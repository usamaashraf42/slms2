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3019"/>
        <w:gridCol w:w="990"/>
        <w:gridCol w:w="6137"/>
      </w:tblGrid>
      <w:tr w:rsidR="00647A4B" w14:paraId="4679353F" w14:textId="77777777" w:rsidTr="008C3D0D">
        <w:trPr>
          <w:trHeight w:val="993"/>
          <w:jc w:val="center"/>
        </w:trPr>
        <w:tc>
          <w:tcPr>
            <w:tcW w:w="3870" w:type="dxa"/>
            <w:gridSpan w:val="2"/>
            <w:vAlign w:val="center"/>
          </w:tcPr>
          <w:p w14:paraId="4E01EC9F" w14:textId="5F62A371" w:rsidR="00647A4B" w:rsidRDefault="003911FB" w:rsidP="00647A4B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inline distT="0" distB="0" distL="0" distR="0" wp14:anchorId="7CA22B24" wp14:editId="58EC98BA">
                      <wp:extent cx="1810385" cy="1810385"/>
                      <wp:effectExtent l="0" t="0" r="24765" b="24765"/>
                      <wp:docPr id="1" name="Oval 1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05753BC" id="Oval 1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" strokecolor="#071921 [1604]" strokeweight="1pt">
                      <v:fill r:id="rId11" o:title="woman's headshot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90" w:type="dxa"/>
            <w:vMerge w:val="restart"/>
          </w:tcPr>
          <w:p w14:paraId="3ADF5D77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26115F92" w14:textId="5051C388" w:rsidR="00647A4B" w:rsidRPr="00590471" w:rsidRDefault="00C2492F" w:rsidP="00222466">
            <w:pPr>
              <w:pStyle w:val="Title"/>
            </w:pPr>
            <w:r>
              <w:t>Huzafa suhail</w:t>
            </w:r>
          </w:p>
          <w:p w14:paraId="7FB379BA" w14:textId="77777777" w:rsidR="00647A4B" w:rsidRPr="00C2492F" w:rsidRDefault="00647A4B" w:rsidP="00C4452C">
            <w:pPr>
              <w:pStyle w:val="Heading1"/>
              <w:rPr>
                <w:sz w:val="32"/>
                <w:szCs w:val="22"/>
              </w:rPr>
            </w:pPr>
            <w:r w:rsidRPr="00C2492F">
              <w:rPr>
                <w:sz w:val="32"/>
                <w:szCs w:val="22"/>
              </w:rPr>
              <w:t>Education</w:t>
            </w:r>
          </w:p>
          <w:p w14:paraId="2351DF44" w14:textId="77777777" w:rsidR="00647A4B" w:rsidRPr="00C2492F" w:rsidRDefault="00015A5F" w:rsidP="00015A5F">
            <w:pPr>
              <w:pStyle w:val="Heading2"/>
              <w:rPr>
                <w:sz w:val="24"/>
                <w:szCs w:val="22"/>
              </w:rPr>
            </w:pPr>
            <w:r w:rsidRPr="00C2492F">
              <w:rPr>
                <w:sz w:val="24"/>
                <w:szCs w:val="22"/>
              </w:rPr>
              <w:t>2016 – Present</w:t>
            </w:r>
          </w:p>
          <w:p w14:paraId="05AADF67" w14:textId="3EA7C4A5" w:rsidR="008706F4" w:rsidRPr="008706F4" w:rsidRDefault="00015A5F" w:rsidP="00015A5F">
            <w:pPr>
              <w:rPr>
                <w:sz w:val="24"/>
                <w:szCs w:val="24"/>
              </w:rPr>
            </w:pPr>
            <w:r w:rsidRPr="00C306A0">
              <w:rPr>
                <w:b/>
                <w:bCs/>
                <w:sz w:val="24"/>
                <w:szCs w:val="24"/>
              </w:rPr>
              <w:t>BS</w:t>
            </w:r>
            <w:r w:rsidR="007851D5" w:rsidRPr="00C306A0">
              <w:rPr>
                <w:b/>
                <w:bCs/>
                <w:sz w:val="24"/>
                <w:szCs w:val="24"/>
              </w:rPr>
              <w:t>SE</w:t>
            </w:r>
            <w:r w:rsidRPr="00C2492F">
              <w:rPr>
                <w:sz w:val="24"/>
                <w:szCs w:val="24"/>
              </w:rPr>
              <w:t xml:space="preserve"> – Virtual University of Pakistan, Lahore</w:t>
            </w:r>
            <w:r w:rsidR="008706F4">
              <w:rPr>
                <w:sz w:val="24"/>
                <w:szCs w:val="24"/>
              </w:rPr>
              <w:br/>
            </w:r>
            <w:r w:rsidR="008706F4">
              <w:rPr>
                <w:b/>
                <w:bCs/>
                <w:sz w:val="24"/>
                <w:szCs w:val="24"/>
              </w:rPr>
              <w:t xml:space="preserve">Current CGPA </w:t>
            </w:r>
            <w:r w:rsidR="008706F4">
              <w:rPr>
                <w:sz w:val="24"/>
                <w:szCs w:val="24"/>
              </w:rPr>
              <w:t>– 3.3</w:t>
            </w:r>
            <w:r w:rsidR="00F15265">
              <w:rPr>
                <w:sz w:val="24"/>
                <w:szCs w:val="24"/>
              </w:rPr>
              <w:t>7</w:t>
            </w:r>
            <w:bookmarkStart w:id="0" w:name="_GoBack"/>
            <w:bookmarkEnd w:id="0"/>
          </w:p>
          <w:p w14:paraId="676992E5" w14:textId="77777777" w:rsidR="00015A5F" w:rsidRPr="00C2492F" w:rsidRDefault="00015A5F" w:rsidP="00015A5F">
            <w:pPr>
              <w:pStyle w:val="Heading2"/>
              <w:rPr>
                <w:sz w:val="24"/>
                <w:szCs w:val="22"/>
              </w:rPr>
            </w:pPr>
            <w:r w:rsidRPr="00C2492F">
              <w:rPr>
                <w:sz w:val="24"/>
                <w:szCs w:val="22"/>
              </w:rPr>
              <w:t>2015</w:t>
            </w:r>
          </w:p>
          <w:p w14:paraId="0630631B" w14:textId="146CF357" w:rsidR="007851D5" w:rsidRPr="00C2492F" w:rsidRDefault="00600180" w:rsidP="00015A5F">
            <w:pPr>
              <w:rPr>
                <w:sz w:val="24"/>
                <w:szCs w:val="24"/>
              </w:rPr>
            </w:pPr>
            <w:r w:rsidRPr="00C306A0">
              <w:rPr>
                <w:b/>
                <w:bCs/>
                <w:sz w:val="24"/>
                <w:szCs w:val="24"/>
              </w:rPr>
              <w:t>FSC</w:t>
            </w:r>
            <w:r w:rsidR="00015A5F" w:rsidRPr="00C2492F">
              <w:rPr>
                <w:sz w:val="24"/>
                <w:szCs w:val="24"/>
              </w:rPr>
              <w:t xml:space="preserve"> – </w:t>
            </w:r>
            <w:r w:rsidR="007851D5" w:rsidRPr="00C2492F">
              <w:rPr>
                <w:sz w:val="24"/>
                <w:szCs w:val="24"/>
              </w:rPr>
              <w:t>Govt. Islamia College Civil Lines</w:t>
            </w:r>
            <w:r w:rsidR="00015A5F" w:rsidRPr="00C2492F">
              <w:rPr>
                <w:sz w:val="24"/>
                <w:szCs w:val="24"/>
              </w:rPr>
              <w:t>, Lahore</w:t>
            </w:r>
            <w:r w:rsidR="007851D5" w:rsidRPr="00C2492F">
              <w:rPr>
                <w:sz w:val="24"/>
                <w:szCs w:val="24"/>
              </w:rPr>
              <w:t xml:space="preserve">                                 Pre - Engineering</w:t>
            </w:r>
          </w:p>
          <w:p w14:paraId="11C0C636" w14:textId="0370038B" w:rsidR="00015A5F" w:rsidRPr="00C2492F" w:rsidRDefault="00015A5F" w:rsidP="00015A5F">
            <w:pPr>
              <w:pStyle w:val="Heading2"/>
              <w:rPr>
                <w:sz w:val="24"/>
                <w:szCs w:val="22"/>
              </w:rPr>
            </w:pPr>
            <w:r w:rsidRPr="00C2492F">
              <w:rPr>
                <w:sz w:val="24"/>
                <w:szCs w:val="22"/>
              </w:rPr>
              <w:t>201</w:t>
            </w:r>
            <w:r w:rsidR="00C0047A" w:rsidRPr="00C2492F">
              <w:rPr>
                <w:sz w:val="24"/>
                <w:szCs w:val="22"/>
              </w:rPr>
              <w:t>3</w:t>
            </w:r>
          </w:p>
          <w:p w14:paraId="6BE26FEB" w14:textId="5FEAC4A9" w:rsidR="00542122" w:rsidRPr="00C2492F" w:rsidRDefault="00015A5F" w:rsidP="00015A5F">
            <w:pPr>
              <w:rPr>
                <w:sz w:val="24"/>
                <w:szCs w:val="24"/>
              </w:rPr>
            </w:pPr>
            <w:r w:rsidRPr="00C306A0">
              <w:rPr>
                <w:b/>
                <w:bCs/>
                <w:sz w:val="24"/>
                <w:szCs w:val="24"/>
              </w:rPr>
              <w:t>Matriculation</w:t>
            </w:r>
            <w:r w:rsidRPr="00C2492F">
              <w:rPr>
                <w:sz w:val="24"/>
                <w:szCs w:val="24"/>
              </w:rPr>
              <w:t xml:space="preserve"> – C</w:t>
            </w:r>
            <w:r w:rsidR="00542122" w:rsidRPr="00C2492F">
              <w:rPr>
                <w:sz w:val="24"/>
                <w:szCs w:val="24"/>
              </w:rPr>
              <w:t>entral Model School Rattigan Road</w:t>
            </w:r>
            <w:r w:rsidRPr="00C2492F">
              <w:rPr>
                <w:sz w:val="24"/>
                <w:szCs w:val="24"/>
              </w:rPr>
              <w:t>, Lahore</w:t>
            </w:r>
            <w:r w:rsidR="00542122" w:rsidRPr="00C2492F">
              <w:rPr>
                <w:sz w:val="24"/>
                <w:szCs w:val="24"/>
              </w:rPr>
              <w:t xml:space="preserve">       Bio – Chem – Physics - Mathematics</w:t>
            </w:r>
          </w:p>
          <w:p w14:paraId="64C2F2E2" w14:textId="7C00423B" w:rsidR="00C2492F" w:rsidRDefault="00C2492F" w:rsidP="00C2492F">
            <w:pPr>
              <w:pStyle w:val="Heading1"/>
              <w:rPr>
                <w:rFonts w:cstheme="majorHAnsi"/>
                <w:sz w:val="32"/>
                <w:szCs w:val="22"/>
              </w:rPr>
            </w:pPr>
            <w:r w:rsidRPr="00C2492F">
              <w:rPr>
                <w:rFonts w:cstheme="majorHAnsi"/>
                <w:sz w:val="32"/>
                <w:szCs w:val="22"/>
              </w:rPr>
              <w:t>Skills</w:t>
            </w:r>
          </w:p>
          <w:p w14:paraId="30F9C01B" w14:textId="38A7E159" w:rsidR="00213AFB" w:rsidRPr="00213AFB" w:rsidRDefault="00213AFB" w:rsidP="00213AFB">
            <w:r>
              <w:t>Knowledge of HTML, CSS , JS</w:t>
            </w:r>
            <w:r w:rsidR="007B2488">
              <w:t>, C#</w:t>
            </w:r>
            <w:r>
              <w:t xml:space="preserve"> and Object Orient</w:t>
            </w:r>
            <w:r w:rsidR="00697472">
              <w:t>ed</w:t>
            </w:r>
            <w:r>
              <w:t xml:space="preserve"> Programming</w:t>
            </w:r>
          </w:p>
          <w:p w14:paraId="52D9919E" w14:textId="42D12D38" w:rsidR="00C2492F" w:rsidRPr="00C2492F" w:rsidRDefault="00C2492F" w:rsidP="00C2492F">
            <w:pPr>
              <w:rPr>
                <w:sz w:val="24"/>
                <w:szCs w:val="24"/>
              </w:rPr>
            </w:pPr>
            <w:r w:rsidRPr="00C2492F">
              <w:rPr>
                <w:sz w:val="24"/>
                <w:szCs w:val="24"/>
              </w:rPr>
              <w:t>Self-Motivated</w:t>
            </w:r>
          </w:p>
          <w:p w14:paraId="59BCB450" w14:textId="769F2B82" w:rsidR="00C2492F" w:rsidRPr="00C2492F" w:rsidRDefault="00C2492F" w:rsidP="00C2492F">
            <w:pPr>
              <w:rPr>
                <w:sz w:val="24"/>
                <w:szCs w:val="24"/>
              </w:rPr>
            </w:pPr>
            <w:r w:rsidRPr="00C2492F">
              <w:rPr>
                <w:sz w:val="24"/>
                <w:szCs w:val="24"/>
              </w:rPr>
              <w:t>Fast Learner</w:t>
            </w:r>
          </w:p>
          <w:p w14:paraId="53550A2B" w14:textId="2BD2371D" w:rsidR="00C2492F" w:rsidRPr="00C2492F" w:rsidRDefault="00C2492F" w:rsidP="00C2492F">
            <w:pPr>
              <w:rPr>
                <w:sz w:val="24"/>
                <w:szCs w:val="24"/>
              </w:rPr>
            </w:pPr>
            <w:r w:rsidRPr="00C2492F">
              <w:rPr>
                <w:sz w:val="24"/>
                <w:szCs w:val="24"/>
              </w:rPr>
              <w:t>Confident</w:t>
            </w:r>
          </w:p>
          <w:p w14:paraId="06902EC2" w14:textId="5D7B57CB" w:rsidR="00C2492F" w:rsidRPr="00C2492F" w:rsidRDefault="00C2492F" w:rsidP="00C2492F">
            <w:pPr>
              <w:pStyle w:val="Heading1"/>
              <w:rPr>
                <w:rFonts w:cstheme="majorHAnsi"/>
                <w:sz w:val="32"/>
                <w:szCs w:val="22"/>
              </w:rPr>
            </w:pPr>
            <w:r>
              <w:rPr>
                <w:rFonts w:cstheme="majorHAnsi"/>
                <w:sz w:val="32"/>
                <w:szCs w:val="22"/>
              </w:rPr>
              <w:t>Hobbies</w:t>
            </w:r>
          </w:p>
          <w:p w14:paraId="645E774E" w14:textId="13036214" w:rsidR="00C2492F" w:rsidRPr="00C2492F" w:rsidRDefault="00C2492F" w:rsidP="00C249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Cricket</w:t>
            </w:r>
          </w:p>
          <w:p w14:paraId="1713D955" w14:textId="286F53F4" w:rsidR="00C2492F" w:rsidRPr="00C2492F" w:rsidRDefault="00C2492F" w:rsidP="00C249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Music Listening</w:t>
            </w:r>
          </w:p>
          <w:p w14:paraId="75E3DDF6" w14:textId="77777777" w:rsidR="00647A4B" w:rsidRDefault="00C2492F" w:rsidP="00C249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Gaming</w:t>
            </w:r>
          </w:p>
          <w:p w14:paraId="3E20CAC5" w14:textId="77777777" w:rsidR="00C2492F" w:rsidRDefault="00C2492F" w:rsidP="00C249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 Tennis</w:t>
            </w:r>
          </w:p>
          <w:p w14:paraId="1E2D0159" w14:textId="77777777" w:rsidR="00C2492F" w:rsidRDefault="00C2492F" w:rsidP="00C249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Traveling</w:t>
            </w:r>
          </w:p>
          <w:p w14:paraId="1F562293" w14:textId="44056629" w:rsidR="00C2492F" w:rsidRPr="00C2492F" w:rsidRDefault="00C2492F" w:rsidP="00C2492F">
            <w:pPr>
              <w:rPr>
                <w:sz w:val="24"/>
                <w:szCs w:val="24"/>
              </w:rPr>
            </w:pPr>
          </w:p>
        </w:tc>
      </w:tr>
      <w:tr w:rsidR="00F51250" w14:paraId="34A050CC" w14:textId="77777777" w:rsidTr="008C3D0D">
        <w:trPr>
          <w:trHeight w:val="737"/>
          <w:jc w:val="center"/>
        </w:trPr>
        <w:tc>
          <w:tcPr>
            <w:tcW w:w="3870" w:type="dxa"/>
            <w:gridSpan w:val="2"/>
            <w:tcMar>
              <w:left w:w="0" w:type="dxa"/>
              <w:right w:w="0" w:type="dxa"/>
            </w:tcMar>
          </w:tcPr>
          <w:p w14:paraId="32FC958B" w14:textId="77777777" w:rsidR="00F51250" w:rsidRDefault="00F51250" w:rsidP="00F5125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990" w:type="dxa"/>
            <w:vMerge/>
            <w:tcBorders>
              <w:bottom w:val="nil"/>
            </w:tcBorders>
          </w:tcPr>
          <w:p w14:paraId="1F01BF4E" w14:textId="77777777" w:rsidR="00F51250" w:rsidRDefault="00F5125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2114C398" w14:textId="77777777" w:rsidR="00F51250" w:rsidRPr="00222466" w:rsidRDefault="00F51250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14:paraId="165CA0C7" w14:textId="77777777" w:rsidTr="008C3D0D">
        <w:trPr>
          <w:trHeight w:val="543"/>
          <w:jc w:val="center"/>
        </w:trPr>
        <w:tc>
          <w:tcPr>
            <w:tcW w:w="851" w:type="dxa"/>
            <w:vAlign w:val="center"/>
          </w:tcPr>
          <w:p w14:paraId="05486CE4" w14:textId="77777777" w:rsidR="00071E84" w:rsidRPr="00222466" w:rsidRDefault="00071E84" w:rsidP="00222466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3642BB" wp14:editId="40AAD713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  <w:vAlign w:val="center"/>
          </w:tcPr>
          <w:p w14:paraId="234421A5" w14:textId="42BEC249" w:rsidR="00071E84" w:rsidRPr="00071E84" w:rsidRDefault="008F33C1" w:rsidP="00071E84">
            <w:pPr>
              <w:pStyle w:val="Information"/>
            </w:pPr>
            <w:r>
              <w:t>H# 16-D Faseeh Road Islamia Park Poonch Road, Lahore</w:t>
            </w:r>
          </w:p>
        </w:tc>
        <w:tc>
          <w:tcPr>
            <w:tcW w:w="990" w:type="dxa"/>
            <w:vMerge/>
          </w:tcPr>
          <w:p w14:paraId="07CB8698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25F72BEB" w14:textId="77777777" w:rsidR="00071E84" w:rsidRDefault="00071E84" w:rsidP="005801E5">
            <w:pPr>
              <w:pStyle w:val="Heading1"/>
            </w:pPr>
          </w:p>
        </w:tc>
      </w:tr>
      <w:tr w:rsidR="00647A4B" w14:paraId="093B76A5" w14:textId="77777777" w:rsidTr="008C3D0D">
        <w:trPr>
          <w:trHeight w:val="183"/>
          <w:jc w:val="center"/>
        </w:trPr>
        <w:tc>
          <w:tcPr>
            <w:tcW w:w="3870" w:type="dxa"/>
            <w:gridSpan w:val="2"/>
            <w:vAlign w:val="center"/>
          </w:tcPr>
          <w:p w14:paraId="7A90B3ED" w14:textId="77777777" w:rsidR="00647A4B" w:rsidRDefault="00647A4B" w:rsidP="00071E84">
            <w:pPr>
              <w:pStyle w:val="NoSpacing"/>
            </w:pPr>
          </w:p>
        </w:tc>
        <w:tc>
          <w:tcPr>
            <w:tcW w:w="990" w:type="dxa"/>
            <w:vMerge/>
          </w:tcPr>
          <w:p w14:paraId="1C538FCC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4CC052F6" w14:textId="77777777" w:rsidR="00647A4B" w:rsidRDefault="00647A4B" w:rsidP="005801E5">
            <w:pPr>
              <w:pStyle w:val="Heading1"/>
            </w:pPr>
          </w:p>
        </w:tc>
      </w:tr>
      <w:tr w:rsidR="00071E84" w14:paraId="0308A544" w14:textId="77777777" w:rsidTr="008C3D0D">
        <w:trPr>
          <w:trHeight w:val="624"/>
          <w:jc w:val="center"/>
        </w:trPr>
        <w:tc>
          <w:tcPr>
            <w:tcW w:w="851" w:type="dxa"/>
            <w:vAlign w:val="center"/>
          </w:tcPr>
          <w:p w14:paraId="49435229" w14:textId="77777777"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7509D741" wp14:editId="1593D346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  <w:vAlign w:val="center"/>
          </w:tcPr>
          <w:p w14:paraId="36B3CDE8" w14:textId="0F5D5F94" w:rsidR="00071E84" w:rsidRPr="008C3D0D" w:rsidRDefault="00542122" w:rsidP="00222466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0337-0456546</w:t>
            </w:r>
          </w:p>
        </w:tc>
        <w:tc>
          <w:tcPr>
            <w:tcW w:w="990" w:type="dxa"/>
            <w:vMerge/>
          </w:tcPr>
          <w:p w14:paraId="2AEEFD0C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2D6E7EF1" w14:textId="77777777" w:rsidR="00071E84" w:rsidRDefault="00071E84" w:rsidP="005801E5">
            <w:pPr>
              <w:pStyle w:val="Heading1"/>
            </w:pPr>
          </w:p>
        </w:tc>
      </w:tr>
      <w:tr w:rsidR="00647A4B" w14:paraId="0A4DBCD3" w14:textId="77777777" w:rsidTr="008C3D0D">
        <w:trPr>
          <w:trHeight w:val="183"/>
          <w:jc w:val="center"/>
        </w:trPr>
        <w:tc>
          <w:tcPr>
            <w:tcW w:w="3870" w:type="dxa"/>
            <w:gridSpan w:val="2"/>
            <w:vAlign w:val="center"/>
          </w:tcPr>
          <w:p w14:paraId="7DB8E0A4" w14:textId="77777777" w:rsidR="00647A4B" w:rsidRDefault="00647A4B" w:rsidP="00071E84">
            <w:pPr>
              <w:pStyle w:val="NoSpacing"/>
            </w:pPr>
          </w:p>
        </w:tc>
        <w:tc>
          <w:tcPr>
            <w:tcW w:w="990" w:type="dxa"/>
            <w:vMerge/>
          </w:tcPr>
          <w:p w14:paraId="388EE399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CBE4444" w14:textId="77777777" w:rsidR="00647A4B" w:rsidRDefault="00647A4B" w:rsidP="005801E5">
            <w:pPr>
              <w:pStyle w:val="Heading1"/>
            </w:pPr>
          </w:p>
        </w:tc>
      </w:tr>
      <w:tr w:rsidR="00071E84" w14:paraId="4B8D6CD7" w14:textId="77777777" w:rsidTr="008C3D0D">
        <w:trPr>
          <w:trHeight w:val="633"/>
          <w:jc w:val="center"/>
        </w:trPr>
        <w:tc>
          <w:tcPr>
            <w:tcW w:w="851" w:type="dxa"/>
            <w:vAlign w:val="center"/>
          </w:tcPr>
          <w:p w14:paraId="63518F24" w14:textId="77777777"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631CE53E" wp14:editId="669359EE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  <w:vAlign w:val="center"/>
          </w:tcPr>
          <w:p w14:paraId="4AED4386" w14:textId="30E8C84E" w:rsidR="00071E84" w:rsidRPr="008C3D0D" w:rsidRDefault="00542122" w:rsidP="00222466">
            <w:pPr>
              <w:pStyle w:val="Information"/>
              <w:rPr>
                <w:rFonts w:asciiTheme="majorHAnsi" w:hAnsiTheme="majorHAnsi" w:cstheme="majorHAnsi"/>
                <w:szCs w:val="22"/>
              </w:rPr>
            </w:pPr>
            <w:r>
              <w:rPr>
                <w:rFonts w:cstheme="minorHAnsi"/>
                <w:szCs w:val="22"/>
              </w:rPr>
              <w:t>HuzafaSU@outlook.com</w:t>
            </w:r>
          </w:p>
        </w:tc>
        <w:tc>
          <w:tcPr>
            <w:tcW w:w="990" w:type="dxa"/>
            <w:vMerge/>
          </w:tcPr>
          <w:p w14:paraId="0B4457A8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7E371B1" w14:textId="77777777" w:rsidR="00071E84" w:rsidRDefault="00071E84" w:rsidP="005801E5">
            <w:pPr>
              <w:pStyle w:val="Heading1"/>
            </w:pPr>
          </w:p>
        </w:tc>
      </w:tr>
      <w:tr w:rsidR="00647A4B" w14:paraId="31B0879D" w14:textId="77777777" w:rsidTr="000A2AE6">
        <w:trPr>
          <w:trHeight w:val="80"/>
          <w:jc w:val="center"/>
        </w:trPr>
        <w:tc>
          <w:tcPr>
            <w:tcW w:w="3870" w:type="dxa"/>
            <w:gridSpan w:val="2"/>
            <w:vAlign w:val="center"/>
          </w:tcPr>
          <w:p w14:paraId="0B955045" w14:textId="77777777" w:rsidR="00647A4B" w:rsidRDefault="00647A4B" w:rsidP="00071E84">
            <w:pPr>
              <w:pStyle w:val="NoSpacing"/>
            </w:pPr>
          </w:p>
        </w:tc>
        <w:tc>
          <w:tcPr>
            <w:tcW w:w="990" w:type="dxa"/>
            <w:vMerge/>
          </w:tcPr>
          <w:p w14:paraId="7A352A93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64AF3C7E" w14:textId="77777777" w:rsidR="00647A4B" w:rsidRDefault="00647A4B" w:rsidP="005801E5">
            <w:pPr>
              <w:pStyle w:val="Heading1"/>
            </w:pPr>
          </w:p>
        </w:tc>
      </w:tr>
      <w:tr w:rsidR="00071E84" w14:paraId="0B16CD5B" w14:textId="77777777" w:rsidTr="008C3D0D">
        <w:trPr>
          <w:trHeight w:val="80"/>
          <w:jc w:val="center"/>
        </w:trPr>
        <w:tc>
          <w:tcPr>
            <w:tcW w:w="851" w:type="dxa"/>
            <w:vAlign w:val="center"/>
          </w:tcPr>
          <w:p w14:paraId="5C4F63B5" w14:textId="77777777" w:rsidR="00071E84" w:rsidRPr="00222466" w:rsidRDefault="00071E84" w:rsidP="00222466">
            <w:pPr>
              <w:pStyle w:val="Information"/>
            </w:pPr>
          </w:p>
        </w:tc>
        <w:tc>
          <w:tcPr>
            <w:tcW w:w="3019" w:type="dxa"/>
            <w:vAlign w:val="center"/>
          </w:tcPr>
          <w:p w14:paraId="6CB0F024" w14:textId="77777777" w:rsidR="00071E84" w:rsidRPr="00222466" w:rsidRDefault="00071E84" w:rsidP="00222466">
            <w:pPr>
              <w:pStyle w:val="Information"/>
            </w:pPr>
          </w:p>
        </w:tc>
        <w:tc>
          <w:tcPr>
            <w:tcW w:w="990" w:type="dxa"/>
            <w:vMerge/>
          </w:tcPr>
          <w:p w14:paraId="5AF989AA" w14:textId="77777777" w:rsidR="00071E84" w:rsidRDefault="00071E84" w:rsidP="00AA563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22330E0" w14:textId="77777777" w:rsidR="00071E84" w:rsidRDefault="00071E84" w:rsidP="005801E5">
            <w:pPr>
              <w:pStyle w:val="Heading1"/>
            </w:pPr>
          </w:p>
        </w:tc>
      </w:tr>
      <w:tr w:rsidR="000A2AE6" w14:paraId="0EFCF13C" w14:textId="77777777" w:rsidTr="008C3D0D">
        <w:trPr>
          <w:trHeight w:val="2448"/>
          <w:jc w:val="center"/>
        </w:trPr>
        <w:tc>
          <w:tcPr>
            <w:tcW w:w="3870" w:type="dxa"/>
            <w:gridSpan w:val="2"/>
          </w:tcPr>
          <w:p w14:paraId="04D0D695" w14:textId="77777777" w:rsidR="000A2AE6" w:rsidRDefault="000A2AE6" w:rsidP="000A2AE6">
            <w:pPr>
              <w:pStyle w:val="Heading3"/>
            </w:pPr>
            <w:r>
              <w:t>Objective</w:t>
            </w:r>
          </w:p>
          <w:p w14:paraId="5AC4C049" w14:textId="77777777" w:rsidR="000A2AE6" w:rsidRPr="008C3D0D" w:rsidRDefault="000A2AE6" w:rsidP="000A2AE6">
            <w:pPr>
              <w:pStyle w:val="Information"/>
              <w:rPr>
                <w:rFonts w:cstheme="minorHAnsi"/>
                <w:szCs w:val="22"/>
              </w:rPr>
            </w:pPr>
            <w:r w:rsidRPr="008C3D0D">
              <w:rPr>
                <w:rFonts w:eastAsia="Adobe Gothic Std B" w:cstheme="minorHAnsi"/>
                <w:szCs w:val="22"/>
              </w:rPr>
              <w:t>To enhance my knowledge and capabilities by working in an organization that prides itself in giving substantial responsibility to new talent</w:t>
            </w:r>
            <w:r>
              <w:rPr>
                <w:rFonts w:eastAsia="Adobe Gothic Std B" w:cstheme="minorHAnsi"/>
                <w:szCs w:val="22"/>
              </w:rPr>
              <w:t>.</w:t>
            </w:r>
          </w:p>
        </w:tc>
        <w:tc>
          <w:tcPr>
            <w:tcW w:w="990" w:type="dxa"/>
          </w:tcPr>
          <w:p w14:paraId="4911862A" w14:textId="77777777" w:rsidR="000A2AE6" w:rsidRDefault="000A2AE6" w:rsidP="000A2AE6"/>
        </w:tc>
        <w:tc>
          <w:tcPr>
            <w:tcW w:w="6137" w:type="dxa"/>
            <w:vMerge/>
          </w:tcPr>
          <w:p w14:paraId="4054C456" w14:textId="77777777" w:rsidR="000A2AE6" w:rsidRDefault="000A2AE6" w:rsidP="000A2AE6"/>
        </w:tc>
      </w:tr>
    </w:tbl>
    <w:p w14:paraId="18BF440B" w14:textId="55D070B0" w:rsidR="006367D9" w:rsidRDefault="006367D9" w:rsidP="00CE1E3D">
      <w:pPr>
        <w:pStyle w:val="BodyText"/>
      </w:pPr>
    </w:p>
    <w:p w14:paraId="7226CE97" w14:textId="1D3FEBEE" w:rsidR="007F5B63" w:rsidRPr="00FC46CC" w:rsidRDefault="007F5B63" w:rsidP="00FC46CC">
      <w:pPr>
        <w:rPr>
          <w:sz w:val="20"/>
          <w:szCs w:val="20"/>
        </w:rPr>
      </w:pPr>
    </w:p>
    <w:sectPr w:rsidR="007F5B63" w:rsidRPr="00FC46CC" w:rsidSect="00647A4B">
      <w:headerReference w:type="default" r:id="rId18"/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9050B" w14:textId="77777777" w:rsidR="004644FA" w:rsidRDefault="004644FA" w:rsidP="00590471">
      <w:r>
        <w:separator/>
      </w:r>
    </w:p>
  </w:endnote>
  <w:endnote w:type="continuationSeparator" w:id="0">
    <w:p w14:paraId="6FD9A394" w14:textId="77777777" w:rsidR="004644FA" w:rsidRDefault="004644F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F5316C" w14:textId="77777777" w:rsidR="004644FA" w:rsidRDefault="004644FA" w:rsidP="00590471">
      <w:r>
        <w:separator/>
      </w:r>
    </w:p>
  </w:footnote>
  <w:footnote w:type="continuationSeparator" w:id="0">
    <w:p w14:paraId="77CD042D" w14:textId="77777777" w:rsidR="004644FA" w:rsidRDefault="004644F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40E5C" w14:textId="77777777" w:rsidR="00FA37E0" w:rsidRDefault="00FA37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5A5BE11" wp14:editId="573D02A1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3272589" cy="10058400"/>
              <wp:effectExtent l="0" t="0" r="0" b="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606">
                          <a:extLst>
                            <a:ext uri="{FF2B5EF4-FFF2-40B4-BE49-F238E27FC236}">
                              <a16:creationId xmlns:a16="http://schemas.microsoft.com/office/drawing/2014/main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08">
                          <a:extLst>
                            <a:ext uri="{FF2B5EF4-FFF2-40B4-BE49-F238E27FC236}">
                              <a16:creationId xmlns:a16="http://schemas.microsoft.com/office/drawing/2014/main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1CA0DACF" id="Group 8" o:spid="_x0000_s1026" alt="decorative elements&#10;" style="position:absolute;margin-left:0;margin-top:0;width:257.7pt;height:11in;z-index:251661312;mso-width-percent:420;mso-height-percent:1000;mso-position-horizontal:left;mso-position-horizontal-relative:page;mso-position-vertical:center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">
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2C69F8"/>
    <w:multiLevelType w:val="hybridMultilevel"/>
    <w:tmpl w:val="7B2CB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33FF9"/>
    <w:multiLevelType w:val="hybridMultilevel"/>
    <w:tmpl w:val="E570A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D0D"/>
    <w:rsid w:val="000071E7"/>
    <w:rsid w:val="00015A5F"/>
    <w:rsid w:val="00060042"/>
    <w:rsid w:val="00071E84"/>
    <w:rsid w:val="0009387D"/>
    <w:rsid w:val="000A2AE6"/>
    <w:rsid w:val="000B37CD"/>
    <w:rsid w:val="000F7D04"/>
    <w:rsid w:val="00142F43"/>
    <w:rsid w:val="00150ABD"/>
    <w:rsid w:val="00165697"/>
    <w:rsid w:val="001F5586"/>
    <w:rsid w:val="00213AFB"/>
    <w:rsid w:val="00222466"/>
    <w:rsid w:val="002E5E62"/>
    <w:rsid w:val="003911FB"/>
    <w:rsid w:val="0040767D"/>
    <w:rsid w:val="004532C6"/>
    <w:rsid w:val="004644FA"/>
    <w:rsid w:val="00472C27"/>
    <w:rsid w:val="004779CF"/>
    <w:rsid w:val="004B4268"/>
    <w:rsid w:val="00507E82"/>
    <w:rsid w:val="00542122"/>
    <w:rsid w:val="00555003"/>
    <w:rsid w:val="005801E5"/>
    <w:rsid w:val="00587DBA"/>
    <w:rsid w:val="00590471"/>
    <w:rsid w:val="005A018D"/>
    <w:rsid w:val="005D01FA"/>
    <w:rsid w:val="00600180"/>
    <w:rsid w:val="006367D9"/>
    <w:rsid w:val="00647A4B"/>
    <w:rsid w:val="00697472"/>
    <w:rsid w:val="006E53E8"/>
    <w:rsid w:val="006F7DE3"/>
    <w:rsid w:val="00716927"/>
    <w:rsid w:val="00735D93"/>
    <w:rsid w:val="007443A0"/>
    <w:rsid w:val="007703AC"/>
    <w:rsid w:val="007851D5"/>
    <w:rsid w:val="007B2488"/>
    <w:rsid w:val="007F54A0"/>
    <w:rsid w:val="007F5B63"/>
    <w:rsid w:val="00846CB9"/>
    <w:rsid w:val="008472E9"/>
    <w:rsid w:val="008706F4"/>
    <w:rsid w:val="008B69DB"/>
    <w:rsid w:val="008C2CFC"/>
    <w:rsid w:val="008C3D0D"/>
    <w:rsid w:val="008F33C1"/>
    <w:rsid w:val="008F6E2E"/>
    <w:rsid w:val="009C0B86"/>
    <w:rsid w:val="009C2E65"/>
    <w:rsid w:val="00A35586"/>
    <w:rsid w:val="00A6447A"/>
    <w:rsid w:val="00B353A4"/>
    <w:rsid w:val="00B6466C"/>
    <w:rsid w:val="00BF4D49"/>
    <w:rsid w:val="00C0047A"/>
    <w:rsid w:val="00C2492F"/>
    <w:rsid w:val="00C306A0"/>
    <w:rsid w:val="00C4452C"/>
    <w:rsid w:val="00C77572"/>
    <w:rsid w:val="00CE1E3D"/>
    <w:rsid w:val="00D6557B"/>
    <w:rsid w:val="00D713ED"/>
    <w:rsid w:val="00DF2F8A"/>
    <w:rsid w:val="00E90A60"/>
    <w:rsid w:val="00EA0889"/>
    <w:rsid w:val="00EB7708"/>
    <w:rsid w:val="00EE7E09"/>
    <w:rsid w:val="00F0223C"/>
    <w:rsid w:val="00F15265"/>
    <w:rsid w:val="00F275E8"/>
    <w:rsid w:val="00F51250"/>
    <w:rsid w:val="00FA37E0"/>
    <w:rsid w:val="00FA6AE1"/>
    <w:rsid w:val="00FC46C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890D9D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99"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sv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zaf\Downloads\TF44864860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EB683C-C449-4A4F-A416-B08102268AD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0392DE9-7424-456D-A478-7A0318BDBE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38A227-339A-4000-A0C7-373EDA6224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TF44864860.dotx</Template>
  <TotalTime>0</TotalTime>
  <Pages>1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2019-04-25T21:45:00Z</dcterms:created>
  <dcterms:modified xsi:type="dcterms:W3CDTF">2020-01-27T09:17:00Z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