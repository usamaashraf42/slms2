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5F7519" w:rsidP="00F46D12">
            <w:pPr>
              <w:tabs>
                <w:tab w:val="left" w:pos="990"/>
              </w:tabs>
            </w:pPr>
            <w:r>
              <w:rPr>
                <w:noProof/>
              </w:rPr>
            </w:r>
            <w:r>
              <w:rPr>
                <w:noProof/>
              </w:rPr>
              <w:pict>
                <v:oval id="Oval 2" o:spid="_x0000_s1026" alt="Title: Professional Headshot of Man" style="width:151.1pt;height:173.15pt;visibility:visibl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EVWUXgMAAEgHAAAOAAAAZHJzL2Uyb0RvYy54bWysVdtu2zgQfS+w&#10;/0Dw3bGkVeoLohRep2kLJE3QtMgzTVGRAIrkknTsdLH/voekZAeboAWK+kEezgzncubCs3f7XpJH&#10;YV2nVUXzk4wSobiuO/VQ0W9fLydzSpxnqmZSK1HRJ+Hou/M/3pztzFIUutWyFpbAiHLLnalo671Z&#10;TqeOt6Jn7kQboSBstO2Zx9E+TGvLdrDey2mRZW+nO21rYzUXzoF7kYT0PNpvGsH9TdM44YmsKGLz&#10;8WvjdxO+0/MztnywzLQdH8JgvxBFzzoFpwdTF8wzsrXdC1N9x612uvEnXPdT3TQdFzEHZJNn/8vm&#10;rmVGxFwAjjMHmNzvM8s/P95a0tUVLShRrEeJbh6ZJDj5zkscb61uArhagf1RsNq12hPdkGumAnw7&#10;45awcmdu7XByIAMW+8b24R9Zkn2E/OkAudh7wsHMF/l88Se8cciKfDGf5XmwOj1eN9b5D0L3JBAV&#10;FVJ2xgVY2JI9XjmftEetwN5A47KTktQGFUDZrfb3nW8jnvAZ7walAVH0w8/7LtXqQvNtL5RPzWeF&#10;ZB7IuBYhwc1S9BsBLO2nOjlBmogwxBQSjg3xTzFfZdmi+GuyPs3WkzKbvZ+sFuVsMsvez8qsnOfr&#10;fP1vCDEvl1snrjRn8sJ0Y3fm5YtoX22qYU5SX8X+JCjsUADAi4AizGOIYAVIQqzO8i+YHAAL2lvh&#10;eRvIBpAOfCgfBMPFAHjQkorsgHExy7KIs9Oyq0dhnGuxljbFsnlIMMltf63rxDvN8Bta4KAeI31m&#10;CT6lAjM0X2q3SPknKVIMX0SDrkaDFSmIsE+OfhnnqGHy7VpWi5+5lgoGjxgMtgcDr9tObZkwi1dF&#10;XEeHwAZ0fnT5cCN61sofLved0va1zCSyGjwn/RGkBE1AaaPrJ8w8ZiLOhjP8ssNkXTHnb5nF9sPA&#10;YKP7G3waqVFMPVCUtNp+f40f9NGWkFKywzatqPt7y6ygRH5SWFeLvCzD+o2H8nRWhKF8Ltk8l6ht&#10;v9Zo1Rxvh+GRDPpejmRjdX+Pxb8KXiFiisN3Rbm342Ht05bH08HFahXVsHIN81fqzvBxC4S18XV/&#10;z6wZ1ovHPHzW4+Z9sWKSbqiH0qut100X988R1wFvrOvYs8PTEt6D5+eodXwAz/8DAAD//wMAUEsD&#10;BAoAAAAAAAAAIQC7lbAq2j8HANo/BwAUAAAAZHJzL21lZGlhL2ltYWdlMS5qcGf/2P/hBC5FeGlm&#10;AABNTQAqAAAACAAMAQAABAAAAAEAABAgARAAAgAAAAkAAACeAQEABAAAAAEAAAwYATEAAgAAAA4A&#10;AACnARIAAwAAAAEAAAAAATIAAgAAABQAAAC1AhMAAwAAAAEAAQAAh2kABAAAAAEAAADhASgAAwAA&#10;AAEAAgAAARoABQAAAAEAAADJARsABQAAAAEAAADRAQ8AAgAAAAgAAADZAAADvFNNLUo0MDBGAEo0&#10;MDBGWFhVM0JTREQAMjAxOTowNzowNiAyMToyMTowMAAAAABIAAAAAQAAAEgAAAABc2Ftc3VuZwAA&#10;JJJ8AAcAAABiAAACl4gnAAMAAAABAyAAAIgiAAMAAAABAAIAAKQgAAIAAAAZAAAC+YKdAAUAAAAB&#10;AAADEoKaAAUAAAABAAADGpKSAAIAAAAFAAADIpKRAAIAAAAFAAADJ5KQAAIAAAAFAAADLKQKAAMA&#10;AAABAAAAAJIKAAUAAAABAAADMZIJAAMAAAABAAAAAKQJAAMAAAABAAAAAKQIAAMAAAABAAAAAJIH&#10;AAMAAAABAAIAAKQGAAMAAAABAAAAAJKGAAcAAAANAAADOaAFAAQAAAABAAADnqQFAAMAAAABABsA&#10;AJIFAAUAAAABAAADRpAEAAIAAAAUAAADTpIEAAoAAAABAAADYqQEAAUAAAABAAADaqADAAQAAAAB&#10;AAAMGKQDAAMAAAABAAAAAJADAAIAAAAUAAADcpIDAAoAAAABAAADhqACAAQAAAABAAAQIKQCAAMA&#10;AAABAAAAAJICAAUAAAABAAADjpEBAAcAAAAEAQIDAKABAAMAAAABAAEAAKMBAAcAAAAEAQAAAJIB&#10;AAoAAAABAAADlpAAAAcAAAAEMDIyMKAAAAcAAAAEMDEwMAAAAAAHAAEABwAEAAAAMDEwMAIABAAB&#10;AAAAACABAAwABAABAAAAAAAAABAABQABAAAAWgAAAEAABAABAAAAAAAAAFAABAABAAAAAQAAAAAB&#10;AwABAAAAAAAAAAAAAAAAAAAAAAAAAEMxM0xMTEEwME1NIEMxM0xMTUIwMU1BCgAAAAATAAAACgAA&#10;AAEAAAAUMDk5MQAwOTkxADA5OTEAAAABaAAAAGQAAAAAAAAAAAAAAAAAAAAAuQAAAGQyMDE5OjA3&#10;OjA2IDIxOjE3OjQ5AAAAAAAAAAAKAAAAAAAAAAAyMDE5OjA3OjA2IDIxOjE3OjQ5AP///zcAAABk&#10;AAAAuQAAAGQAAAGwAAAAZAACAAEAAgAAAARSOTgAAAIABwAAAAQwMTAwAAAAAAAHAQAABAAAAAEA&#10;AAIAAQEABAAAAAEAAAGAARIAAwAAAAEAAAAAAQMAAwAAAAEABgAAASgAAwAAAAEAAgAAARoABQAA&#10;AAEAAAQWARsABQAAAAEAAAQeAAAAAAAAAEgAAAABAAAASAAAAAH/4AAQSkZJRgABAQAAAQABAAD/&#10;2wBDAAEBAQEBAQEBAQEBAQEBAQEBAQEBAQEBAQEBAQEBAQEBAQEBAQEBAQEBAQEBAQEBAQEBAQEB&#10;AQEBAQEBAQEBAQH/2wBDAQEBAQEBAQEBAQEBAQEBAQEBAQEBAQEBAQEBAQEBAQEBAQEBAQEBAQEB&#10;AQEBAQEBAQEBAQEBAQEBAQEBAQEBAQH/wAARCAR3A1kDASIAAhEBAxEB/8QAHwAAAgICAwEBAQAA&#10;AAAAAAAABAUDBgIHAQgJAAoL/8QAVBAAAgIBAgUDAgQEAggCBgEVAQIDEQQSIQAFEzFBBiJRMmEH&#10;FCNxCEKBkVKhCRUkM2KxwdHh8BZDU1RykpPS8YKiCjTiFxglVWOy00RklKNzpOP/xAAeAQACAwEB&#10;AQEBAQAAAAAAAAAAAwECBAUGBwgJCv/EAEIRAAECBAMGBAYCAgICAQIFBQECEQADITESQVEEBWFx&#10;gfCRobHRBhMiMsHhB/EUQghSI2IVJDMWJXKCkqJDU7LC/9oADAMBAAIRAxEAPwD0xw5ZTEyzAa9D&#10;UAAwYdid63Hgd/ttfA2REpjXpyKJbLMQBpY7EqKHm/uB/U8SjWRITGySI0hci9NODpQdtv2IHz5P&#10;AhXLbHRGiClfdqOzMC17Hck9+3/Tf+lAoG0DCP4JKUkgBmNNKAO443Fv1EhiSWIZDvLC8CNrG4Vy&#10;OyaT4O1n/MVwocpIjSyjSym5Aqi2j8qL/mqhfk/vuwkynSORMg9QmiqkaQCNgp8H7+du+/C5HR51&#10;1oyuygFRvYWjqobEA9/mu+3BGJRYNqD35wemTi5mOsUpAhxyGp1pyP5FPc3sL8eOM26cUKlFsuDp&#10;oVojc0FINgVvv38+OF2U0kMjPHEJjIBqULXsA71Wxs0Nv6Vwa7SGISyosMDIka24tSKJ+PNiq2oc&#10;EVQcmrf0iRMWMOOrFGCsYYMrd63U3vZ+fv34iyZ7EfVkjERDIYwAV+F273fn53PGUSxpGzNIzxAE&#10;6qug2ws3dE+B27bDgbHiuZAsaPGZDJ+pv7QOws7b77/8hXBF3q3Avzp7wdiuskIlYxh4VYxRsNPX&#10;C+1dPxQF+PjtxjlJmOsMYKiCVmlmBBsDXsKF97ah5o8cPi9JWySAsczdKJBbdMk05XelG4r/AD++&#10;X+sMaGaWEtbBI00qwIa6Ox+6uS29XwRMcx2jo7azCajBRdz7SVAvYaT7jtvwFNHkSmaTqCJUmRjG&#10;Sdb1qNgVVdu3YH4PDtt+hvHFjSlVBvUFcBqNDbdezdxXxwLLEWR+rKiMk4aFwRbregk1322IqgDt&#10;9iCB1xlhQtQdck9SRGbdGsMFs2NN72N/jbbj6NfqeVQiSXGlk3GRTMxrxWx+ftxCzOXWMPqLMqmw&#10;Rp09zR+QCdiBwc3Upo2MR6jkAOQNQBBZQPAo99uw3o8EFHA+pNXqXNhUahtIXiCSUTMCI2RSsQL7&#10;M2o/qFR9SuCFWr3378Fo85gkSUII3dYi6kqQCLZgR9JUoGFg+ARfEcsk4SWWOGISRMIljVvboRdQ&#10;38kVf7gcECgixBSyZEKmQCmCOx2ex23u/wBq+3BGgHMHqIHmlDMD1pVBEadUqdLRg1v4Nj4oeDwU&#10;wx0cJIyEkfpSLsnbzXz8duF0zzOQkTJLHExikVgAzafpavHb/ma4lmjHTgVWUlbLxE7iwdlI79x8&#10;7/biCAQ2VPKBzrW99M+kTZrP/vEAlkjZIhGn06GGxIB+qj3387cZq0UsBrEKdAiyT5v3aSfhtiD5&#10;8eOIeWjVFJ1AIpZpCsYY+5gpNOCe9bVX9eCtiDjiRDIX1MrGvp2/l23Pftv+/ExALgE3IiEXI8ix&#10;SLYAk0gEgACyD51H58Hv954YpHYrpkMRtqYmiFoEk3tR22rt8Xxy5kKWkMIK2C8LDWACNQb5Fbnb&#10;tZ78DyZ0zukRUpjKNJYCiSSN1YbkHe/F/IrgiXtU8M25diCnrTJKptoQAkYF+4mtj/2338cBPCz5&#10;KkXRQGTeq27/AASK7fYcfNIwkGlmjEf0xBT+qCSCzXXYb/ajxPBKvTyGZ6ctSkiwqr/MexHbYcEa&#10;IwbDiQDpf71NTkuD28kkdjW5+QKHBWLImNHI8oOvJuMWAQzAgoFUdxW4ve+/AltJUCMrfmwtzEke&#10;1Wv2kdvgg8SHTHk2X6nR1BW7oWoEMF8AkD+xHbgigQQQX55RHERIJ1ZRFkRUis4GlS/Yqe5LgHbx&#10;qviXLxUxy4k0sDEoVEIJZiwalrciwdQvbf7cFDlraVmyZtUmXIJH/lEaxgqiqD2IAGqjZG/fjOTF&#10;jYg0RFFssjNQDuQdQJ3Iosd+1HghYSpgSxCiQMmJZmqKXqesL4um/wCtGsgVQsZjDkAyadJkNHdR&#10;uTZ8eeILl/NSJNIumIN0wRSLdEBh8UQQPNjzwdhLhIJ4Q8ryx04KkhXZnJ0b9+2/gffjGasiRnkj&#10;SnapGsWhGwLUPoGkaRV8EUMqujlm1Ioal+FbUaIJMeWARSh3ZppAJWQWgUkhQ1WaUKaHkMO/EELt&#10;JkTwyIHgaVVR4lrpGtXUsUffVV/fhhEs0ryJBMnQQLeoe13i1BmRq7rdV5/rXALhcASuWpdSyuqE&#10;6mVgRprbZTvtdbDbtwQopNRRs3zScvL1FYB5ni/l1K6nnXW1Egl1F7Hb4Ow2/bhekMmRCyuXqKRW&#10;c2dTxg18bEf+fHFleVcwVEo0SIAjHsn738dyTufj4ik6EK9MG5+l76oA1tZruTV32+xrgjIZbk3D&#10;AOOl3PBqCF8QiiWUQkxkDWodT7io3OqvO9jya8ngRJ1kIjCorTMNM7p7UYmiDt2vt32+/DWVY44k&#10;nmlQvMTEkY3q73rwa/f+nC0MFEYiVZmDEorbKCDsT2Hydxsd+JFw2vesZ1ywKA17vUkQNOWfIMRl&#10;6ggBWQrYiDDt+5PgE1VgfPGOsgAalEhtgdJDMoP81it/jvt24LRFbFdZFWGSScyO4oLd9g2523of&#10;vtY4kQB26LRiVpUaNSSFWhvYIoi+37nvw+F4Ffp+x5wtEk6EsWWRvqjiABKJ5B+5BsD+29cM4pYx&#10;HGksegA2SBQUkardu90f2/6BRxahqKCLRL0D7tTELsdwLsfJ38/PBTxhWMSuJCUKnXurJ4PzqFb/&#10;APM8EWSkg1zFfG0MMkrLhwGBQepOo9/84A3cr4FdjtWxs8LsieF3nglXS2pKMVldI2XcbCgRvQ7f&#10;04JxHqPXpeYRghUF6Ym3GkEbaaU7d62P3Xr+YmeQCBUjdnJY0GogigD4U7WDQ/rwRowsEEEAFnyo&#10;wNXyv1pBuPeMMka2khljqJq1GHcWQ/YjY/cnyL4+fLRNcMZ9oiRwzRiyyXbEHYtfZe58b7cTxxnA&#10;GPildYLBWJOwDbgNvuFU0Pkk/HCuTEndsgKQ4XIosDRAQghQB4A3Nd9J+/BF+XDwz8oJjnyZCY4V&#10;CzGndz7dY7MxG9NVjT5vtxO6zyt1GkXVo6ewHuVadrH/ABVufjSfPHK4oLSlWaWVSglkiNA6FBbQ&#10;bqyO/wAnejuAWQFDFMd3aNXZnU7gk0AQTsSBS33AA4ImIDpWKd3DHeMaaJIDqOmiHc2m2/mz97Tt&#10;JlyTfqqkahk9zGjpU7qL8UL77edxxY8fAaZh+o4LSIwDd0RQbZlOxI0gC/kbd+Jc+JJaRIllEGpG&#10;ZlAcMx0liNrDWa8it/NQFAkjMefKA2OV65QplyFikcOhKaleN1GpLZRY2sAf9f3PCt8+dZm2LxOC&#10;qutkwgG128C/j/rwaiyoZlZjDA6gRxEa9xsQt77E7fP3O/BEeGYX0ABw0QPVcGmFkspAGzAf/X4m&#10;FFKquQw1OrddKeELJ8dcvoUzGRz+tKVAoEC727G97riXl0awwzY5CqA/tdK/Uonc0P6kdvnfhs6x&#10;xxHS9ofa6JpsX4N/f9v+XAsONFFckbqipJ72Js+87WDY32G1AeOCEgqQt3cEg8hQHlztUO5gDHg6&#10;8zyMkraZfazf7ulvYjcHf4rx34fpDFBCClAzSMZAo0kE9m+1V2/+txHCkqvJBAOqNQlMoA0qCO5F&#10;7Uexv+nBiYbO/TaUlyuq2rSZALXvtW+/zxVZDEOH0joSFBTA8+oy8fF4CKSLIQzB9YpS43oAEVfx&#10;Y4DGLK7JkGUkiQxyRA0EUmgQvcjyb/e/HDHI/MvkRrIqAwpdqdOoLYJAHfsP/NjjkLLpeaKMKroq&#10;liwGqzTGj4A7V2vfxwmNcBHSgkV9BMcpTVV6o2/w1u1e2yPmj2HBspgbGLKUSZEWlYaqLXuFO7Em&#10;wxrjFsUSSsuMqq0OnTqJIkDkB2BPgXsOOMvH6ClolEmSCI1sjToAAkI+STqK9z3N8EDP/YHrAjSP&#10;OdAxBIlqNYJU6kUWrKNtBsnceCfHA0E8IniyAgiKSPEWJAOqypah3+V8+R2sPMbHlMMkCdNWmIbW&#10;zAMFZTq0nwd9hXY1wqTl7YsyoDE6PI6szMHKMKAYC/k7A772O/BFVJJzp+Wpla78+UBZE+OsT4s+&#10;vp9V5Gl3JdydS23wQOw7Ha99ycbVOj3FI4KqI1Y0rRmtwRvqFi99t+OXhXIDFEDiKcxyUvtc2dO1&#10;WNK7dttvjiNphjRHRI4ZpAqwAbot0ACB4Is7jcH54lNxzHrFAjCkuXNK+vembWMhVcfJbHCqTLSy&#10;Or20HxXyasA3d8SZba4SIgXOPMisW+gj3atQ+SwHu+wPngeWKNUkmV3AdIjJIpGsPVqt+LsHz9x2&#10;4lUwvjw4sRZS8ZkmeXduoDS9Q96YEkfcb78NIBIINf6/B8/GjlmyhNNeVIwWBw/XLMtUFB7e4/yg&#10;bivn+vDOHGhVyWXsgBKk2CQLJ8V5vvRHAtpqkEsrA04VlNHSOx7XQ27+P6cZh16Y6bFgkTXIGX9Q&#10;nbcXvttf9N/FohTsWvTNs4jkjaMgMx6Th1Qqd/JVhX7kb9vOxviCApKqY7MkYVyGDsCxJNg1fY/3&#10;/wA+CsSKLIjVv1AU1H9RwIxsTY+327H7cA9Ho5ZLYyySMAxkVzpYHt5q1+3224Izks3EgeOcTtg4&#10;i5CyvOwYSAKKIjCiqB8AXv8AO57HiNp4jLNDqDsp9jqo7LuRex0ncft388R5XWojrDoPKqvCEsqp&#10;2sOR8/se/Ycc9BtSqih/cY423DMpA9p3qz8ngiYneSF5IxDCrSzRlSSxpbWht2APfevPixwMuTlK&#10;y4iyqjx7uG9oaMH6CRtVDY/378ZvB1LjCGDosBK4NEkC9N3dXVnft34HjgDShpaKEFHkLWWDdlB+&#10;Rfe+CCMmnA1qydGJjI5fbQwY+0Ue4DChex+PPAMjBnVAVkV5AzFPbI0WlQQB5UNufjfhpkwxkCKd&#10;GEcTBEF0Rd9Oq+qzTfIscQx6YC2Q0KwmCMxqdjeoBWYX3skjY7XvfBCFgOxFLdTauQDtlzEBxcvl&#10;nM0sJWVY30qrsFYMbUMDeyjY6atjY34bwUmGcOVP1oo6mHYIrj6gfIFfVe5ruOFYEIcRQCUBmjlD&#10;E0vU7gE3upY0QdhxPH+YeTJkkdWllcqsSuGPspgv2U1VbbBthe5EISS4GRu+edv/AGf3tEUSRzPC&#10;qWVxibUbmmICm/kkHzv27cMnBlErM5SIyKpCqDrBAJVgL8Agn777cQyQwwzPOGEJyHguNQaJQAlm&#10;P8qhydI87HtxOJJsYL1GhOq5NCi2GzEMAfOw7gj7bbEaZYYgXenOlPQCAxBkyxyugLRybRxLYYUV&#10;WQ6O4BU3t8X5PGEWO0UxjjhGgsJH1AhidBBYX30EEkAb7f0cY2Ziao8hywVwpIX2sjXpP07KGNah&#10;/XjibITMyEQsmMmLlV1CxuWOQEAX/NZrt8cVX9p6eojQEuWoGA8KetDGGNikmJkMcyv7nUqNUZ8q&#10;nzVePnv8nyYUEvT/AN4F16imneOtjd2KJO4+/wDUYQytjL0EhQTRhnDgX+m1+/URRJG9DtxnBzQF&#10;TAGCtJIQXdbB8FRe4F+e/wDfZMa5SAQc2sPB3tr60jCURY9F5Flf3BYlAAIAOlj/AMW1bX2HweIP&#10;yKzQdUFy2oMRsVo7127A9/O9+NpMjBlyJVaJokVtuprH0lrNX2okg9j28DgyeVcILBjuWfpnevaW&#10;Aom+1k+eCLBAeoY4j0rzakAQhHlkjjTWwh3VhQDVuwIGxB8XdCuORIIUi2CuCyuw3Daj2oVa1fa/&#10;HBeMQuOrCMRyF9UzrRFXVV3o73vX+XAQUvNIgplE40sRRKmie+wAB7/N/fgjWgVSNPx/UZRBpJpC&#10;ZhKoFhqrQ1UEJseSe/2vxxnFAJpIHUgz4zEggUOmDbK3/mjxycYxu/5ZgoMrM6yD6jW5GxsX5BPE&#10;r9UwmyomYkssP/sxsxeuzHuB5/Y8EPiLIH5zJSTSsbEPGSoIRVUGyfkMSSPvXbhbM8ahBLDJJIgK&#10;DTupAGzAA3uRpJvbUR334ZUBCY5Cwx42jXWP94znfXd7V2IP7fbg0csjMKzJGf1P01dm3KltWoKN&#10;xZ93Y1Vea4IgIfE2bE8g1OoB7EVormwRxGGKJC4KopOpg0jEkEHYECwa7gV9+OYpcyDWHVCgoyKT&#10;aq/Ysg7WO4B2APnizPjQGN5op3aVJRGItNUdPuK3/hsEN/8AF88Knhx6eBjIzZMtFhZ2Y0WXwBsS&#10;O2wPng7778InAu4NDagLW6mFzGTLTpxSdRowI4yrb6nkLMR2N1er4FV34ziiVGNxy9RaCEglXa6D&#10;V4Hk/wDc8NMFY8ArHCqERTka5NzpJNlifkAVv+3ccHZbFiY0lQAglpFUDVYDBY9rsE7ft44qVAZW&#10;4cumfje4iyZKi6iQ7ZsNGp+6c4ruQrM80U5BaQIV6IFuUWtNDsL+OAo3gkkaBAQWYSKXBVCexUE7&#10;g2PqPb/PgiORYWmK61nUlUll/nClm1KGuxR2J72BW3GPUUhEpZp2QlrWgqk7eNwaIBHk39+Lcq0B&#10;8f78YxKQcRcgANU9IlEMYpZWjjslkCnwLIDEbHfyO/jbhbHOgklRSiSF2USlCxYD4IBI2qrG9D9u&#10;GRlgJZCFRxGFVXAOl/kEg6h8fbx444Ef5foyVE7KpeQrRJDbCgf5gPHx/TgiiQAtwaEEXuQ2WmjV&#10;84mgxldCYpmcyppIYALq8kDx/wA+JhFHB0xLiuQD3B9rmxuQL3vsO23AaZMkkxtOlGpBiAATUQO+&#10;23c399wa4cMZJAgaUKyMXaMg2VA2012o/bvxVZ+luPbeA6PG2QBU90ZvUxzLm4WJGzzJIqOpSONR&#10;7tR77eADQNff78KImiy+oWlaIkqVI+pl2AB+wG5vtXBMmDJlNTFpCfcA1KAD3AO2/wDe6388E4fL&#10;48ZwrRPchb6gWGw2oeL7f+RwmHfLKiWN6+/TvmDkTBpIohKCIaYLImxK0NTbeT2vYbd74f8ALo1k&#10;1l5TGwHUBHuRgKNAXsNqA78Anl7PkvLcQmXSqxsPaVJ3sV7jX/n5bS4skEbY6yRjqFSJIwW6bEbA&#10;/AHfv/TvxWZUdR5BofIkrSu7uQeIFCLWYnM6WFYgkCTTTFn6zsqhE+kXa1qHYadv8x3u7Jjq+k1N&#10;00iAljiavctAabHfejdX3vvwhTHMSW8iK2uONpq3kNgg+Ksj/wA9wYj9JhHK4adpG6bFqVlINgUf&#10;cTqWh2A8/GWYHD60Pn+47UmatCk4gQCQHKrlwARok0oYZZGRLjzxGWjCYbR1IAV3rvWwN2AD4oeT&#10;xl+eX/F/9oeAGhVll65E0Z94jD7IwsBWb/hIB+5/fiO4v/Yj/wCY/wDbjFMRUVFtWzGVeI6jlHqN&#10;j2lpZFqiwFbauWqw5k5R9VIqNI7M07K5AvVp/l8bD/PvwNkSIVigmaaJkkYkmlCoOx1H+U3Xnc/H&#10;GS5rQheoY1ZrKwg27f4mNHzvX9OIJYTnO7lGMRU621EBRVn7b7UO39eO+kKzN8tDTPvWPjCjhBIL&#10;tqGz5+0Q6cbmAdpGJMIYRBaAkC+WB+omvn/PhbhzqmW0kEJfQhjkSXuALsjwNvPx32PB7Y6FoI4H&#10;CpGFCldmLki7I+okd/8A65EEsP5PIm0zWz6yzMKViB9CkDevvtfFoyH5hCmAs+VqBvOnrDCaaPKn&#10;TohFkMah0G+lFsEg1Rbud9+MX6CwJFGFyHxwzkyWbYtuaPdhv9v+q+E5TxmeJFhKgxAr9RBBt+1i&#10;xfcCvA+S0AyFlihl6E4jT/eAAO381EgfV328b+OCJQSU1v8AoQG7MZW9tKNmgX2lgd+328bcTYvS&#10;YAlZVSMs0obYgdgu+5O/Yf1vhwnRt0fo/mVVbZhpBIA3Db3V7/tXngZ4mcaSyRuD1GaMhk0gGyQL&#10;7jx+3xwReBjOJGQx9WWAAqsbLQDl9jW9q4XuNxt278RjCghJd4NcsjMjWbKLfsNd70qCAPBIuzwb&#10;jQBH1MGEdM41GqL102UX3Kn6aNMftwvy4po855YGeRdCEA2VQWdTt/xhtqI7EjsOCCGePErwokjL&#10;FFrKxgt7iQrBqHhqKkV2BJ/ZeyNCtyrKZIyVhWQf7xmYogA7XYJJPxxMqh4lOTqkWCV3sKBTFSPF&#10;WLRVr73xKk02UFWaaMK/06lJeMhgqtYHcaf6ajVnsQR9kpJJjlpVQztpNRUpR9JFhh3J/n+CeMWw&#10;sWdFL9VZRItgMSyEC3Km/pYqp23shb34yzpVx4YOnIDlRt0+pp2kRiQSR5bYixvt334EUzMsMisL&#10;l0ow3DI4JWqB3Dk39gF4IhxiFcj+IOmkjMeIEipy8i5G/wBK9vdWxP3Nf5cT4ssIxy5gCgh1UM/1&#10;IJBpr+oP238HhdGsapF7mcu0mtTdqNX1NdE2e3+R34+QELOXZnjBAUAXpUlmPbt38bj2XwRIUWFT&#10;YFntDBIcNkIZNAlLWyUCHItRq3uqPfeuFk2O+Ithkdwb9+/t1e3f7rsT9/68cxtI8cOPG7dHXYBF&#10;SDV2JPwO1dgODXxYzjPo0zZAdo2UvuFAFHc+Ow+du+3BFgS4cm4zyp2YjkglboTEJqjJaNl2VbFn&#10;bex/Sr+/ACXFkLqfqNO7Wyr2J33J8D4qt/6cM4T+V6MmSCsdFQp91MQTVbe34N79/wB53VVxnbph&#10;rJMZUD266q2PahvW3zwQ4Vs3iPWIcSKNXdmjKrqCRyavrY2Dt2qvB7/34IGlwWyVXRErKpStlVjp&#10;JA7E0QQftX2DhZgiwSilH6xcHuK+bNV2778cyCYRD8oyukpDTs3kDsFB+ojt++/xwQQcXjJYUhVt&#10;NOoGsDtW/awO3fgSXGiWNwSFjdiSuwLUCQb3IA39vm/jiH9OV41JZALOgL7i90pJG21X/wCArifI&#10;DDHDSAyEyAFQPcK/mFbfNnzwRoFhEOJJNAr68WFwjgxhmJbpn+Yb7MFNkDvqsbcZSrAskbQgm3Cy&#10;Mf5PcCFPcEb7VdAcYCMqrMIpgzIq1RYoD7Rt5DUL8gHiSKJVKRkMEjkBN/V1GAJXbuPuTQG3xwQQ&#10;Rl5zMhjkiLxqztGybBRElG2HYEAk32r7ngXGy0ycWBGtpMndix+kA0CCDRYggeKGxG54MXHllXJY&#10;ugheFopRf0Staqyr2onUGNA+e1cKeX4JxTTuJVWOVUQHSyoa0uhIFOAor7beOCFgqcOM9Pfs8Ys7&#10;QQwwxxpJCsjHQZAAS5uyl+CBsT38+eFURgx8hoEV5psks5YgmNBv7fiwAQB4NeNuMIJiHgxyqlRq&#10;kPUaydd0fkOGABvf+nE2YJ1jVsdYmkaQmVoyOogD1oHndTZ+e/EAkk0YClczTyv4wzLx/HfSM8d1&#10;xoiSUWOMMvTA1FyxJBB8MT3O4oAd9uFWbH+ZZJZlbSV/TjUH+e6JI291edj4FcEHGVYF1M7aVZnI&#10;9xViar/iG+/9SPnjGbIdooSkDHRFHQJ02Y9RUAbmgDY+SRfY8TGVYpStR5i3MPAcsDRIY16ihFpS&#10;nkCqs/ayGPj44HTGx2XrSSOpjoMqEsST4PgA/wBR8nhm0obFd5nVZ2itYRRZXYA0R++/nhHhPmjK&#10;WMKkePKS0juASQPAB7k13/twQkhweVYklWJCmlz043L63XcAgWApHfettyeIxFG4mcMXZVLIEXTT&#10;bnUQB9JHf77fHEmUW1StNReNSYlCjS6hiFNb7kC/v9tuA2aVPcsqxu8RDolB/dvbA70BuK87X34k&#10;XHMRgnFlMLGhJFsq2ybt44jiMkWhmZiNTFSCRrbsK+17b1/fjgtPBHAsgHVRtIHYlGJoavOkb34v&#10;zwby6OCSIM8rI6sLLghSAa9v3s3Xeu/355hCV3dvcJPa622lAPhf338f9HxVKSzAvUF+Dil7ctYC&#10;bSMikDMFDSMEJKlqsi67+CfHHEADSdVpLlEbt0dWlgtbbV/h/bffhjj4hMMYiktwZGYlaDqRZUn4&#10;sgfYivHAgxJJpRkrE+MzKUBq9en6jfxXwP8AlwRfCqreR4+4z0hhjRKWiMbyRrOA7RkaUUKACzfu&#10;e1+D87cSZcS1A8Vt0HWN2X6WM70dY7Cj77IoXXjc3lYmVwzkzIpVJLUEjSNxW5CtsdQHcduGRx8a&#10;GUu5uOWpHhfYt7iQSB2CtQH/AG2MEhi/rwtD0oKgAWqBcipppx6QklxGMRlkfqZKTUUNhmjjqr37&#10;V58g8MozhgtOYjHrT3RqCw1kAB1F7bG9zuftwxl5c5nSbpSq8ysyKgLKUH0q21AMpG9WWHxxEOVy&#10;s6siyGSUUIyrWp1DcqLFEjSfIG5onbMpaUs5ALjMBuOvKNsrYpy2eWqrMcJYh8i2uj+9azcqHHQL&#10;Ckqh9Wrp7MzoG9321KaN9wB38MsQI6pkO5jSaAlU1XSqAfeLB1Wp3Pa/uBxx6ghwsTqLlcwx0mKQ&#10;oMdSqOGWw7LZB1LYF/N3W/FWk53ybCx1TM5gI3SL2Mrhi13qVxekHSLB/wC+8JmyFU+YEqD5jQNQ&#10;nIlq5gvlHYRuHe4SJsrdi9okKCcJShTJehUSAX4ByH0uLJ/rBtnjZUEKIhLEWw1NGxI+aAr/AOIX&#10;twXPLGwOVEpcUpcGqlBUWSLGpgSQKuiNvPGp8j116Mwsg5EvMrg6DyyHUFUGvbszbH2m/vVbbHCP&#10;8VPR/MDgxRZqLAsidWWORaZLBJNNRPmxd383wmZtWySVAL2gA64sqZvT92FIun4f31Plky92zJSy&#10;cKQZKz/sC7kUu3IcWjZiZWIGkkKqZGUKNY/3R30qqnsVrc14skcYTczhihjhMplke3BRQSLNV27b&#10;EDtX28hZPqb0Dkfmng5krkwdQCFwxDaRd77sASW/pxQOa/ip6B5NBjxnmMZlKlY5GMdhwT7XJPz5&#10;72e/fiqN67peu1SgA33TAwtkTlnroYSPgn4qmlQTu+cn6i6wgqCgCBhAAoCBepby2AzicsugRkU6&#10;q3tMpofsfP8ATex3PAE0qughMJSSUOsmh6Cldwb8nYdyd+KHjfit6S5zLHjjmkCZDrdqyFxtS6SC&#10;K+/+YI4dQ5+Bkk/k+a4j5IOspNJSslE7Wa1ae/71XfjUN67pwEja9nLNZdcsyS2mnAVjOv8Ajj44&#10;VMSqTuLb5qFAk4ZCylRJFRTNnFK01jYfJJIIMdA841TfW1aia2VCeyih3I/5HhzmZmFjwMXQkGMl&#10;ZIzTajYA237gCv2Nm+KhhZ8EUMEz5WPjRI6tkTPGWgIFkjX22rY3v477cvm8u5zFmPy7mcGcY5KV&#10;Mdhr92wURkgkaroigPnbhadp2Oep9n2qTNdgwmYmt6/jnDVbi35uyWZe9tz7VsagElBnSFoWHId1&#10;EDEA92OUOOWMuc4OV+m4VumCaLIOwN+Pufk/PE+UmMZbdpgVGlYE2Vhvsvjeu/8AbhbyflnMVqb8&#10;nlTuAypY+hd7Ui/mj3+e/Ac+VmYvMOplwMMejrV/a0QArUK+Cew24a4dnD6Egep4xy5v/jAUpKw5&#10;axD2A89B1h9Gjy9Pbp6a6aki5FW6W/Oo3v32B4+hgGRKUKtjhGkSMyEm2b6gp32BLUa/8I4+aYEz&#10;YMcT6ykYJaM375BqX+qA03ff+vDCZpP0VjibW0ppyu2lQNTWe9jY0N/PFQFA1L0szXbt/eJQoKDh&#10;8gXpVhkdXGkQZCwxZMSwxM5iiBkAsFmbZSfFgC/Njx34DxcRmmDOgLS5EjRW1E2LGobj5o+DvueG&#10;qSLkEO7e/UYqNIwCtSkj+Ymyo/tx9lRCCaMC4ZYpFZVsF5Eaj06u17Ek1t24t334xdxr2Lwhkei7&#10;OxhRJ2hAjUAPMbA/+Lt37DiJMBgpZ3KvLLol1CkQNsps3TH6v324My4o5IpkvppJkLIsoNiPIRte&#10;k+BYPcbbG+OIc/Iym0yRxPHGzs2mlZ30goLv3fIryfseBxre0VV9p5d95wr5jjMsUkeNGUoxKAWJ&#10;Z3JALDvdLufvQHxwvyMSeEqS8pnSEqemT05G/wALAeNJ/cGyTfFpsqI+rAyL1FkDE2yqWB839Nj9&#10;+F+TmPG2iEKE6zmWRyCRGxIFE33J/pfmuJSfqHMDx/RhMKtbqGSeManhBViAQVI7Xe5ux8/8uIsf&#10;GRHVpI5XX6gsdhSo30uOwNHYfPHKl5GZGHWiaR41kYkASC9IB+F23qtz54YQuEjeL8x+qY6LKNWg&#10;6thXYkdtuwo8Piii6H1A9RAWQkbAPE8mJGCUjx5Ltte3at7PzuO11xJPAU6QeSRI40UOQt1tqB7W&#10;LP8Ab/IkKju7BmjmMIDo0lAPXj7EEV/4cS5OZJPj00QEiuwkVADagVqodyPHegP34IQUgkk5wJI8&#10;mTAgx9CRGUsHetTKooqVO/uP7b8FRmDoQO+zqxBjXYkoQNWr/Dt9+324UQh8gBlGiKNiAT7Tr/rs&#10;QR3HyPixwVjY8hlK5QaPHkYski/y2RdG7o96J32PBFmBIBs48jH0yws5mSV5eq5V1uxp8EgnsPHn&#10;zZ34XZaRWY1kdYgRpVWNqw31Aedx+58Xw3kx1MrSQoWx1BjhOwZiNmJHf5N9z8b8ATxrLE5RTHLC&#10;1nULZ62Pf/oDffggWAxArS/H+4GM4nhkUMWlSUD3XuoI94Phhva7G9xtxHlRvLBEyzqwWO5rO6rq&#10;Bbz7nI377UPPGTqCVkViriQM4C0G1aSTX8/avAs1wWq4EsUzgFJD7Ag+lqosR8HtYHyR8cEZ1oIw&#10;1YsKZOGfnw7dRj5zQhyEaZtZUrX/AKkBdDA19dEnbcn778ExtDqWOKIwzF2lMtkCMsbtj2IJPa+w&#10;Iq+MFhGNMrO69F1dCF3IDbh2O9MLO3223vg7HingmMVJkYssZYO4Bau4UEbk9xYoCuJLPS0UlpWf&#10;qxMGDC2TNSlefrE8k0rKIvbOJyFDaa+jSuosPpDEfaz+/EaiWTNTHzMdYmgRF64PsolmUsewBUi/&#10;JBHxfGSSzNq6SKsSo5txRBY6VG3gNuCD2G/fjNnRi6SuZHkhjY7E0+25A7AJsB4As9uIjXLBxAk1&#10;AIbpbnmX4aVhfHBSVASqPJ7WB2JoBSBsSNqHYb8E4eJCMeMTguXlAiLAlgVPa/NHuO4B+3Ec6nqw&#10;PpLY8RjLLegHSoC6q8FqI+TwwcyrH1QIzqyE6Uake3VWvY3TXX9j5NcVV9p6eojXLAJy4P69Gg+a&#10;T9MLawz6kQEU0axAaTq8gnzuN/24Xy4kUba1YzI7U0qilVq3VB8A9z/W+IslZYHoMZHYHqMwtRe5&#10;Fd7W6H+L9uGSx/l4VaEI6NHel2vSxG50i6He737cJjWgOk1AZXXJ6X59iFUDLKzRGXqQD2FPdru7&#10;u/G/cX/2Gc0eQFnuRFRa/LhluxVFVvc2Nzvt+/cuPIiWMLBDF1pC+qlAJc3tZ3o9wTxw6TShQ4Ug&#10;ABtwBGWvxt2+e379uCLIR9TFb31ZxfPnGGGhykissqxFhIoNKWHYAeQT2vtfB7tB7pBjtEiexmJO&#10;otYFAE7gnez+4PC6GFkSaCCRy3UDOT3UA2Rfau/2ogcYZDlpljaSREUCVyxGiSxupPze3yO23BGp&#10;P3DvKGAmIiRoQGQsVAPdbO7E997ur+3HwUdCZlYxzh9UjNYpa20n4O5PzxysMUmM8YUJ7NSOCV1C&#10;7FHsfseJFVpRHCjrpIVXV+7kDcnyQKF/+HEEs3EtD8JNiBxcZB8zpCmfJjjxGhUFizrqYd2J3sWD&#10;YbbtVccCXKyGWQTSQrjqNEZ2DsQAAB/y+L78EZCxwTQwtJGBAGYUtihuCd99O4H2P954sqMziSUo&#10;7TgLEoX2KKpNhtfy3b/LiYoxeqjk4GtPXg14XDKaPMx8bVbLbPIxAosG1amoBhYVLvvXGZE6K0wT&#10;qR0YNaEDoajaSGu4oEDcd771xLzOFxASFRJY7W2IBdbL0fJXYgEb+OOMaScwxAdJcaRVSZL1HUNR&#10;BG9VQ2sWBf2sgZQIIUW49+0Q6FVpYXkLo6rRB1MWbbcjYGz2F0LNd6HkedIooA4YJbBthKAu4JsW&#10;QB7T5NDbbjDGaWPPLJJq0liqBLjKqSAbI2IJ3J2/auDjjxkPkTzpG80xQBj/AOr3sIvhXLC/6V24&#10;O+384hlVL1s2T0tW5FuJgTJyFy+gk2kaTaMi7myRbED6Tdt8j7bcRRlXbUzKohLKrINzo2A0gX07&#10;NX2rxwemDCUnVMhEZB1YwRq1Iu5WPzQFj7BjZ8BRiIqTGQSF2YvFofwTbKBY0hSF71/XbgjEoLxu&#10;bHlkPfrrEk4hiZWZCQ1aC1i2O5UfB7aSfn+xZXHiSZgwIKq3uNlX2JXbuPAH9P2Vz/m2V5CYp2Mo&#10;kgAP0A7EUPgX8dhsPHIefSU0CV3AseNQqjV7AHvtRrt8kQVBJrcMWbvI62hvBBj5KBGnJl0F1Cg0&#10;q9yD8EDx324ZY+T+WQiMLIukK8koBfUbBAO5oCv37/fhHBIyyO8QEkkYUSB/YgCizR/m7VQ2+/E7&#10;5AdlJx2CzEs4De0PdD9hY7f+TRf2jn+O/GOhs5d9SH8W/cO16K6HlaVgfeqqpCqDufd2033+AL4H&#10;xp5pZsiVpbiUkY4PYMP27/34xizchLhnMJQR3013kEbbVY3si9z471xl01eKsJWVQdyBZ/xEEnse&#10;427fvwqNeIBm0rxt7QV1WlaNnjYMGKyMooD/AIz8ir8fBA4+yMyWOB4cWZJ/1CzMqjUp7Bboknbf&#10;fjCF8iRWSJmjlMUn+8WxSrVUPPx5qhwJjwyYeAJNcTymRmkA+oqx9x0k2dPk7dxxRduvvDZc8BiK&#10;VLuL07AY10iaPKnlZI5xaThXLAGldNgpBqu3zfkd+G8Mv5pVRMZGmxXMmptnOkHUVJ2Kk/fwD2I4&#10;XENPGkQCRIVDxytf6jmnPu2oAKRuBW3cng6DrRwTF3V0iSNRICFILUTvsSD2veuM67dfeNEpRMxJ&#10;Uolmz4jpw42tY1FWCNpHqJp3ExVzemu6Rjfe9yD/AG4bfnsf/wBtB/8AQf8AhxXmZsmTUF1iLQNO&#10;qh4FgHzZJJGxoDsRwx/Kt8H/AOVf+3GSYnEQ72o3Prw8Y9Hs05kG9wHCgHYc7VpFeiWOWVJniCMI&#10;EVWc+4SNuavupGw2O3BeoxYrxxa23kMjOaGog0ir2Knx+4878GTQY7EPjE9RAfZKLBUD2gfFgHc/&#10;PjgGXKRlldii9LSDHGNSlWO9nyyna/B/bjvR8sWWxc8+bQuwMiWPIikyIlRAuhATtvtZGwBN7fcb&#10;cPeaGFUj0wo0oKhKNkM+7fse/wDl8nir5KJLIsjOeitKsV0CwogX9W39a/twbHJM5UvE8jE/p6Tu&#10;KAAu/wCUCt/34IS5Znp7Qakq4w1vQMp0mIi1BrYMo+/Y7XttxhPL+aeJUxkUouoSJSgnxqrsR3ry&#10;PNdhoseWWaV40EjqCrB2JKk/F7UO19wOIm1xKqrG4EcivKaatRYDcg7p/wBCeCJSQHJsB+RErLPi&#10;mKZlE35h2hKsa0+Ndj9vnt+4HDSRGx41gRoTJOAWkRr0at9JYmtux7duMpZuqVdIopQkR/RU0br6&#10;xfZvNngCGaEJHG0ZV5ZLCWWeroUe2xNf2O/EF2penrDAU5NWreHhlSCmOpaeXS4hjjXUfaHjBGqv&#10;5nOygj4vxxy86SB3MirKkKdbYBCVOkl672wJA+e91wtySkMkj9Rg/UKiJrbSqUTvuNxRJ+Sd+C1D&#10;rNNDGccLmY8csbOBQ0kMVP8A+sYg6iPab4mExkJ4j0o5H1RyTMp076k0lg5o2A52HxxlDPHBHL+W&#10;Ec0QZVV2WmXW4s2R9IHc/wB/nhd7/wAzHNFGsUBg6SqaI6oBDO1XQajR/lrjnTk4oniMVqE6lfLO&#10;dS019mBDHsBpr9yKqNC13ADa6d8oE5kuZkXPCLlxZB0wFtXsgqCB3ZSx37Gu3BWHjTY7XkkguizB&#10;GOrTKxsaQPAFsfgGvHEqZCjSct3SN4QYgAQVJW967t8En/lvBJkpJCksDGSTHRmGq6K6tJv52Ni/&#10;2rvZCXJLvW7wZlLLksVlZA8ehlMA0gJp0gNXy/a73/vxCmTLGrQLFJ1ISsbe3aQyAlmJIskRsCB8&#10;A/ccZySNGscYR+pKiO8y0FAcalRge2gi17eOAoXly8yfJkmYywlRBjAbSsq7yEigxWO0HnVvXfgi&#10;zknm3iP3WDYQ0rSyn2hCqppJsm6DEL48n4/txhmQTrK6NaRoqyNMrf7wmjdDtp+B3P7cTKyYbyBH&#10;Ot3AeJj/AC9wD/Xv8/8AOPKTJynIhlRAouiLEhsew7nve3jtwRfCf+x7Zs/79eEmAES6nynJU0/8&#10;tdrX9gBfn+nDyacvjmGJFVnFyrsCprav8Ow7d627jiurA8X+0Sho8pWWNCBUYUDdvg3uK8Hc3w4E&#10;qHp9QKDJ9ci0NV3pBPg9rPbgi6Emzk1BJ4OOP545Rji/pMiUHUxnU0m4JN7AHcjbtdf5Vk7tI0Uc&#10;SaGjYjTEo0aDufH1ee9+L4XZEUs07hJ0HSUJ7T3XuNvk9iR3HnvwZB1sZg7UWEetmRtS+0bDf5FA&#10;i+9fHBGiIupLBqMZDsHJU6d1GqiCO9G/2FcFRSuAqO6W7GRmYAAAXsLP24DJnzJ7jKqpHV0j2uAL&#10;sX8GvjvXnjA4okXqyGRdGpW1/SEJG37fcb+OCNEMPzhyHJx8uNSVKaALNtVA2NlJog/NUfjDImjV&#10;ljRGSZYg876rGugNQX5Is7WR324+xI8eJxpCfSoaR10gx7qAT3IGlaPfcn54kngghdpEnSWbqDUF&#10;9+kEqRpJ7gjYmrA4ijvRzx5frswQPhySTgwTho0mVshZSGVZOnuAP3I+n4+ODpAMsoQRGY0Ea6RQ&#10;ZQaOo+WJ734vfjFp4niRiWMeG2nQlAOhB2G17b6gB4riV2xXhGSGkXVTkAUoVaogDcuRQ32sk8BL&#10;BzBA7rjqZZXVhp9o9pBYD2Mb8C6a/m+OVSNV0yLU1B0aIkjpggrqINlq73R8fHHJaNo8hpHLQyhT&#10;GGvXZs2Ce5WgCo2N8AvNJAkEaIXecsAy/wAiltAdz4bSTa9u2196hYJAFs38mrrBDGGRHlEGtYtY&#10;A0tQdmKDSXHcKw3sfud+I+YQIYVlildgg0MwUBGZLtQ33tRv2r+nHEkcGPPHMo6+VK6xliD+jGEB&#10;BoHcggg7fI4ynVpBSEvqOuWIAqiMpsFQO9qACK3u/HFqPk+evCKqlhhYUFR+eNa9IQLpy5AvTYBQ&#10;qmdSSNhvqPz4+K4dnCx/yw6rhZLRY3U3qXULJHkfP7ngZYUx+uYWjljlOkxH6lI8jagSb3N/0u+D&#10;UjaaBUjKK8YDxMbb2vQ0t2GzE7/14gqALVpfh27dhxEqoxG4fmx48OHlCrPx4ppWdEk1xqIoaP6b&#10;qKtjfk9t7q7BB4rbRrGXMyyDKLBfaGPc7KPFFdtzW/FnlxhHkOsmSVjRB1L7WdzoYbCj432+ODkh&#10;iEbKEjdX/UXIYb3RGkGtyBuD34gTK2Y5MXOVrRi2qQ5YJCXIcDXiODU/oRU4MggtiNHKDZILoVDs&#10;ewQ1sR8/1+Ld4ioup5WaQolOrABRXYE/I7Ct/k1xBkFWTQrdWS79gJAVe1tVrfn9qPBmKHmijhVA&#10;eqdUjuTYo6SAO+3ff7E7cVVPQASpRAFSTkW0e+XkYjZtgmLUlASVLLAUcOSAkBjxpxdi0fJkrjQB&#10;/wAsjh2Y6ATeliaJ8hdz8/O/DRJMGKFZJZQkjQsY4mNAkgkot77nYn7bbdi0w+T8viMnNs2OFZB9&#10;Nh5EWhR0LZO4NWPvtx18/GL8bPwv/DXl2Rzj1LmyDGwo3fCjM0cM2YyglVSLXqragKBNb0OOFtO/&#10;t3SQt9qUlSaFJUAynAYVz19Gj6Dur+P/AIl2ybs6EbpWpG0KRgwoKsIIBBFC9CHyrStI7E8hbBix&#10;5svLkTESWGSRFameSQEhVVSaNgErX7G74rWXlQ8wE+Xlcwgw0xUkWFsh0xo3UqdIYuy/IJ8HevPH&#10;52/4j/8AS2epeb5kvI/wa9Py8swcOOTE/wBdZ8gADwOyloht5AFrve3zx5O/iH/Ff/Er68bOTnP4&#10;m+qVOSJpvy3LuYz4mPj0NRi/TkBKhaCk1ZIoUOPne9/5CVsU5SdlUJqWAviZ6MXLMMzwuI/T3wj/&#10;AMYNo3tsuyzt9j/AUoJUUOArAUJUVYWxOogO9ySGoX/X/wCo/wCMr8L/AEDzt/T3qj1jyrDlxh0W&#10;nx8vHyGKIRSAayQSN2YfY9tuOpv4hf6XH8GPRPNea4fIpsvmrKUx8LK6sTK7s1STIkYbSFOplBOw&#10;7nbj8f00X4l+qec5Gdzf1PzfJyJImeN8jMyZ5iWJ0q7s/u9qjfY2T445k5dzTleejZuXl5M8YCzQ&#10;sSUUPHpBYmySzXv3F778ebR8bbwnKVMVNKFKugzAAQSGKbsMgHBDUDNH6U3R/wAevgPZN3SNl2/Y&#10;ZO2zZIT/AOYYpaklqqBB+sqAAJIYGwADx+hv8Sv9KRzf1J63bO9J8pwxy3Hxon1ZkrydeeVVEhKK&#10;2klFDPpHk2d+OoPqz+O38X/W/OOYzwcw5ph4pabRHgk40A6aEII1u9AugfIIO/Hnt6Uy/wBPDWYd&#10;CaZ9DarsyaqUL8KAN7NEHe7225DBgcohlkzZWOTluBCYtwNVrQ07BQTd9qIB7cY1fGe2yVY0TWUo&#10;3czCpLh86FQqCagnx9gn+N/hbZtnTssndmzCVKSEBKUpBASA1AmpeuIkx2v5P/EL64n5cE5lzzmG&#10;VNkwq0qz5sz0urUUNNQNagQBX28cTYX8U/rrkDpFyuefMhlmjRlkmd1xoz9dCySEo1QHfxx1bxua&#10;Y4SPFxAsuSGYyu7gXGo1NpA28AEbbkeL4YY0mK88hTDkgZcaQdR3CozuQSe4Ff4drAoVY48/vD4r&#10;3ntLqTNWkEAMARkHJ4lyLiovCz/G/wAPT0hJ2TZ0IQXCBKSk5H7glyCKOcri0dxMr+Jb1xkSM2Dz&#10;/mOPDO0fVGPlSiRWkFsi79hdFf8APxxXMz8cPUkWSMrO57zTL6YbRjSZMjFWJP8AKWrUSfPzvvx1&#10;XxObyy5Zh/KPGA6AyxMGXWpA1gg7gXQNUONnRYmPGrS5m8kix6JcgAAA1ZJYUBvte4I48nN3hvif&#10;NUv5+0BGOmFdMnJD8xSOxs3wT8P7OhEobHsygEj7pCMWVAcLngdDxjeCfxEc3x4IZcfmmRiZLqCJ&#10;nncdE9qYgiiKsg/F8WzlX8avqHlfIuZ/mefTz5uFcSGB5JJHNEqykEn3drG3njq5k+kYOZSpC2Tj&#10;DHlJaXIie1AI1E0D9WnYffjNfQvpjlpEcGYMuBzqmV2WNh0xekWQTuPJ3247+yb122TJ+WuepQJL&#10;qUp1C1q1arOaPasd+TujdGzSkSpOx7MlgB/9hBY0cvhOnlYuTG7PTP8AHh+NWbPPJzf1VzGLkrZR&#10;TG5PIXCtiowAZmI2LL4vbb547Ienv43OepkRNynnUPL50EbvHO5Xqj2lwSGBO49pHbvx5yeqYeUS&#10;4hk5dj9DSvS0oFABWlD979xF/wCfGtMflGZzHmMZRpUOJjSkyB2VWpbW9J33oUdu4vjqSPina93o&#10;xS5ti5AUQTZreHCxYRxd6fAPwvv6YF7x3fsm0MnClMyUgpALOWCaFyDewtaPfnE/0hvOP9UwYKTj&#10;Fz3KxyZ0fMC0clAanAJ21bVv+x24nk/jtVsfTlZ02ZOgcSyJkB0qrOuzsP3+TtZ28GMrl3NY+UwZ&#10;ZzWjyEqVIlncalQ03svyBttXHPI+Z84eZ8aKfIMOUuidZyd9QANE+TZA/wA+Ezf5B34tf/inTEAv&#10;/sojm55CluRrHi94/wAEfx5PQR/8NsoSAr6cCTcgliALklmqMjWP0Legf46fS2VBIk3NceHMVxph&#10;kkSR9BAGmOjdnceK+dxfZT0p/HR6M53zBOTLJD+exMdpkac9JZFNq2ljsSQexsirHej+YUcoHI8Z&#10;M7lmHmvmWyPkrI56LXqkZV1EEKaK7VVjt2b+mvVXNoOcY0o5nmtkKQDK0hUqGB9rkdqIAo+Oxrt6&#10;LdH8hbzBQna5hXUAqxUFEhi5bmPDOPju+v8Ajd8P7VNnr3Vs6dnRhV8qWJX0kkAEuQaj/VulY/W7&#10;6Z/HP0RmwRNnSqMqbIaWIdRNO1Mumj9AJNHyQf67bT1Z6N53jR5MXMoYM14AytNIAQS5AKm9gLAs&#10;iqPfxx+XD01+LXNoIYY87nWV+ZgBVGWdtSpsoag24IFn77E/O6uXfxV8x9P4uMk/NJclY9MJkklI&#10;Z03uMEm7O1k9je/bj2iPj1UwoKpkskMxDNXCGV9VWq5q7vwjz4/4rbINnmK/yECbMcqSApIGEH/Z&#10;ixFAoChNRpH6GMpYBBJEuXDMxkWXVG9xTagLVGsjUb38f024Fx40aYCRGSGg8MqH2lv8RI7e7YA3&#10;sO24HHjv6d/jQTGwYZea8xC6CjLF1gQ0AWwpptmKigfkd7A47U/g/wDxwfhr6nWXlXNObYOM5yEx&#10;MdMqUQuhdwtmRyF9mxUkj2i/N8e73L8SbPvFKJa8GIgDEAwf6agO7jM0NKx8E+PP4J318K/5G1bM&#10;kz5UtPzEJwmYTKQzIThBSoqJuQ99CI78zU8SIDqUa3jDWGOy2BW592+4qqrvwiyMUSOsSxguQOpq&#10;JAKmn0E+CQPJ2/fiKLmeBzSDG5nyjPiz8Axa45YJFlVjJ2VWjLBvY3t2Pb+wMWcckIZJHUyZPSeM&#10;e2VUQVqJNaj9JY/uBd8eq+VhCVpUFoUQymAJs9MuBuQKR+fdqROkLVJ2rZV7LtMv7pSwQcJYkuwB&#10;AenUC0MI8XGgC5ILR7lY8dyG1EDvV+T/ADVuPPAkHXbqkiMCUOFJFGM9wL+58/8AfcbJzHM2tIne&#10;JJEiAcEMKPddqNjufJ+18OMLD68cknvicuW9x7A77Kfnte5HFoxKOIUoKkuwfsv1GsKoljZG1u6y&#10;qCrrv7SCTqB7lT89vn444EMiSpkK96V1BQ2ztZ9rC6N9jtZFj9vsgvDJKIY2mL6o2JIFK21qPG/a&#10;+x3scAp0FVY5VnRo5Qe5q+4F1V7kkb9/6cEIUFFmfN6tpDeIrnySRTf7K0LFxCooSitmUjfbz9+J&#10;IfzhB0t18OmGlq9unb/7Xt8G9+3AZXRLDmRkFwxGgbll/mB38g/v8VxngZqPkyRgFFZyWQMVABsk&#10;Ffg9h2/7ESl2+rXnTt/6grMyRiJAYVLTMKCLuFLeaO2kd72/fgB5ZcoMrKqPSg6DYNd9x3F9x8Dh&#10;pmxRTIysemXqONkILKR2AI+n/wCtwmjA5eTFbSyPaiWiaB+PggE34H34IlQBBD3s9K+cfPkCWGQJ&#10;CbgGkS6K0so0s1gbgnU3knYbcQ4eM/Uek6jOlFnavcxVtQFbM2xB+AQd+G+AsBjaKXIMZcStG0i0&#10;rMp1gfcSNdjwL+OFU+Q8kixiRIpZCxRkNKexBJHYbEp9rHjYhRBFyKNR6jQecSSRRwuOipjEiiKb&#10;X7l1tYDi+29beCT34IIjjaITFozjp2WwX2IUHwVPciv5vPEcsrjGtmQydS1Z922O2wO9m9/t34wk&#10;MjyKWkAmdRTEe0FlpQb7Vf8AbtwRZIAcEirZjKvhlE0Ex0X0medyCIXIW0s0GBHY2DVdhf24zljm&#10;nmmkxo1TWylq8WtFFB7aSKPjbjkYfTaCWfI6mcSCwiPs0oAoU/et68mu3Af5pE5iVkD4sY0FDZqw&#10;ADY/4jZ7H/rwQ0XHMesNp4ZQ8UGW6iMqjllX3KFCkk1/QfIO/BSpiokmUkiywfmI0QE+4kLbEDvY&#10;oL+5+x4jjy2neVVKyswZRK4ABVTZSjsPbpN2Cb4DxKkyuiCWMcutgqDpKrkhhZ9pPbSe/wAcLUog&#10;kZN+Lx0JaEFJq6nFzQOAKVzLPz0saj/nSrRgks+wsEKpbs5Pcihv/f7HCIK7AoVpipH8valF1RLE&#10;/wDL+q7Kkjw50MG0a3q0AaQx7lq21b7eAeIhzGHKMTpM7iKbdAdjsQA/9f7Diqnpn9Ib09fxDEKC&#10;AoEAkKF7aFtfT8SzyKAvtWOUSUCdNEr2JrsfJ8Hz5PHOMFYz3KSzilO/fuwB7EEg+L4jlwVygWkR&#10;4pWZzF7iFJ+++3giu44jR/yZjDguAoDH4YGiQu/7/wDk3WAKH0swd7GzW8YzdjCwDl5GkRjoj7kr&#10;5Nb32sb39hdYI8c2LKZoGLL7FsWzWTdjY2Pjg95IZFjAHSdTYkA99Hv271vQ/wCxuAlopSqW6OAS&#10;zCrN7uw/l0/08cHlGhBJueDUfnGGRK+PDEsJMoCr7f8AB2pSACLonvvVduI2ychoTa9NwARKooKp&#10;HbVVlh2AA/t24Kx4Y8aN3ZtX5mT3ltzGo7kA+Pg/9K4JhMcn5iBCsgpCjEAKL3uztf8AyI/fgu/A&#10;/ge8NOIADGlj/qznJw9tekJlR8h4pAYy8a6Zw27sDZsg9yy0KHe9u3DGKXpSSxyQoVOPUDKu67WN&#10;gPbtsCd/78RmTHSSZ1KazB05ihu5fGmq9yqDZ72PtXH2PocCNXqIwgo5bVut0C3cnc0P+3BEYiM2&#10;9PaMcOLqnVkySSNAKcSba0Zvooiiy3t878SiGBshziBlXXQRSOmI1v3EEAMwpgw+44hVwiSKZOvr&#10;nNkKSdO4BWjdL3+9+b4mYxYkqmGRWiOirH0sbDA3/jPcbgAV3PBFDOFglYIA+omhtzvQxl05VDgS&#10;40dI59w92ncst13JJsbUe3GEEUbtHKwhmUIwi6ppVYgqNQ8rfb4qtrHAOXO0mTGrIjBb6kgNKwG+&#10;l6u7U9634kndGx5Y44tDqNcTIbCr30tXz3NCwK78QQSC1DrDEzkOCQCHcvYsMvSh8c4MhXWBmm0x&#10;5CK6xmMGumzkUSO1ih+w4zxFUGGOeBQFjtZg3t1Mtk327+37GxwNHmKpeCS2TpWobd9Ythd2WXUL&#10;H2+PMcpkxoImhZp3eNyYmBpCxsqo/wCHuSTXx54kWD3zhQW5s3IuzkfrjB8EMUrssZQKOwoLqYXY&#10;vxZBFjjg4iSTSFdMUihQvuK0PK3e5P7bWePoyy4kMrokTRBTMl+8udwQ1X3PwBW3niM5Jkkc9M26&#10;ai4vcjcAEfcC/wDnwRZgasD35wa0Qx43SVFErgKXUg2GqiSOxI7nbt8muJZMGFIkEktR0pTSd2Ld&#10;9TDv2uq78Khl5KqglijuZgqs9lQt0WNmiSPm9+3i2Am0mOIRrIsREj6zpQrZOxvuav7duKr+3wDc&#10;u35jx1SiHA/9X4XtzvTnEv8Aq5I5o5woVZl0BifqCjtfi/2+briQSD/dIz45jIUuqkht+1C7aj9X&#10;/jxg3NgrmG1ELNUZYWI3buLO9bGvnYVtw0jdYoiJJkZib1qoO5BIBHfzuR/z4TGoJBAIVVy4qw+3&#10;o/rCmLMIknkgaQPG2kI6AagQQxBIogn4+48cESmNI2maLWxi9qpsi6q1kte5N/YcYsUBEWoTggs4&#10;QEtqYkiyNwFP/mgRwDFNMknTRS0DNbrJ3AH1Ffn+v9PHFF26+8CL2r6f36QyjEqQLI6F/wA0yLDA&#10;T9Ea1vXhbAOrz2PY0TzCZZIpoFj6BKRsKI0krQIA8g7m/iu+3GCiNlkdmZjHGv5dh9IBAoACz2Gw&#10;8efniRYbx8OSaMuzFopGY3s266vgdq2vzwhf2nvPvWNMu9L0Y9e8so5x397ySIENoFRSd1UAhgNh&#10;3Bs/v34efnp/8Sf/AEi/9uFHVGPJ0pIw7SmRI0VSQkYG5JHehuK+/auM9GF8y/8AytxlmZdfxHc2&#10;dYCK1qOWT5HQg8+cD5zCKOODGyTHOoaKbq0Hbp+0kt2DGjt5N188CYGOMpZIzKkSRKXmetnqyBuN&#10;yTuRRI3+BfE+OswaRSc15HDBwCGDVqdWOw1f3+/EULZONE5GLp1UhBcEaGJBNf4wPn9vvx3I+bkE&#10;uCDXxy9xDF8THQoailjkUEHvqbyBfa9txXb9+JlGOGMjGWKVImVYwto3Yeygbo+b8bgcAY+RD1Py&#10;uQ6pGG0xjcNGzD3bnavA+/xwyhRY5CJp9bRrJ+Xcbij9KGtj8Hf5/fgiolsQQ9K+jd8YWwzrGGJW&#10;RZdRLsf5gxqxvWkDuSf34KhgeZ5UglLI6gvY9usbqASN1s7347ff6fBWSXrh2RWiHVS7Ao+6xuRZ&#10;sjYAD+g4J5fLDiSTLJMpjmXTGyVaNVkf07X/AJ8ECUEF6mjW5frxgfQMR4o5Y9EuQpjcr4+4PgH9&#10;/PBmPghriVE6kJbpzNQaib1D+nn5/vwBPnRxyxQIRkspLO7kBlBPtUHyAO4vv9uCI50YMCzqrgsz&#10;o3tUf4NXjfau/wC/FFkhm6+Td5xdKQ4cUralcrcW8uYCkhlWYoCpDM8czOmqO5BpJDVe13+5H9SX&#10;w1WNHWmbHh6LvGPpR1JX/qA3jjKeeWCGYRgSRtGWJYaiCxXSfkVVt5ogntsFFLkBJNbusbBhJ7dn&#10;LC0o9yqAEWB44uC4B1DwpSMx4d/uIceN5ZKSOTohYyuoUya1KSO4P1AE6ge/x9i5OnA4LztOihkk&#10;c1RBeyQPPTsIB2IIHAEmROkjxwFkjaNA7FhqdFH0rdGyRvQ7drviKZev05IizQGM69CkaGU0Q/ck&#10;BlUttuDZ3rghKrFr0bW+UT5eQNpcaITDWqBCtqqFCDIQQAK3H2I4Ht1WfHhaICQJI0lChb2qj4BJ&#10;UG9tuF6/mZWEMcjrCCC8hFWXtApO2wVpLB39tjauDTET1lRAI+n0xIWoOY31Vd/G9gX815IxuQo0&#10;Jb6ai4yY+HXnUw7oySPrIFPpINsEKaaButqUj97vbiTEhigikLMv5kMhxxvtXez5APfxd3uRwrfK&#10;MLJIYOgoVYy12CSAdRqwexIIs0w345y8rW+OsKJca3JMCSi6qsbHcElWJ8WB34lj46V9PSJKnIdw&#10;1QBnzqPSxg9bYdVqlOoylqBLqASdyfbpO1eT/nhicwQiQOQodyqs/dXs6QvexsAa7Due3AEEuuUx&#10;SXH7VUSqw0k7BlA7GvF9xv8AuJkxwjIQJIf0ZhIiOD+oSTZYgadPwPFb8DEFjSIExRDpJJJSOIAI&#10;ZmzGZzpesWHKyppEix1EY1qfeG3QqDZN7A/1H3rjPGxuppRozKdFM6MdFjdTttvW9ef6cDgRQwLk&#10;ZAV42JYlGBYlxsCBf37UN/68SYecoEi9Q40bMVEe2vQf5v337bVe23ERqlLUanQZZc+NCLxxLjrA&#10;6xTIUMxJ6sbm6+LHYKTR3O/9uCeqFijUJp0AxAs28m/ff6tj3/fxxFlZUQHTgGqPQAHkOp1YD6R3&#10;oGiW+f7HgNpchjDJDiiV1BLhmsAKK1KP5Sdv7X+5Glw4Nvpuehbpw1hpCpjEkzKIgIyok1WaN2DX&#10;+Q71d8SQ56SdFHXq4yowZmNatzWxN+07URvwlR5o442m1t1JGJjv2jVdE72ATtvseMpZ3aeGOLFE&#10;aqjGQP7QCdgRvRB8Ed/twRXGAw+qgrS7gNUtZ+7wfnPIISqRRhWW49LDXp9xoj/AbHYkg9r455dj&#10;uksXVYBSgZgw7HuAGryBX/L7DyRPJGlwO88atpCGyVBJJVQxseN/5r4+TKaJkSfqR0FcBgQFOkhk&#10;s7hmJFKe12OM8MBDpBcuwdjW3q8TcyllxzLJAYm6jshSNddOxANAfIO+2xvbbgfGj5gpIlcxhVKq&#10;kw9pWQgADxXZvkAVwZFNExPU/wBnIDtGaB6hbdSL/mvf58/PHOdlQPMccTBTDB1OrZa+wO3YkXTD&#10;erNDgc6xoYuCMn84mgx5ZcZ45j1Hx6IdTQ02SGQ9iTsKs/fxxhE7MJpkZKjjYyKV3/TNe07C2ar7&#10;79+FWVlzDAWLHkkVmFoVFWrEMwJ8KKqj2viblbIkX+0ZKGGIStLC3tklEjHSO24skm/Pe9uCJgqW&#10;GQoszyGEF1l1arYI+wagLF7gr3rx4BcGQ51Rk0IpBEriw7mwzXY3FACx8kcQPkFnR5Iuhiz9Mwa/&#10;dSpp01R21ObAO9ggfHDHGhEkrhT1o0nUxihqJY72BWwBCnv2HyOCzeXTTlE4kliKEX4F2FD3rCjK&#10;hmSWR4YibZVKK1hgdyV01VUQf3/fiyYvL5YsOZ0RGd1V9Ie3RaGoCiaIPYD7+eJZYCpiKworLIWy&#10;CXBRgSSGUXYAFkk/14wyPUfJvT+JlZfMszDTHZGBIlWyqfV3Ni12P9r45e1bdI2VBm7VOCBkFrwh&#10;md8vUPllHrNzbh2res1MrZpEycVAYyhOJSXbJiqugrdoVz4rtly4hx5HxmgWWTI02Y5HG29bjcWO&#10;4/ffghOU580ePCgdSoIgRUrqqdgxU+WHYkbGuOlv4w/x3+gPw8z5sTEyY8xIYWeeDEdZXZIhuhP8&#10;p2rdv6HjzY/FL/TfZGB1+Xek/TPK+VZAEkOHzbPyS88QQlFk6SkqGBAJBAv79+PE7Z/IG7dnTNTs&#10;5TNKQUlQmAhNmq7vwGVnePtu5v8Aj5vve6JM6bKmy5KyhTmSoHCoAs7M7VPsI9/cjlWL6f5fLzHn&#10;uZh8nVQ5vPnihBSr9xdlNit+x+OOiH46/wAb/wCC/wCCmBzPPzPVXLuY5/L45FHL+WZUczM4BO9M&#10;QDfYC7Ivj8nv4+fx0/xE/jXzTmuRzf8AF/1VDyafIllSDlWTJgwIhsqiBXB6a/StDfbjoHlepef8&#10;w5h+Y5t6k5/zdmMhyJOa588/XDWFtJGYbDsaH9Lvj51t/wAfbftBWiWohJV9OEgJSCBZThRuCPdo&#10;/TPwn/xw+GN2GRte8ynaJ6UoJlYRgxgg1xUDEMTzOgP6GvxO/wBL36k9fyZ8XoTDk5BjqXgi5hKS&#10;sroDp1x2wGogbVtfiuPPH8Sv4o/Xv4gTZWRznnvMeZSxoTG+fkySQjvqMUZJUUNrFVvVnjzrXnWZ&#10;lGPleLI8aksytE1EAk+4sKIIPjbydh2seNm8yULgtIZWx4zEolfSnvAJMjk2W71vtVceR2je+1z1&#10;KUqcfqOIgqBd2IrX0vzaPuuyfC/w/u0y1bJsMtKpcsIT/wCIHCQXBJAFKu4D1bhFszPVGbzfOyZO&#10;YZ8oRW6oGOzLGgDBiqxr9TsbLt571xYuQepo3yoMfLzgYMlC0nVjZWADVuxG6sqgWe/2o8VXlvKJ&#10;BGkzS48DKoaXSweNS6klmO/bbbe7Hcbmwfk4Jkix55cRWx4WHVjCo0yufYB2NjUT9x3G2/KmT1LJ&#10;JU5LOaVdvcX1oNe5LBxg2FGYMMICQKMGs7ZW1i4zep8FMhpoWEUeMrqrxkAyWu19rBJIH+V8V7nH&#10;q3DzXgK47x9dVjkyBuQFG7t57AVe4JvsCeKlNNh46ZEbXoEkSRrNZZjuoW+1E2Qfv+1ucDluHkct&#10;XNkyYRLFkNFJjGUCTQyqQFXfVqqlrcAf3lExTFPC/dj5fnclRBAej+RNYa4vPpeXCGwctZOr0y40&#10;vEXIC0P/AIaKnb3EduM19f5OPnY8OTJJJ1bSWEm0h9/tOptgzAA0D3F2L4qcmXjBsqSLqqIZ1hi1&#10;CwEYgXV7024K3sv2JDkch9P5cDZEvMAZ5mRpUc/qwCgvUVQASS30H+/AS2pc+puT28NcGxBi94fq&#10;TlEWQmS5yIQdTmUO2l2IYFQLIAOkE+Nr4tf/AKdQTww40V5PW6iqok0zMgAqyD2oGm8bXuONNthY&#10;OHjZGLNKxhiKNBlblGLWWBu/cfINbcJkzMJOcQY2Ieq7wuYJEZlELWLViOwY2PtYvbutS6UtQeJH&#10;fGJjstyn1BDi5MUzyLgkEpMskhkWMkgqCD3A7aiBW3FuzfxNn5gV5efy2Tigrj9RRTuFoagRvpN7&#10;GyPjtx145TjQZBy8abPBzpJIjbuSnT21oDuDVbEVf77cbl9PciwkXEOjGKK9mUG1cLZIs/zV96+3&#10;FxRLsbEkHWIepDWz1ixy+oOb4EZXAjvHY62lkkZlWl2jHkfsPI7eOApvVPOZ44stuVSSIE6cuhio&#10;YAH3ivDD+o8nzxd4uT8vlI1zE4TSW0aadPbZe90Tt9vsONoemeTcnz8HNkzeWdOKJelhJjgFpSo7&#10;SX3budga7niArEGIOjgU/XfKJjrs3qNeYY69JcnCCaGkE+9MrUyLdarGw3H9uL5hc55fPgwJD04X&#10;ZOnJIw0yylvCknsSbr4vfjH1D6Uwc3qzYpXEj67xrEQFdSDXvUEjarI+NiOEuf8Ah7zWGDHGLIs+&#10;VMEbAgjagSRu70RRv7jb+3ELQnCTXKlGZ/Hu8SQ2nj17/qHnMs3HjwXCY65M+MpJpgAB8KL3HyNx&#10;dVxX8DIBngyVkEGsxmSBq2okkrdbbdx/y4t4/DfnPp/DxsnnEvWzMmIPPGj6oodYBEVDe/k/fx3F&#10;iw/RPWyI5psdOnNjKYlFUpUb12Pe+/etvvlSpILEhzS48GiCCx4inURWcn1dn4+LNDriWBnl0ODT&#10;FVQF2N7dh2v7cV/kfOuSzGOZ+Z4uBNNOyv8AmphHV6vcGYiya2Hfsfvw09S+klgJELOGScwTRuTa&#10;ltFe0+0lhYFE2pO+++kvUX4ZpmtJJE2flZGK7ZMKwrIsSutOnVVfaQygrYIA1HseHsEgFJDGtNfz&#10;lXxhaBc5277yjavN/XXLuTTzTcokm5tlY+oF0YmAELRBYmiCfcB2A8HxrfP/ABN5gsWUOatJLl5Q&#10;aTGx4yemnt1jQbNaFqyNz/y1JlzepvTzS4mfhfl8HmM6vFlLIG9gT3rQJYVvdjsDfjioeo+c9V4J&#10;JMx4ExYnMJ0EmYgG+wPfsL7qOLSZsxKwTQBST0Da9au2d3MRMQFJUwckFhk/fqY2lnfjdziDl5kT&#10;IkIgKQGOSRgxK0Ax3/lOwJ7+L7cR+nvxv5m3VwpM10OVKcpZTMyyK6VdOCGGnba+3jfjQ6cxwshc&#10;hMuMdKZlClgC7AjUjEdx7jW3YDiqnpwTwphMJmd5lDNqBjILExm6LA7AGrABFnj0Wx/EW07tWidI&#10;mOUksknMgB6Fjb9CPL7x+H9m3rKMra5SSgJYBST9VQ4dqsPte7uI9mv4d/8ASE+t/wAJfUvp3l8/&#10;qnmXNPR2MGXmmPm5b5Ax5pKMHSV2IKKAoINCu1EVx+k3+H7+Kn8NPx+9P8uyuW5PL4OcSAa3EiBj&#10;kx7sXUNaK/tJGnfYb+PwIJzvLgyceQ6lAY/nCR+mzUUXcE1oamNiz4247ffw5fxU+qfwO/ED05zT&#10;lfMGl5bzDMWDKwJZXGNGrECRmohVBAobdjqB78e13J/Ku1p2qXK22Ufk4sBU7JLsAa2OpNMmj83/&#10;AMjf8fNg+Ikz527ZKdm2oywl0II+YETPmAk4XxMcKQCHxXLkR+9GfCEsFGeGTpzCTXEbUqPcASKP&#10;9/H+XEWWk6aYXHt1CTSaLVYoNvRBF/8A1uPO3+HT+NL0l+LXIIYvz+D+fhiiGXBHlK0kcrIAwYWL&#10;ANjySLB37d3OSeqMHNwkmx2iaORhpKMCHH+IFSfd9ux3PyePve6t57LvjZ0z9lWkqSEqmoCgSHSC&#10;SEuS1i9s4/nx8a/Cm9/gre87dm9tlnSAFq+VMmS1pK0lQCASoAEj6nCbEZxbWheINkABwWoqx92o&#10;bk2O4A3N7Gu/jhXPjMitIZmm6snU0KARHY2Aon5O/wD4cD52e8sbwxukasdQKsNYH97tu1bff54L&#10;5FmojSLmhSnSCLrotdd9O/f58eeOnHkaKFDdjrodeXjA+NAwyxG0rQ2pZTJegmroV2rtfY/vVGOV&#10;D3LHHEumnyVIs2fbqYC9xuP/ACOGwyMcdZlEUk2ltKyDZEI3o2a9tbhvtwoIVA5kTqxyEaYE3DP5&#10;Nn47faqG2/BAAAGBf9/jPq8QqjSTEHqfl0AMTpelmPZifIq7I/y4aPHH+XMb0heNjHMB7tVfUCdt&#10;wCPtxxFmAIMSRVtTqSBaEgU3pUkfyiqq/wCvEE5aXQ8cLFF1AxWSQ/wR2Fm9u3nvwRLAZktYm9R2&#10;NIhWJisMZljyBEGKBaDaNJHu+DuQSfP3HCVMePJIaZpoZ4JGi0qL0kMxjBI7gLfu+44ewxhMdnnU&#10;RTFpAugd7srGx8G+11fAGKJGkkiEEsskta3DAEG9QAPigCPnbarJ4IUtBLtn40rbOukFQY6a9ch1&#10;IXAXVZCgXTHau5XvuN64hkf9edHQzK8gMUqjSoAqhR7BNhfwP2HBUrvHEI0hJWYqs+oHUrCQUykf&#10;zEsFavn+vBAjx5cUjWUljlYaNI2jbbWpsknYAjf/AD4In5Z4a9TU65wsjzAyZccqNFLCQyygWWNU&#10;CrdtNeBvf+fGLBrIOQGllmiMgZxamMEDVdbMFNkHtv5PEj44M0YklC4/TJCfS0zqFo3sNIIqu9nc&#10;fOMs+UNP5hWx5wGjhhchS0RNAAdiSvuH+IgV9iGCwfSGWJCBAyKylrckybaV0qVUmx5HfexXi+M8&#10;SGWON8nWssaUNSNs5BsbbWVHu+x28bLzkRxgAoTK+hQhYkmgBYXwVA/Yg0bu+DlyKEaxoeikbGaI&#10;DSNDkr7flibNgXt47cEaZQLH6gA9WOracQAdOUcxwjLkkhUhDMGeTUdWlttSkeG+/jiGXBhxz04X&#10;WNEIdZF2DsN2D9tvN/Ffe12Phy4mRJmpltH1Nc35WS3Za7xtvsL7H5PB2rLynAKoEdbcMBZU7EA9&#10;w1dhue3fghqQKHETS3h23LSs8M2r/wC+MqRkIYxrGpOw7CzvfaiP+3GOQ8c0oEJIYaaVwRrYjve1&#10;13sd/wBjvI6S/piNoUijToaiAW1HsAN97NEn778L44sxZI45pm6mNr6WQsYKuXJIU33KigAdwB5G&#10;3FVfae84tUW1/NfDKG4MUahBfWQqX+T5YCzsLv8ApvxHHkvAk8iBZYssPApJDdFxf1eVU3seF835&#10;tYbDIZJGAkYgK2kmmvwNie1Ub/qTiLiwFIg5kjs6lsNTEWyg3exbv3/5cKY6HwMNQpT3sPaMpHUp&#10;BCrBXWItIWJC6gar5Ni9x8dvHAmtol1BSE6mkspItfkeAo7D/Pg6aHrRmVohMyMwhSO0dUAsawa8&#10;f2/vwNFLjZlxoNDLGBNEgLMhHeq2G333/uOBjoaX4Qwku71PQxBiwmWSRFhaOICZyzG+pI/0nVd7&#10;CzXgbcYxRZGKxHSZoV0SCUsdJWyABW1HcV9jXBSOFSaOIsVEumHWdJOk6SWv/ENwB4qt+M4py7HC&#10;klYhIiwhCAkEAkVv9Kjvfxt34iJcszlvKF0uVLhSQuSg60pRV1AhYxvuO4JuhY2ABF+So0lbqsXM&#10;0sxtVIqMLZOlCP5hdWO4G3AK4All1yQyzGVyqDsy7e903IJ0khQaFgDhwFMAdUJQBdy/0A7BUUkU&#10;HIFEg97NnghbqVegL+DBuJ6QmjjyRFkpHCWnEuqQO49q0oVVuyaG/wDl34MZMh40kAZV0GOSjVML&#10;FVtRJ+LoVtxLEurKbIAZn1o5hUgFVoCpB2IBok1VVvwwmbGkZQymNV30q3+8UEhmO9GyBZ8AA3we&#10;cXSGSQdP/wDoGFmNiRyMzGiYVDmRjQJoWxLeF2Ffc1fhpkSRQLLKSG/SVVkULaBUsll8DexXf/kr&#10;kjXIjlBWRYUbp60Ozq38xPlLIG1URwFNBFA7Y35psgECQLvqIqtLE7Vp20nwBwQBWFyOXKo17asP&#10;EZViEsgWWKWBpSzEe9gNqB3oCu3b+/AOFlEaRLCjRPr+mxIgJ9oU9228/uOBlHUjtZGXFjjUAn+W&#10;j9GknYg962AA8cEEQ9IOWUuoCK0ZofKhT2s19634ImWtybgWD+XlRuUGz40YELlmSI+5NW+myK2v&#10;bfY/0PzxKixH6mMj+3pgjZwG8/tvX9B54S5E8+S6rEHPSgsoRYZhvpO4rfv/AObZ8jzphG4yIYy8&#10;wZFtRrjqxYuqo9xuf78VX9p776ejxoROAIFTVunMPS+XlDaWPHED9VYZWMsYjSgGB+QRf0n9uCHb&#10;HjiVZEUOm4v6iKHjbt2He9/HCbPaLSEhnQysNioNB13GoeG2NDsa3HGeIJZYGlypC0yLpKBdyF21&#10;0e1Dcj54THQRNdvpGGjkFnt4njytmygjjeVzjkRrKB1JKHjcivFHz+/HIwlHUCsrliVAutbMN9Lb&#10;VVdj9xwuSUxWEkjd61HUdJCt3FDvf/jvtfMk7NLE8J1Rqf1BGL0X3YnsD523uvtxRdutO+TxOIu4&#10;0ZuHTj20GlZ8VY2ACgKQUK6rRdgb7CwD9v37cHwT4i5M0cvVmSVBMECnREUXYAj6SCb7fOwF8Bz5&#10;nUx0SBTI0LKAWX3Mp20sPJuyANq4xw4SjNMXmUZDRxsFW1Q372sitPcFRxnXbr32I1Sj9Q4sfMed&#10;fW8Eq05kxmjCPvLQYgsFJF9/Okkfv88G/ncP4P8A8v8A+FwvmgUu0UEmqWKVZRJq0llZjY+1C7Hg&#10;ivjg/wDJxf8Asf8A7X/8LjNMy6/iO9s8s4L6HMXrp08Yg6EWOrMZHqf3ERmlUKDq0KbIPYavPb54&#10;X4sCAFZIZmmWawXkYdVWNqWHkAUQOM3Vpf1UmM6zCgqrS2tbqT2+dIr/ALkIvSlVn6kTFASZHLC1&#10;7Me4AJ+kdrPbYcdyPnsfZeMUDARiaRvfQjAZVXcgN3G2+ra/nxxFjmfGgaaCX8yswGmIopeAgHZW&#10;Px2oAX/Tgs5MtHXpM0toZmLMpjJ9qn/DV3+w8cQRBA6LEGjmRmLF2DQyldzYsaVB4OcERwTRaWk6&#10;uiYgpLHLqJG9shFnUW2rwp24nJEhjARSBe6oNSM3YE3bCz2O1fHH0je2IyCLrTOSOkgAoEhQxoUo&#10;O5N+RXjgZleGa8fVHJpJmaOT2sSKGxOw7b7H+prgigC6fVlz/umetOMQf6t/2wdEpJLIxaYykRqR&#10;dUjX/KN+w+fJ4lDajOjvHD0TpAsASshtVAumO27L8nbgnIjdceADptOVYsQwDaQCSGYGixO9efPC&#10;gY0+UuK2lYccSuXm0qZNiNgwBBLdie4H9+AtnaJCQk3u9PB28O2h0iKMR8gOWeadYW21MEeqpTRp&#10;CCGP8wB4XZJKFzI6U02kRwapGjCj3NFd2CAajvYtwXJG6xrOoaSRp0ih/lQKxAVSTQD7WZa7N+9F&#10;QwzxZEkcYiE7zAOTodYbFlVc37x3JAsCvHBaFMbMX0Y95iEZXqypOkbSopYhGB9go6QW297aRpX+&#10;Ug8GoNE6pG4cgRgpW8TNYYab/UU2SfPb78S5OKmIiNBlvJIXcvJGUaEe8O4kTcBrZgGA7D+wfXmE&#10;7TPHFAY3RZGiXWzrpB1Mwv8AUI3BX2/bY8EJWin00fTKot3nEs4jjiLSAGRZCrRoKWSQIukFdigI&#10;LVv3Pi9xnJcxY+O+OkLxuzwyjVIkwOo6ZG8SR2ui++4J3uHIMmoNiuZanEp6+4Cj3FwKv9Qew6vo&#10;qx88YyCJH1yzKGbKRhGlA7kEla3Va9ukkXfBCAAKKyNCQQKgfrhUZVgvIgxNSnJUNG2hUEBJhVvp&#10;oL4PayTR/bgQ4y4sIxoEiYyltOs27ByGIJNVQYFdN1pq+JVEqvPAuhY5ZDKqyHVamh7xvoAF9qGr&#10;uOOMw9KK5FYrBH1UnBFkgmo0AtjGVYEMaFLsCOxaFkBRsKnPLrpC6LVUxeAEq2lURhrNGrKg329x&#10;ruPI4IERIS3BEUoE6kEFQ4sDya8XtZrtxng5EUjRzROFaSISP+k1K5ssL2oUasfvtXEKZCwZUrIT&#10;pyXVpJJAXRJF2VBftOo9gOwq9+CICSli4U50ZmZ3pnSlHAypE+XjIxhljlEaxuA+O5o6KoFFJ2F9&#10;7+x34jx8GBnyZWVmULqjlaxGreR3pvcAKA3HE07xSuuRMC7q5IhjG0gXsz142AJI0jiJ8nJyDaLH&#10;BBrQmNH1e5T20baVr6vJ38GuCHBaGYUrfI5fi5g+GEyMBI0CuqFjEpNSM42IU0FNV7rqjwTBi4a6&#10;VkLJkMrE27bMOxBU1pr6b8+PjmKSCWKZpkiMkYBSVm0GOu9he6j/AAkWPOw4Wu8ZyUyCzsUjfUY2&#10;1IzV7SNt1PgMfvYPBDAah8mvp3lDdpYAioGAEYYl2QEhwdi5qiNrr4/zWTyI2O007JkHqgKATHaH&#10;wtUWHkLfn71xhFJNNGIy0ccU/uKS0DqBOoE3e+9AX/fiCa1QxhNbnSU0glEYbADfyBvvt2rjPDFK&#10;SBqNBw19m4QXhzwpGco5LY0ok9kTltQB+okkbISdgbuthxNO8UsTiaRZn6iFJDQLyMdmJFABT2sB&#10;tr/YRnTajDPLInSe92jkAAC6R2APkG63+DxDKGkeSERg6VTUFNgSLp39pO4Bbc70K73wQBblP05p&#10;rwcHTl5RIOuMyX9OLSkKrFI5u5HH1KrnSoUbFvP77cSlJCOhPFjw0VeWZWVxRYA6fJNkCga72O1s&#10;p8eP8rI88AlRo41LofcREp0tGo3Iuib22N9uEc7Y0KoIkaUTMoXW+l01b6Vs76mUrve/0kVxAINi&#10;DyMawnGQwCktfEEgVHjT88Ic6QkjS6BLGumLpAGqI0a0WrLUushtiDsB4AzMfWBJDAzOCVZVUoTu&#10;KAG+pl71uT24JxsjqwNlmX/aEdbx0U6YYk9o12AOp7dQJ8kf1jM8UMsTfmJJUaRG1kWI5XO6sQPZ&#10;Sk2pJ1EgdztmVMSgVNQ9H8f3o2eWmVshmlIGZIpkGDsK6sXHSEWf+Z6rSxCdYcRUVElJlCsQpLsg&#10;s/VelDuCL8Vw/wAPJbGRHKsXkCMjr/iYW4K/yoDRJ7A9uM8rOXlc05RVyzKzfpUtashdKu2obspF&#10;qtkEMvGvfW/4l8i9C4rvmZ2HBNBGsn5ed42eSNWR5WXehqWwbJUUANieObP3vI2eTMmzF1lAkgkA&#10;2BOYpl0tHp93fCW27xnSpOxB5sxrSsRJxkJIqWYkObgkaw1/EX17i+jOQ5nNXC5MiwPJONXypP6Q&#10;WioTuauhQJ4/Pd/E1/pHOYcn5jzPlXp8Y8+LDPLiPJkzNIiOXYMoRWBBVro71+/cX+Pv/SVSjnmZ&#10;6K9EQY4imSbEn5gs7LaEFB0MdNxqN+40PgUTx+ff1XznmfqLJzOe5eRkZbz50k7Y/VJUu7l2YIop&#10;6JN+R3N8fnr4h+PZ++ps/ZpKCiQiYpCVH7ThLYnu4YAZOx4x+5f4s/hKZuLZNk3rvLAZ04IWErBM&#10;wS5mFWEJJLhQD1H0i9KRvr8Xf4n/AFr6umypcWRceXOEiTSqZOlCjEjqKoNmwf5jYr9jx05z+b5G&#10;LLlZmfI/O58lhpyQSEimaySsdmwpPkE/PYDiwZfOFyUjRFdNcTRPCsXvV6KmzWob/wBwD9uKni8m&#10;dp3/ADcpiRJRIqUx6lWSFUkWxBoCtj+3HhQtQScTrzUcRuQOhYsTThH6kky0ITJly0CXKlBISMOE&#10;gJDCqcOb601Ag1OYT5MEZVWcmg8UerWE7sxQ7MSdvsPvwZHhxP1MhOsuQasPHrUR1VED+Vb32/rx&#10;YIOTYglgzog0cpChMR5DHpAIuaT7N4Xaz3HYC7aOXvCcflrCf1BlVHHGka6IE2FsnbQfLH3HzxYF&#10;2IIGovp/XWN8acEX5aZ8rHlU6SqTMsJCgXuVWvFe5gR+3Ft5Q0ObMsGPCZMjJBd3kKMiRLZLuDWk&#10;nevPz5rbvL+QempcQ8s9Q5uNj8y6bGYQwGPqPQtdYFage1Hc7duMMPC9Mclx5cTl+Kj5kjsn5nIA&#10;Z1Rt9R8uCNwBVD+3FMCq1fKr6+UEUN2VsX8jjRLGyZTq7dRgXChlAJUfQzWF2IAO5peFPMDzeB4V&#10;OA8LTaV64lWWKNkA0fT7rZaYGtN0Dvxe8jlsU0srx3GYkjjHSTp9R5AXD2e6m6W9x7hfnjPE9O89&#10;y55elD+hifqSMw1KbGsLTWoAJAJrt2+QYK3p3T9wJLkUIqL9IokWOc5YcefJEkpdjIur3AqbtlB7&#10;m/bZFd+425bEniUw6ZIv9qvqh7jb2miDd2wHYAkbih342zgeiWmw5ciVcbl+Tm5BjjcSB3aW9Q0A&#10;6SncAg71tuN+Ltj/AIdwxYijJ5thv0F6hhkREfUw1EaexK+0WD872eNKEpLOfqdxwFGetK8I00bN&#10;/Lu8daoeWcyy52jD9PH1o6SKzPJqLDSWJ2jWgSVIr9jxtb07+GHqjnMuT0IGyQWURzRo2taQEMNN&#10;gqATZ8dwaI4tGVybl/Jik5kxdDMJMiNygJUb6NQPaqqjtewI4ect/FRORcvyzyqRcKaOZZA3WCkR&#10;nSlCNvrjdTvvsK2FHhhDULH0rALjmIq/N/Rw5Piw8uyMoyzzMSNZZg8y7SRS3TRyXtG7ACtwOLR6&#10;P/hq9Vc4jyuc8qw5pYjKi9YZEcscMD1M0Da2Bjtb1EDUR5A2Crmvqef1K+RzZ5sSTJGPHFIE0HWA&#10;AofSDQkWgykUxvyeybB/EL1r6fjOJi5fN5lzJ3jVOXvKmOVdVCrkaHVFXawzWadgNwQVkpFCB4Dv&#10;vlD3BsXjco9JPyDOGJkpy9mgiEc0Kwo0wKnSyMaLaiRZPfbbuOE/qFTgqiY0uUWkcypABoihRR71&#10;XRTEX3ur/wCetuT859ac1mycjLGQma+Q6tNIHoxliKaybon276j3O/G0YvTHNMTFjfP5hLlZWfEW&#10;YMGkWJXFge0HpgCt9u334veKucQDhmNM+/DPSKvyn1nkYkqk9bJWCQF4tTppGqjRbYgbmu43437y&#10;T8Xsfl/5abHjSJZYwsyOpmCSFdB1wkXqo7Ot2O/HXrK5Dm4GTHEHbKeUMY444aEoBJLHYElew+av&#10;hFlY/NJljGEZ4svrBGfRccaodJD6bILgkAjcUeCLR2L51zBct5MvDkyZo2eTKlWFG0hn95ATaxuO&#10;3kfPCLB9d5DrHPE+RiyY79IvlF1fQtgbMdKWf5QBpH34pPK/XeNygQYPNPzP5jl7VNSNGJQ1UGOk&#10;hwQTve47i7445hzjlfNc+aVGMMUoWSOBwscZ/m9xAsHa7uwfq+8K+03s9L0rBHY/B/EGfMxhG6x5&#10;I6H6khdmIegApLEn4K1Q+9cPMP14MJsRciE5EoQRqI1YqqlvpLCrAA3PcH54698h9Wckwp1xsnl0&#10;CQ5WhZcuHMjd3RAAS0RNo4qgVAsVR4sPPPX/AKYLRYvKUMMMEZDZUkymbqGwEUA2T++4H7cY0ygQ&#10;SQQXu3I9/wBuf34xs/116ljnCytjQx8tlRclsiM1MJoksAEVq6bACqBO4O23Gmcj8Z+WJyWTE5ai&#10;PmpLPjZc2hIk6QFMpL70BVGvqJ8A8Rcr5vFzjFlwZ+YrojSd0hnqSY63sFb7JJZfQQWBuu3HXH1b&#10;6M5zDziLmuFlRQ8uXJyFmiMTqMsSJa2i7HZdq/mqyNhw0UAGkQAA7Zl4A9TeqU5zbYUbI7yFITNk&#10;AwxSSSOxmo7VRAY2NtiO/CzKgbIxoUbLw5J4UWOZTpYyMRZUbWNRBo/cWeB/WXJMaDl2DLgdHSkC&#10;vNGmsFJXKe5x3DMTt5JBryOKrBljExYFMDPmFJQWYtq2GzSAEkDbYsNhf7cKUpQJyFQKenecALkj&#10;RvOOZcOLGcTPOvURnLIF29lsqJ4ajQNb8V98XOeHI5hMqrGZbiWIgyNq1FlWt1jCgsSPNgnvxIOX&#10;yzpDlZUpPRWabp9Yq7Mx1KiAWCtDYt/LY28G4skuTo/MSfl+hqeTF2OuBjSkEbENVMO4FnsTxR+P&#10;9n3pC1KNmZ9b9+MIXH+tXxmwDG+mVYZoNIhUyUwd2O5kIUWT32vyTxFNiLE+lCxmRmAkB9uMY2rq&#10;o4qjdEXvtd/NgP5bBkWfEijSBpHyUuo5B3Xe6AJe17UR+4sLOiSdNIhljxWV8lyt6pBoLla+oC6v&#10;/F2H3lKgFAhiyhm1aZ/n+oQVKwmn1VIocmNRfhSvWNj/AII/jh62/Cj1Pk5/Jub58kGWoB05EnSk&#10;ljYe+QBgIwd7oFSdzp34/Qf/AARf6Q7kHq519Jevufxck5xJLHFgS5Mo/JTzk6COuSAjEgBt9N0T&#10;uOPzGwwiGKCUzkJIzs0USgMA3YP27mqAF/NcBNzbmOGHTGTJjOHlpkYmRiTPiTwgkUVmjdSbYAkH&#10;e+5o7+7+GPjTa9wbXKmY1TNmSWVKKqj7XYjE4AdgoEFsNi4+P/yT/Fu5P5J2cSt5SBJnoKcG1CUA&#10;uW1BioywSr/sCPvuAD/RQ9Kt/r3lsfOOX5sHMIZI0p4pY3Mm1hl0kgqRuGBOoHi0Ywn0r1oHlJmC&#10;MWAjMa9xZHkduxsbffj8n/8Ao6/9IP65/Dn1ByL0z639T5XNvSOVJFhDH5sWaTFIpAkmVKWpBvR9&#10;oOxO54/U56M9X8o/EnlEHqfkXP8Alv5TIMc8GCJ4zKWNELaGnBvYn6vNHfj9G7g+MN3/ABJKIln/&#10;AOpSkFVEpJBFilLgUyDAlzy/nR/Jf8Mb5/j/AHioypKtp3UslQmIJ+kJUGKyuoJAcgF02ZQJKbgx&#10;bGVoY31maU7MwZYydyqmr3GxHa+3E+LkwTUI1f8A2csjxsaLPVmvgWNj28324NyIHlhR2x0TJWSz&#10;HERpJO3U1kUNXcbd+x8GJsdYI4hIiRTTmpG80d9Jq+42BujQG3HpUBkgVpd7v4DhHx7atn+UQQCA&#10;SaFiwADfaSGAzzvEK/WMiMlMh7AJFU3hW27AdiL33PzwakxLpBKAGd0MjqSpPljfYH/nW54B1yRF&#10;daOWjZkRqX2IfpoAWfAsiiOF8yZKy5E6ySBumpCqo27UQN9yfjz+/F2OhjCokZE2ZgbUv4+DExaO&#10;aTYzpKYD0dDQxBXBBkdq9wS/cFJPv7Ad+FsJEQeUuSSUJZCb1DTZsUrU2paB2BF8Agy5KQPOXdsZ&#10;UZwQQXFFiCANyp2sbbcFAmOIFy4ieVmmgjILCNhYUIDqBYksx3Ngg9uBjofDvURRSiWalKHib6UG&#10;vV44yp8mKbCWMs0ORK5fS4uMEAjqkk0+qgO4AB+3BMirhKqIxlnlLsxgPVMfVH0bihSmu2zUxJrg&#10;OeSOCeXQG0x+0rIpZqDBh01Aqz4O979645VdeBLJqkjjnLyLKAWkQElu6nUrCiAouh3B4GOh8DAA&#10;sgVOt/2+VOzHKFp8qFM4nVArDpo2hUNkgPZ94rdyK1ntdcFnpSRyZWX05j1DHFMbIi6NFVS9607d&#10;61b71wiHRUDIWWWV0MbXLrtlPtqQUfaxoXsKs1xYjeRy9IwkZGs1GCqlT5CjexpJsmzY7cDEXB8I&#10;YHYPeB4TE7IJcZy46siza9XvlNe6vpTwpIIX78Yq/RbHWJiF1sr6j1GKliXRdzRB31/HYeeA4oHh&#10;kKsWil6yayzNpETC1U2d9jewob99xwYyxmaQ48WRMISCzjSCAVYOwK0pjqjuLFixxESFFLkPezcv&#10;HVxxaGWQyoWkjI6gQjpg2ADsRR2IH/T9uAcWQgyMuiWcb+9wE2q6JO2kbUv9zwKiR5YeTTkG5DTH&#10;2jRVEAHuvjV/yPEWci4EkZhVhE6g6b1szEbgAbhPN2Tf9yQ5K83AL0rB2bMSA2O4aaNVaUMxCIwP&#10;8rDY7WBd7777nibEzOpI6PIoXZiI/cyuR8G7F7bHY3XAqSjGhTIaFVjnjIaJiO47l73Fjev2ocYY&#10;00TyCSNfy0CKSWBFsTdfej4BG/8AXgicZxAPld+o5j1J8W7aDBIEUM7ENTgsKBslVO9jyLINdiN+&#10;IBqjYSo2M8pNAmPT3Paq2KDck0PBPATTTySxTDTJHErMxP6YCE1qKijYPm/+fH0mVjIVSQlDKOoo&#10;jJZSLNAMN07dj57/ABwRdM0FnI46jmPXy4swk84tZmdBIerQ0gP2FKPcyVe3ax99g8jHi5XbwCRz&#10;PbiNDpmLfzFt6CA+D4sG6455exnlyYpJGgiUKy1auRXkgVVV9zfnifKSETf75gQuhdba1ax3IPYE&#10;d/71xVQoWzb8e0MEwEAvQW11te/pwiPHxRMsbvMAWi64jLgFJDRp99zvpFdiWrYHicRzB1nhWJJY&#10;CwbQhZpAxYlHJNgvfc2NQNbDj4H8rDCBHjyHQwEylQjlQWCGSyQdQBK14IuyAY8TNzchnjlgRRBM&#10;I2mRh01jIJYuRuzhewI3r4vhTHQ+Bg+ZdicutvG8ffmMpHWgI4MiIq7n6g4YjQrg7M3wAdjtxy85&#10;WKOGQqyhhI0bEyFqYhd7tQu5csD8VfcDMzwvTihRpsaGZkMpUDWrsASDsVIYGnO4BF1xykuHDq6q&#10;kz6weo7ahFjSbpa33O+om773sOBjofAxAmEmrjQvbrpEuJG88mUMIfoFZUeTSxNEadKuT3BIK2dg&#10;KA24HlxkmjjjYHTCEikKy1LLLq7KL1aSK1Af288ZQ55jnkaKUHGOwiRdK1e9kH3A9w2wJ/txhOZW&#10;nx2xq6ZlomQe9iR7qI2VRsdR79vO4x0PgYaJh1B74QxmiMJKGSSPFON0Ui02C7L7LfY9QMCt99j8&#10;1wpmoRiysZhREEhNWezdU3ZfTsGBoDvR4emVDifrS/m50cIFANIhsChVWu/vINGzwk0SFjHFFC5c&#10;aUWVvrc2RGdVhmv+ar8XwMRcEdIsFg3FSz6HL015RO+nQqQGORDTSUKKigD7mJDAjz4FfuYpH6sa&#10;PjxoExXfVFqq2Ha/ue90d/Nb8E9ExhlchZzKpkgQLojAHuW7rx2G3z445kMcIOT026RUewKGWRlN&#10;UVFEk9gaIJ4iLhrBqaRxjsz9JpGKSSMeoqrSAN21P2JU0R8/Yi+CEhxsVXmht54y27yE6nJIJ0dg&#10;a38E8CdTHyyqK/RjkIKRj2FXFkKLqjZ79vn7ERYhmkEJuMrpPWPtDlb9pO9tv38jvfmq/tMXQRiN&#10;RYjzESQzEqsglhxize5ihJLnsSLJ+wNV42rhv12ELU8ZmBCs6nQCp7sAQdRP+HxuNvIkPLHheeWV&#10;dUUygR9QhdJUg6ttgCN7r3D7cfSK0Whp5otIBIoqaTtso+LsedrrhMdGSBhJeoAYA3yL8mt1yp9B&#10;BI0qsUjotvKTuFNAgp8GgB54YzwMBQ9kRNKYtK7jcsx7m/nceftwrVoVti8s7NSoYyVGnxq7UVIF&#10;HvXBkOTFFtIkoJAFWZI1Pk1W+3cfP+dVhxZ4cASWz9OcZYuHHHlRswnaNwGVmfYEBiWtewII772D&#10;dVwfPjyrCZZZZEj1LLHCjaVYkgXq+TRbtve/GKvEkyGSctBPfTQKQwpdye4WiW2rt8cFh1yhGrRP&#10;kIHWMHUDsrDSXXt7ANhe5IP7pIOY8RGySAFAE0wio1cadfeCTgwShsmQvGJOmBRBkGjT3AAIDA6i&#10;SQf7Vwd+Sx//AHg/3/8AwuBDGgnCYc0jVKOrHIpZIrGqQBjQYkjQLO22/wAH/lI//dJf/lX/AOq4&#10;xrdxy/P9R6nZJaRLB+XjBbCSoZYRajOanXPOKmZpUZMaXG0MsFrPEy9IMK9wTc6j2K/P2ocZnHyM&#10;hqnLjqII1e6tasgRkjUTQF918fHBkEuOxaGOKASLqY6iTYXclSd1BrYjyBtx9Lkq+PEYCOpHIWSJ&#10;1LEGjqKsBq0n4G3x447BWaAVoOL288jUx8wDMA+VHNbeuscQRO6xxRRFwraZFY7Er5B77ULBPHEc&#10;UECmcxPJkHIKSCVrRFPtXSF7IL7mgAP24jwZ1WNJZWkiuRpXUD6mUm1VO5vuo3ve+CUyYpHyJzOq&#10;odTQxvCUaSh3Xf26drBFHbbiCVGhB1ZjW3Xzz5Q5CbkFOJqE3S5FQXAB55cYynfGUKDMjTK9Iygk&#10;aD3RDtsvayPHfbYAGWKZ2EMdMTTyk3pJpSovcHyaA7d+BJpjITIxYshvXp0Ba7bC7B2J87773wfC&#10;IMuVJZJ5GeKK2NalK+FAXevN19uGCw5C9+sYypVQSTrV/P8AcDsxL42uLqSo7GWGN6VUF27juP2q&#10;r/vxk08mIqxwQmOJ2ZzF1Az2zXqAYn6t/wCnjueIGSATnKjkmtnMJKqyqQbDDfcX4Pb/AKctihiq&#10;qykqjFWlZi60xoahYJoHsO9H95IBuAecAWpBBSpQoRSv3EDNxnpq9IbnIx3hiSUsEYPMyBNciSqd&#10;lJB9gDVvQ2LCvbwvjaYY6SCixmklEuoXJdmgNyWUALXg7dgOB4SwnHRmVG+p45gQmmIUxBO76iCw&#10;J8A/I4NyciMQwzC3WJZJLii/TYv7QAB3AOwK8VSkgEE38vKLCYoMQwpnry5d6YYZTpkpGHWz+YY3&#10;SEn65L8tYoefjVtxDPmywrlflTjEzlIwtKzBiihXUkggaCDQAKnf44hxTK0QnQdHHVndonk9zsVI&#10;/UW7YktrS7CEV9uJ15bRORkQlPzADxacgAmS61ij/KoViO1H524tEKmLeiQxZy7Zi7CttOGZMCTK&#10;BKuIJRLNLEJmQez2Kuklm8AmyL3WwfPGT8rWXHglwov1iv1TkUvTP+8DG9akg0ex387BO0Mg5lD0&#10;lyNSP02ncHpyKzEuSxP014Ht2vbvw8jkGO74zyvMkRQwmM9QhmYe0nalYswVPpBG5ocEZGK3dJZw&#10;1CMg9NBVILlwH5hpCUKtLOjyxBxk7qup2ZaSOv5fpFHfYGrOwMqtLka0DRRvGyokrFlLITSKp/lV&#10;AVH8taiK1DhhlARLkY+qKKaaUyhgoZgWCiNgT9KINQatwa4hb8s0LpLlAvj0v06ncONO4UghXYEW&#10;L1BtIIscEVMt7BvFsvC/pC2VzBIoQynSBEwjU6V2Js1/KbAO91wbjQTTImLZd5JTIo0BumdJNjxS&#10;99/N7cDY+VBBkyIrSkQPczMgI0gbqwYWGC7AX2vyeDcDIaSaV8eWKCCR9MTzJpJBNk6vFfTtQ3o/&#10;YigSp2IYZHhm5D9HgNcfKx5R18k/m16iVIhERJJ0qQB7i3/D7QDuODFlx9f+0x6JwVBER2Y+WA7/&#10;ALWD/ffgzLMiuIXlx3cTq8cq24uuxcgkfYDztwBkNEvXmmL/AJgMUUlQimhvRHc70Nt9/I4IYEpA&#10;AYUpr/drwbPiBJYDE6H81tTH3ICNzJ2DWDsv+R4xh5fJGJtMbkR+4CnCu19rPj7Daj44jxJ3LmWS&#10;OJbjURyFmD6iBpBVvb9rBvt534OPNMmCF4xIkiLIRIN2Kg7nSO5O9E7iuCLgEkULOH75QBNkSrGq&#10;yRQmnqkH6kRP1AFT3IOw8/04+sXA7QyxQ6WMajUpOkdzexvvvv488QtMIZZMswCSPJoyrZtXBGkj&#10;4J8f5mxwzORi5aKsjHGiCKYyTrofzLq72TR+3YkcZ4aQl6sM9O7dvXiCOKZBpWMMJeqZdOgv8AkC&#10;tQPtbuB3+3CWXrYTZBJBEjl2IJDxOz7IDRLqUsqx2siiNhwfkcwXDhMYkiaNCzrJSgkMSFAF6iaN&#10;12/6itO2TqylZgJogul1Dq7JRVVB2XQdySSbra+CLhQJDBiGpm7DUqz4cIMn5opjjXGmJgWBceV2&#10;9sgFW9SEV1ASQQdyvC2RFm6jp7WjijZGJ97ki0LJuf02JAI37sT24WZIzI42x1KTgiOXpKAq+9tT&#10;uxoCx9INjevtTkKksySNEiqkI6mg6lsJTAkV77oAC9vBHC1IIch+Azrp3bONQnKmBCVEnAQz8cNm&#10;AABNhU8WhjEZGwIyihHETvM0ahjKSdhexDKRW9kE/I4U8kwuZ52Q+JCKLzF+hoLBSCCo1kG2LC6+&#10;wrvw9x3MUN408BhELUpAD2qksACapidJUgC9+98a89Z/izyT8NuSz5v52GTmUuFlNOY3CjFEgJWY&#10;N/6oxgfqP8GhRIPHl97badllTZs1QlpCVGW5Ac0oXsPUs9I9x8O7vRvPbNm2LZ5apk6dMRLKUIKj&#10;iOGiQAT9TPSzcHg38dPxP9Gfgd6FzebeucjDObm45XlrRzRrLiNGrBZpQDWpWCh7Ba10qCLPH5D/&#10;AONv+Nv1d6y9ff6q9J+p8rl/I8bCzEyM+GWSHrF7WKOOSwsahQDSgk2Lq99n/wAfH8YnNPXnMeZc&#10;hweZvncugzQrB8szytplYHphXOw0gkCrN3tQ48TfUHPs3nM/MJcyWHKjysgGCaRJGAKEfoobAVzp&#10;YN3ogUOx4+C79+Itsnz5kqVMaWoEKL3GQvU+73j+gf8AFn8Y7HuvZpO8d77KBtAQkSpEyVUBgpKs&#10;KkhRJKKFmD8osuJn5ua68w5zkPz/AJi2LMW5hmZEk0qCYs5Ku12KPtJ3FirA4qknMIcaSRRPls+M&#10;3Wkj6jFUDdkULsb7k1v2/bHl3UUK2uSKJk6ZjYge1d1pbICECgQNxxjzHlMU8356ISwh2SOdEa3Y&#10;0N1QdyfA/r4PHhVJSgkpDkuo8Soudb3H7j76krmKTiBRLQyUfSAMIZqBgA2QbLKMseQzcwiyVyHW&#10;GRtcnVTShPcKDVqb2+PnhoFGfL+q56xl6eOYF3BBsE+AR2L3VffgAYM2NEy9LLlSTdFnhKusR2NG&#10;tI0/ttxaeUQTY5xxiwPJtraVkUsiDfaxQ01322/zqFG1nGbir24iohzF2zHPx5RaYuQSLgLkZCyQ&#10;aSFdywMklAHUDX0kDsfJ24nw+XRiCXL5chhzRZXLdf1CFBFq/kAE7Dud+ME5zFmNPjTyTPhGMqJw&#10;wVlkXYggGiqm9hv8d+MTkzRcvOPHmfpYsYbF0odTK73pkbuxN0o7H/ndNxzENSCAX6fnvnB0EL/l&#10;3ysiSOaWFtTSZD3NIxbdSO4G1jfbz34q2dzKZM6fNhxZyiKREyH9MSkAMpG+uu2o9vjeuHPLuU84&#10;5pkfltCxw5joXm1CwklKvtatJs3YGx79jxe3/DKD0tAkmXzGPMXWZGgbMid6dba0JIHwe9V44YpT&#10;Cl7cs/yPGLC4e2ca4g9USx4LY3NIjjyTSqYJTTFnS5EUVZ0oSP2D9uHkvqP1TIkScsxpWSWJo5B0&#10;9LSHYXe2sEkA9/aSR2rhY3L+R5E+RFKvVEbyvjlJbED2zFVYGtt9iDt7ew2L5VzfJhyoI8dZJoYF&#10;dpJ11GRXJIja9gAlAUPaQd/A4qlRcB8+t+/HlFgtGICguL+v7PpGMbepMnHkl5u0mEmLJHkQQ6nU&#10;q8ZtVTsxLG6sEkHfttxziT1dlcsycnF5hK8bRqBGz6ZIolYFm2YyHUBtdWv9OLDzXP5jl5cKZDRS&#10;SCGHpxOirFKXUkanse5QR+xvyOMX9PZcX/5wnE865cdRwYgYwRBBbNMFb6Vo0TQrY2BxoQCTR8+v&#10;D89IdAeDyQ855TFj8wy8yTKBV9PV0JK6LQCnUWZEs35uyRtRik9FtkxZEmuKAOIYFDyD6Ec3pJO5&#10;AvVvvQ/pYPT/AKTmyMmLmvMs58DliDVDAWMckpsa2Ck7KSTpK9xa7nbi0eoP9X8tiilCpJh4iy9I&#10;q4kZxICVYqDtIWPtO/nsRw5iz5QRVcf0mOTvixI4kZEORMoelZFGoEp2L0CQDd/Pni28vweV58y3&#10;+ZhZR1Fix2MSy+4FHKeQoXUCDZs+NuK1h8zyZcQZmXFKsuW4jxVYHSIwdKhmsWxXY/Yhf3H5fzLJ&#10;x+ZOn5gJkUVMKEN0UAtlZQCFUruexBrejxUgG8DtmRlTytGyk59JyeUdDAORiISqyAKGDUVtib1M&#10;SNwVu+2/A2F+J/NMN8owwBMjqMsYyE6ixRVZVgwKlT2VfF3224qWV6jjyBDy/GSFI4QZp5y51PR1&#10;Ehmod7O1/HYcTr6v9OYUbjOxVkM7qi5Bb6C+zuWAIbfeie/FggkUBYMfAjOJTQg8a8rQ5yvxL5pl&#10;Z8IODNPlmLQrxxRqIg5ouAoUInwPI8/OzvTXMOVtjxQ5+PjrlGT8w8q0smsjbqBiSQLs15346sZP&#10;qWFebZUmL+YjSKQGKYLqiliSioLAVVVa/uBR4dYPrmHOzhPE3RZFUNKbKs9hTpQ2Kvub/YV2GOh8&#10;Ic41HjHaD1Jg8h5jyzpGTEiypOq7z9AEkAEoL066+CLA+ONEZXI6rJxuYY88eKW6wFoxjoqDuPcR&#10;4A3rvRHF75TzufNyMRckxzQ5EixF1VfYGAAMbNWkV/KQRe+/Gw+c8s9G4fpXORzHLzkSKcfGTpo7&#10;hzbEte9nYjtve3biImOnfOOriPkzRuIR07g92nXROqrva9wDR7dhxSYpcuZ8dBJlzTTSdSRo2Yoi&#10;Ek0SLoAdxV73xvPm3p5+Zzo8XLnxyoorMQ8Q1ihtvasfgff5PFXjgycRJcEYsePJFIVYiFY7qxSm&#10;tRVu4a/2370Ul3Ll9PCnl6aRRJLkEg8rdO8jBnp7nsfLJ2XMSTLWGOOaKfSXMQ1KphbQddhjQJ7C&#10;ybHG3D6jwefNDCIsdjHGrrDqRLbSdQBY92Le0bE0e1cdesgZfLxLNBAaneSN5TqA2LWJBspVbpWG&#10;9m9zxjyvLkXMCieIyMgt1Zy1jvo3AsEkD4ofvxQJOjDMmjcaxeOyOX+FvLufcnyOY4vRinjMUkkB&#10;mX3IQCI1QHUxQ3Tdy112rjVHM/w5nCzS4scaB3IDCIsypF7JEawC1Xqc+QK42x6AwefQqMuXNU4c&#10;OMzSY0zhSyi2XqBzTuCpJO119hwP6m9b48OMox44DNHJKZRGSZArFrYr9LiT3DajYF+OFrH0ktYs&#10;Dk7ixiHGo8RnnHT71Rh5nJOYS4UkSDEliSFJlQoyvv3Uki2J2PwQO1cV2MBZnzsd3XL/ACqRdKS+&#10;kzKoGko3tsmja348cbG9aepcbmGZNChWfJSEZDxyIvsIGkKzVtVAr2KtufvrZzMIjmN7UdmQrIRa&#10;ouwEYFAkbAMNyAO534zqSDrcW6A+XpEKDiznK+o7/TxDiR5HMZpVzcY5GTIimFVJEUSWNSlVpEMb&#10;iyO9WR24ayI8a/q0xxlVQuO4lJpKdyDRpfp7ke7tYPE2PNFFH1cXJ6mQZ4zNignrDUF9h1fWrLvS&#10;+LvY8C5SJktOcN5MWSQaYoti8qPepR4XS96F2O4BJ4kAC0KY6HwjlVgeFHaPH680X6Woj9Eje5FF&#10;e8eb7cLv9Xq66J4i8kjA60ao209mA2FE9/jfg9cZYJYoZo5jkmIiVlF71TO97A7e7b9r4OhZ8fHW&#10;NVE5DKIlmGnSC3YOQVoruPj/AD4ulOIgEsHrUO3edoqXagBqKGxDhx4PHPp115blvPFkZC4gkQSR&#10;LKytC6n3NHTWo2NFSLF+eP0m/wCi5/GT1L6g9P8AOfTbGXKi9JZGG2BJlSknJwcugUJdizdIg7nc&#10;AV9z+Z+aCEZOROcSeIMtsEmbpl67jcaSGsrsdthtx34/gA/iA59+GX42eleXZuSU5B6lyYeSZSB9&#10;CKJWEWPNMbUWCwNmwTRFE3x9K+Atvl7t3nKHzAPnkIwksCpgwJLAOqj5Em8fP/5I+Hdj+IfhzeEi&#10;ZsqFzxs0yYhSpeIpUEYnSSD9WQck2GFmj9rWDzuXnUKyNpw5IEjWVYiCspAHtFd2HkCgd+9cWmDJ&#10;wpcE9WOSTKEll6s2NlpfqGlf5T2/rxqL0fyrPfkkvNnaSWAQQTQTxG1kV1VwdQvbf6jYNDvxdeW5&#10;rSIhcyoxbV1SqpqYAgWf37nsQeP0/K/8kuXMSpwpIIIsRQm5IDjQsODR/IH4lkI2PeW8Nj+WUo2f&#10;apqJaTQmWJoSzGooBQsxpQUi1Lj441H80Sr6X1FGuNq3TTZ1dwK2rY7cATxgSFnVY4yAkbkH9Vuw&#10;1CyVurvUQp4Jiyn6ccNwlmcdV2Ghl/xEMdiSO/i/HngXP5mrTujiJMPH0gNQZmftq1A09+Au179+&#10;GgKIBDktcObNWmVtMo87hQqiZak1YFSuCSaYr5W8bD7LU4KRRpirO86x6piwPTiY0zd6Khty++3i&#10;jwoyY2hWfNRWU5AEmqJtV1QADb+0nUKC+3c2d7kyMhumJxMTEU0yLqBk6GoL7Q2ykA3pABG+3zJi&#10;tAxRYZJJo4oW1RhCdTqQ2kivY1kHV9JVmHgcOSXAc1Arq4oTGZZAJBF3pwyvXt8o4MDPBBOsj65B&#10;FLOslWArqZAXJ+bI0m6J28AlMtGfOijKhBUkcVa2cabJUrsFZh3O4BPzwAufjnIMMhInyCRECpEK&#10;qoJCFa2AH1UACxNcCx9ZcqF2jXGSJmjMyH3ya+xA/mA2YDfYkfvaKiYkNkBQ1tp36w3jlWWVpBAO&#10;hNjxxOhYKuqMkxhSQCCCxsHyODiiS6wqoZIm1r0faCFFUAPqIokn5rbxwolx3xUlkRZ8gMyMFYMR&#10;Jrbd1O/u1UwAoEXwYZ2WLDQBkmuQzzx1qVXtgrg+VBv5r+nFVfae84uCDZ7O+X9wT1I3MXXjmbqm&#10;SRYGqiqUq6yLZSx9vt2o71wuDmDUs6SwHIlKmVPdGI31XGaIr20CT/NtwsxMzNXIAgleSVpZECuo&#10;LOgIIaMnuhHehYrt5BbTZGQi61uVZ5g6aWBpFJFowphf0sBfmrrhTHQ9/wBjxioW5FHqOIZw+npE&#10;0MjBRKGdokjdFcE0RZHtH3H/AIXwWiwyhLbpSBWYNMS2ta2IsUig7Fv2H34gxzONBLAs4LjHCjSo&#10;F76qAA8kD+hvjmWai0PsmmVG0FRtqIvQBWwFi/G3Ax0PgYuOPH1p5RLHBFMvSklXIdWYlUBdKvsG&#10;FgCvA4EWbQNDEx3KUMSobZP5dRP+Eb2COJYMmSHHXURjvdSsFBsXQ7WarYeCfO18cyS48jqIVeVk&#10;ZArqhIJJ3DAi97prsDfv34GIuD4RB69HfyrEeVGrIsOO7x2n69nSQlg0Fs2D3FWf6cYrCkxhEWtU&#10;OyOYyrAoNyO/9QRv/Xg2RSkxkaFjYCOPb9NWpQdyLNbfuNt+I1lhd0jOS8MaMWI0HSWP+KRu42Ar&#10;57d+IiAUgBiG59fGJRB06ldpsgWFuNSAxX+aUX2XxWx/fbiBhlZ5JRoRHHJpCt7HCLR95aiQTsf+&#10;fBJyZBG6wG1Y6U2NOP5qo3uTuTVDiKOUROHliJaL3CInVrYmy0l0NIPZRv8A04IchSWNbVFCxc2B&#10;z1Mc9NkKQiJljWVQyltUauxGuQb7KSbFbgAm99sQVjjy4HdIi5MqMJG0uVu1YdwdNWQS1UbrtBJm&#10;z5k2W5gSJASYCj7mTYFiCAKoEhaJWuGeDiQZeFWUAOkhkWUISDKB7i+4tiL80Qvya4Iu4OY7/sQr&#10;SFsqSVJgUxgGKMD9TqBS0O4YgffbT3J4FPL3yC4Z5FeQ9NUACWkYpXdiLNGrA2v+vFhx4EgVJZjG&#10;GVDJEAxZJLsWVJOltzfgEg7cDiaQZBnaNiZVYpGgLlGB2kLH2qnyDtW/xwRLM1RUWGVveBMXAEEs&#10;eLKBr6ZvX7Oo5uyfGxFqBV7nzwymmEfSVI41kWTb3KDIAVsql37wAtmtga4BE0rTBJZI3Itlmdwa&#10;DBgqAg/UfpJ7gdqquOEjwp5JsbIhkSfphoMgSWTbbaWDA7ttQ2A93bgi6Lnl+RGD5E2RLnOw/KPG&#10;lMibE2bIWtq0iwQNhqFi+BllKyKCskK9NplkLCVnO+hY0G9sd9W2m+GeZhikLIynpKGpu5Apk1A+&#10;4sosE/c8QpcZSUq2tVKxyGPUNBtUBJ20jsGr4bxtCrWe1NaiJUFF2NCNCWPKuYfx6rGyp2jaNY+k&#10;VIGuQt+sT3t/5bJ9zXZOw7cSTJkT9AvkSqsSqwSGgvt20hySK3JsixR88TZc5hRIdGsSGmMoAF2b&#10;EZIsWTak7AfbgmTqx4K/lolLyMoYyEGvAVAN9+1jY/ueKE3OCvFyPPyGUJCZiCCVKwgVDEknLIuO&#10;FG0vAqPOzSpM0ckCoXDLoaUFTRXwbG5Jvc7j7yrzFsdDHFFI6HeN3slNW9sLs32ABNV278SflZci&#10;KxhjroVjl0Up0d2Io03wWI8Cz8FDCaSeKJB0whXUrBdRHcgGrNDsB22+b4qtSMH2/VY6NQW4ZdXv&#10;DZUqctQPzClP+qwWVUihejCrU6xg3Ns14ycfFkmBVUbWWBWzbMg31L8gAEfe+GEMqzSOZcdIlWJA&#10;V7DWQNWxNivnuN9rHBBixo41KrOEaT9JrrS1+47g0DvQ7b7EE8fdOORZY8dZOo1sZZApGoDdT8jv&#10;pIrc7cZTwDDQZR3ZKJiQAVLIYfcxe2h6OzudSWLdYpRDHrSLTViJVVnrtqJ3IrYkDfc8BxwiSWPo&#10;TquiVllRgXIDGiFJq/nz9jwHiTOcsmcxq2IBEiEB9ZJ2JP2+K24cPJkwmUIuKTK+vUmkPRFaV+GH&#10;g+DtvdcEbEAvY204iIcrHmxqeOeGQJGzRxsykm1oHSNwTZAFhqAPY0J8LKaHHMocCVmQOoXSsbsd&#10;LarHYrYodmpuOYJIBEQca3lIEs8+8cBSlYjyzXuAoPe+/H02JGwIDq6xyrJrA0F+mdTKU/mGiiAb&#10;He+KLt1941yEuoPQOK2z48xwiw40YjXUkjPLk6kkbWGiUPupK99Vig3kC788T/l83/F/mf8AvwLh&#10;SLKcqeELHC8Ua6NOrW6j6oybAfxS7dq7Hgv86v8A+jZ/7N/345sxyQXy0er8w3ekep2WTLMsYlrB&#10;DUSCpnIclnZ7jgDziudBSgn6RBKPFNIBsDe9G9gdyKvxvxBDLPHIk0csEaIpU9UqCyKSGIBOz1e9&#10;dyL7XxKJnfNkx5KjgmQTRMSRCQTWosavYDf/AOseczGhmkOO8CTUlKwbSjAeAwP0/arJHHVj5MXc&#10;MWa47qG9YlXOjmilSI4wDSAQTyyBdb1dF77kmrXY+aHAYnycspFNFEXiJQyQkMFZSdiRWx+BY8k3&#10;txyOX9fH6EuJjQxY7qYlACvIoX3BX1A2T8A8ZrhMkJ6QeCN/jZ0W/cGe6JI3AJBrztw9rPdm8Wf0&#10;izki7g8X49mMxAIkl0l5VA1O2m1JNWm/xv527A8BPPkwM7YsgAcowOkEpHVMD3sKRVd/AvgiHOjZ&#10;5YIWmmVbQigoYVVg7Xde43uB5O3HMOF/vCWVGXSyURWomwnlWodwfO/niYiBgk06OuTlERL79SKE&#10;YE9iqjY2KA8/ccZrkvC0CJDLkmaowxTYIDRKsKAJG7G9iNtuJ+osc8gmmxjEUUGO6ZyB9PT8E7ix&#10;d/1HGD5UqSQ4yOiYhYG9IZ0RhQojcUfFXQ324Ih6twd4jczJJMsccNyI8KI412WFEljurWWFX3Dd&#10;rvgoksiY5cxHHxIgCKKSMtM0UUY+hLNM5JZQdP7QoiqJFV9ciSEkuW0SICxEgPeyngDvvfHE2VHF&#10;KkcRfJlERZOigsO9gHWdtNEhj2tfPBEwRHy9WDuI5QJGRghN0JFOprPZVH0/4e4viWb9MyBBqij0&#10;hLY9SJAVQyAb7nxp9priQ5EsSRB3R5hEBJjk0EQg+2RhZDJ3B3JPeuBosteskcyKKVmbpXUseqlU&#10;6iR7BYBvSWsnvwQPlr+IAjyD1mhULKjB0Fgsb2PsogAe0gEE6Sw1e01xK0SxQySZk0sULnShx4lL&#10;fbQLLARnYFjuN/txBK35fITKBhGNrk0v/u9C19LIPpfwLG6m9yOJZ3jzVSKUSxQOFZJowem1tqCo&#10;R7jX1MfnbxQIHJZ/V25QEzGbGdonchmhUHJiVJ5FBptUh7KR9h/Xg9cNBKhgiQ6pI0ldtIVI7Vvc&#10;d91YWKskgHa64E6EjvMkzu5jmQRROAHMGlix8HuF3o3qAFG+JZJG6JdpANTM0sKBvbo0ke9apyoX&#10;YX2a+CKJBckqfkX7tAufHiyzZMCs0a5L65ZdNFyp3a7FAbbeR324iRp2SXF0q6RABGRBrk0bhhQA&#10;A7kge6weOZF1PCzBJYSusyXQBayDQ3ABqwTqPb44yfNQRywJ7XWMyRyINBVjQAPckHarq/PBCoyx&#10;Z4pTHHKIz0ARKVP6mon2lwQAK/b7ftxIJkJCaJk1s5Em6qGPdSTvWx2+39M4l/3U4CIZFqZyqapC&#10;i9it+4X5/twTHjLNFTSMXBLQIENMWr2jyPsG288ESASbFnr41hXjZEroYpGikEc2haOoObsKEFNd&#10;fuNqHDJ1eSQu0UMESinUEhyexIDH20N997PAc2L0PyrqsELx5GqaJWHUUj/i8XYNH9rvtjltRmKD&#10;qLp1yhpKJuiQbsGwbofHfbgh1XGlX/EDZkjxKHhErYhJYh2vtsaHehvuLvgSaddAnjmJRoyI4GtB&#10;qA391Emm7juew4YNkSPDDkRBAhYQaWpkijIphRFatzRr+4PBmByvHnL2qlIrcRE2RYNsB3ok3QP9&#10;uM8LEslTAirXNrZZPUjXW0U94pJMZcjJlSSWU6Bix2pRrULqNHTsa1nZhYHjh3jSPilcSRCQYlki&#10;ZgXELaQCqNXupSVFirq+w4zzooY2SCIqGmLGQAaZKAOkFuxHat7G324YRYuNkY4jxsucTY8avPM4&#10;VumwT9SLVXuFgbAAEDbcih78Lw1EshSXdyQD5WI0HYhcS/UZydpEC6XpSigsBRG3uAGxrau3D3l/&#10;LpsvLCxB5IW0GZBTCZzRBjHYkA6Wo7aSfvxXIst5cuOGBBmwSOuPkShSGkdiUURg9it99lseB2sX&#10;MPUnpj0Fy+bM5pznFw/yccuQHyJ1BgijRmyDkShqi6Q1DUDsAFNmjxxtr2yXsMlc+esAAOMRNgAQ&#10;BVrVD5i0es3NumbvvbNn2DYtnM6ZNUEBgSSoKDkgAl86Cz1infi56q9Pfhb6azPU3NuYRYb4q5Ty&#10;4skiEKkYJaV1BpYl0ggmzrFCu3H5bf4/v9IC/P8AlvNvTv4b80l/P8+lblmRl4gPTxsHqjrfl5UI&#10;LPIgKlzshAbc7cW7/SD/AOkNT8RPVnrX8PfSuWT6b5cg5bBkQvY5rMgfqsJFYMMcyP7g1M/uJBBA&#10;HhNzPmeVzpmyeYSgI0crwperpSGQL7TuaXZm/mK2D3J4/OXxb8W7dt+1zZCFYJBxJSkf9XGE0zbK&#10;/CP6M/xN/Cu6vhTZt37227Z5attCJc8oUhJWJqkpLqx3UCKJoAwxNFamzsuTNkhOVlZebkQtl5kk&#10;+W8zNLKul40RmJjK7kW5Jam7kk5RQocZMR52xo0fqLHkR6yWJ7E/4nvZlJ3slj55k5fhtjH8xmpj&#10;5WoIJ0BGrqXq/WSiR2pf5d788HQY7NEhR1yTjdNCzMwDBdiQWBJo1/S9jx4OWtZBxEuTcqxEvU1u&#10;D/cfoOafmzEkJKQj7QUswYDL6S70AsdHELcLA5prXIhHWDT6JFO4ijJ0rqXsqqN7Nd+xPFl/J5SM&#10;rtKhWFw0r0Qr120//q17Wdz4PGOPnQQrmF+tch0mJTUZdTu6gUxB+KHb7cEZfPIlxpXxyhh0QpO0&#10;g3HYBVDbgKe5PfzY34s4FzDmBSH0HpDZZ4uYRM2RnZH5qIGLGRIyYnBAqlrYAiqa7oED4a8vxpUM&#10;75WfaSQdILEoWRRVMpQbKR5P/hxQ8DnUz5KnH0hIaeR3VVXRX0jxR8G/jg0c4nmz1/MQvDHLbRyD&#10;UEOokj6avsSANu324oVhwL2rp/XlE0c5H1dvHTnSL1jekTA/51cmKHAhxepHFkShesx3dmHl2Jof&#10;v378OMHPxo4ZM1kxOhDEYlx2VCzPex93u7gkEdxW43417BherfUJUYmVJ+SxC6TRujlZEQkhPFEj&#10;4vajxy2Jk4OQqcxx6iVkKoshINUTsLq+5UkV3rvwxNxzETFkzfUWYMuWbHVMeUQqymK9KopBQaWI&#10;UH532/ewaO+dzPmOfNn5uXktK8gVI5Z3ZSDswVUfTpregK8k8Z81yFeaVtbwY7qVTcuN+16Ta77e&#10;f278ZcuwsuVwMWGSc40ayCNI3LU4rW2pbN3uT8iuHEA3HdPYQRYJIsaHDiKxNjyzASIykuZXBt79&#10;xAB9xI2JU8OcQrhRMUUSq4imlMZaMFSQ5VhuW3WiFO52O23CVcXIC4v6UkMsMskmYMlCFVQdjErU&#10;K3o9r/rwzwOlkZZijyWmaMBJJItKwKGU2qqdiASQW3AZSB44gJSC7RXCHfi/fWsWXH5lHLM/MJI4&#10;3iIjhx4JFMlG9CtewVSQNrBFg9zXFz9I4vqPNzea4XLZUllilWPSG6mPHBlCyrKVIQoCw2OwG24P&#10;FLlhixMbFxp5YoMUSdSR1kXrzLFIGVS4FC2H9ONkci/FKflWFnY/KsTAilEzBp5ERZsgPGY0MkoW&#10;zpCALdD32NyTw6UrCoaHv0Jh6VBmNGHSLHzz0BzBZsHGzMoSSGCEvHA9RJHqsggElQCCQQB2/pxJ&#10;zv0R6STlkTZPNJU/MYo1/lpwJI5o6dTpYkN79QIA9y+0ACjxWuTer8uRMrL5tzJcfMyXYQRSy9Tp&#10;oe6oSaMbE+wdu9gcai53zyafLyRg5AbLxMlopZcqZjDG0j6gIYUOgtTEL4UiidgA9SgQG6v3+Ys4&#10;1HiI3TNnelsXk6cuTHmypcNFljllPdYx1GDLeq7uiK079zxqnmOfh587ScrxosMT3FlTrIOsOq3u&#10;W7tVbT7iNRC0oNcUrM5lmYzyk5OVnK6RxsuPEWij6hui67syjVqs7EkHbgRsvMd41jiTES2kIZSG&#10;Z6XRrPYDau9Ip33bikTDP8nn5GY+PjuXhhZcVWW9QgU0ZLHdK8+R2PBebyJ8br8vjc5scsPUSJ1P&#10;WSU9tA3LLZNVX/UuORcxmxpJWMSxSSAK8rBXDMo/yUd9tjYqz2t2PIsyxhY8YcwRpJ/zcrqi9LTX&#10;TJva9iqgEjx54ulRoMngig8s9D5uQIoZneCRoTrOr9KFGX2h03pzdUQKsWRxLg+l4OXzxYcsv+7d&#10;2ZAWNBTZaiBqP9aojjb3PPWWLj+nk5dyTkmBg8zTHRs/mNvLNkSOe8IezuNySK8iu3FB/wBU+oeY&#10;jDzsHHMsklGSWZtSsj/WSBt5NDz3IviVFTkAFrWv5QQlj9S4nLudCCXKlzHMsSYuHBMEdTGwNsti&#10;hp7nwL/bjsDifkufQNmZeGuOUaNUZ8gqzlgNydXuo7XW5rx21bmfhLLHm4XPsnlgT9WJ2lVGKOxH&#10;uKOhtCbpiQfgV24d82z5OUNHjY+N1VZaHS1OkdCwWLUTVbgjY+fPFGOh8IHo2V426YeTsirNzCWG&#10;MIFaGNQ3U0iq1H476rBA4Dy8X0bl46vzDGkgMEpAmR9E7wL7QxDWZC13vXGqo/UUuPDiT5EjdTqB&#10;kgkFhy5okgblVWrB+4vh83P+S84jlxM0A5kojjVopenGoJA2v6djZUb7VxQhWK7BxTwfLh25iU3H&#10;OJue/wDoxHyrIx8KFpVs75BQsqCysjA/Sz2R7Sbb4Hbr5kfl+X5T5r45GDj5DNjzqwQKrJukkYss&#10;tm+21AWavjcmVyLClz+Z8vimfLUQR6JXlC9MgAMsQDfTHW7USRXkgjTvrJ4cGX/V2P7Onpjk9hkj&#10;nFDU3cqQwFAjtvWxriVfaeUPoeOR9oBX8U+ZYsyKjs8MoMCFJCImLsRGrxHfSBsx7A7Ejwr5z6/f&#10;mE0ipK2C0US/mahFT0oFR1uUDVTjudvPGv8ANxIpVzJiJ4h1UgQQLpRChJVFZze7bEp3JAvfhIsX&#10;RyTPGMiZo0VGWZyemHNAhO19iqkH5N3viVMVhIDCtX6X6f1rTAHfwAo1u+sWrmGGMmWPNhnQ4+RF&#10;H+Yy2LKzzGqEgJFgm78Cr7mxxK9xNAzEJFFULRkEP2BZdyQrX9Xexv8AJ5yspCkUck8c2LKKlxQg&#10;DQuoBBJGmgRs9b3e3fhTkzTQdE4oiMYXpoOp+qyNtccZuqNqq71psnfdIUokOUgZhx+z/WUXhomN&#10;0xiyvOhcusUhjI6wkN0CBRdvHghTxIjz4mZOIkknYsCspAAWOKlDEVsoYg6h5Fk78LkmymjjDpBD&#10;G5KLI5ueOY6lApR/vSOx8DxZ3KwIMyKeOITTUTLE7SgF5Im1bAtftDEe6z2ri7jUeMQp2LQTNzKV&#10;Mtsx1mZp0976CyAEU3wNIN1QF3xlJzkZOIsI9v5X3Aov1Ld2rdw328ea34HYZD4U2MOZY6hZnRUl&#10;pn0KT7AF91k7AH78Dx4Aw41lyJOo0obaNh0jQ7OdjqI2GxrsaI4HAzGWfgf3CWN2LatDhZIMpFkS&#10;Vv1IwTDJqs9rZj4qvG37cR4vqXN5VzTk/NeXKsMvKMlHZ4mKsHgcSROABbEuABRs338EIzAthsZ1&#10;ij3Xpqullomo5CAbVhvuLq+CeYctRsP81iroOoe1KAbSQQbJ9xuz8/G+xfJ25ezTETEKOJBCkkOC&#10;GKSxOQtxGsKmoTNlrlrGJKxhUKFwedCwy4NH67P4A/8ASNehvxb9CekPRPM+a4XLfVfLuWQcg55y&#10;nneZHh/nJcZFjSbHMrDTKwFguSGJB78eu+Ni8uzxhtyDPgnjyYOo2PlTRa1cb6ItLFJFJJ0shIYV&#10;QF8fzkfT3OZfTfqHH51jZOZg5ceRDL1cPMmx5Y5FCkPqiYU2x2e1JPajXHsP/DP/AKR/8bPw4kVp&#10;efr6p9OxRJH/AKu9SlZXgVF0/wCy5BZZY2I9o8XXnj7B8OfyivZZcjZNoJKEqCVhRcrFK4rJAD3x&#10;O1GrH5L/AJU/467o3/P2zfO5ZZ2fa9pxzJkvCyETMaVOANXNyXoQTaP1z5ReHHdp8RupE1MYzZAT&#10;Y6l3ANiyQaIIJ27V8jEykbJl6sURmQqsjBQ7X9QX+YWPBo+T348ovwo/0jXLfxGlxEzcSXkEWZIk&#10;WbC+V1cdpGPveKRzqCsf5STYoA329I/Svq3kH4jcuji5TznH68KIyIzxxhwdxofUNJBI79+/H2jd&#10;fxFu/ekkTJExINCzuxOFwSABQ6jKukfkL4i/ibf/AMPzlDaNl+dKYhKQjCzKH1FZckFncFhYRfRl&#10;vENSiGRZ8hkhikIDSx2NTWNgV3KrfcKNxdto5J0w3ZAiz631CLSkhQUQzAA6jVL8Xe1UOEuNhZXL&#10;3iwsjCTMliZ+nOzXoaQKS8bLsQrkCyQTewquCIsqKKRccmbHynk1SGXaN3B0+09yprdSRtvW18ei&#10;kqCiMJd+Lk0f19I+Q752H/DniWtJSoFiCGsBStSHcOPWJYsXrgs8jxSFklXVGWuzRVW7gK1s1m9N&#10;3sK4nn5SXeyJnWJLD48mzuWVgdJ2AABDDc1Y+Bwc+SwSXI0tqxG6b6EBZw5B1CgdVdxtY7Ha+OIO&#10;ZRaZplZ4yWDlGUkAmrZNNAWNzfYkgjydEcfAk0pUi56/vWJZIslyITKQXiDsIyVXSm3tsAgixqAN&#10;XZB23zhiSGSaGaeF+vjmaMHeSNm20u1WKqzWx2vbsNPz1gpySUV1iaJgAAVTVpQL4toyGbzamz24&#10;R4vONeQOmhaTJc6VKapumoIIBPZW3IAIuhXBFgwHARbjBA2RE0TRY748fsITV1CIxrKuvtbUBb7W&#10;Nx4viOZ41WKfW5njYmZQoIfVa3sBcZXSCR4As3fEI0qkbO/SIZ4iivqIBB7dhuR062o/vwM8cjyY&#10;wSRyFeQlReromgFkoe0W3uStq++xFUkMGBtpxGfV+VYPyVDqoh0wM6e4sy0VA9wU3YB8f1rfgDEw&#10;y0pMgfUv0yodezbAH7EHxseMZ9TD8uwqXshFgKFokAk1V1Q3Pcn7McSbpNLojcukASSRTqiSq2s0&#10;BQ7mv2J3PBFnqBr33ygHISPGyWuUdNl0yALdKACQAf8AdkEbMR/lwHihNLN+serODHIXrox7Xq01&#10;qu9iP6cN+hjZUhCZHUmsGRGAKODvpZ++wHz9v2hiaJXnk1QiMXEmPWgl9xZLEFlBogLV/PFVfae8&#10;4CHBGtPeFWZkpjT6FnkkIN09+8nsI3N1Xa/6Gu/BWH1MshcxUx0lNRhjSMF+nU/+Imt7778cTQRn&#10;pyzwZDyrYCxqpQG/axG1AfB3q7+eMNU0blHQSKrKwDE7auy12u/HkftupjofCFYWIcOBWj50vR++&#10;MGqkpyJQZdCYsehVjUldyO7Ae4EV7t7A8cDvFryGbplzVsGkItWFWoJFkX2v/wAZY8llMuV1wZHB&#10;U40Sg0FNfQf+9DexV8DozTMJQ8ojGouGAXpjcA7CyCewBur4GOh7/seMMBSBdhpV/eJMMx48suOy&#10;hY2kacPp1MqkUSDvqUH6l3+fPEcmS6q80Qd0VmhESnphg5B9sZrUXUt7vpF2OJ2hieKOcSTQS46m&#10;PpRglZ4hbCiwNFtwT48/PA76MjKgSFnjeOMF8cr2ViChMn0l19zG+xFDbfgY6GLDxte9s4kfcwuv&#10;WSPomRBdoWYAGL3ba1k9lNubDV54yxcyMLpLNiaCFcz2KXUQaF0VbwBtvQ78EyqqpNivISWWMKoU&#10;qpkKsOsCAQWIK6qoA6fNHiM4WMI1iGLlN05R1ZppBUg2CrG2+gBjZ1AAij3PERYOTQ11J9dcqRms&#10;aqmSYYocuGVZGV2/TQuncAncMK9teS21HgYxxSCJZIo4xNAumn0SQhT7VUXvpsnvdbmzxNpdZI42&#10;6S40IkZjE4ZXfuxvw9bMTtd1XEk88M4b9BSLjKke4hUUDc+LB7g7n+vBFsSgxOeVrfk98Ipck62j&#10;x7pUcIszG3dVCsCt2QwFgjfcUPHAsOTPmxxutQTqxj6ThlCpExJVVOxJA+o7UQe/GLrAZJWn6ysA&#10;Ex1iptbGiXLE2Ct9tr279+M45EROqMhuvjBiGKA6l8JKK2YjZiNxsb4Ir8xT3IOlWo3TIekYywYu&#10;ToSWaSXXqIfS5aOUncWTWnbY9jY7DfgzFwDIQpedZInVVIeowgFCyGoEjve4vYcDHLZyJ5IhHDaj&#10;RAoVwCK1aT9Snv2v7nvwdBmK4nEU7JvoAkUKpWgNZ/xMPAJscVWHFO+9fcxZCyCKkklr0Dt42GVc&#10;yYg5g8PL81lXJkUkIKR3JpvquiNRP8vbvvtxwZm1SPG+ShV42WWQVcZq6Ha/kAfuascZw8qkDTZe&#10;abx3QiJ2LO7v4IA9ygeCR/lY4Ihmx4IteU4WNlKKJl8jf2juSBVf5/HCiKMUniS9e/xGhKlioU1X&#10;qWqO+UYx5+WWZCxOGlMkpayxYgsVUbKRRsAgX2A24dHKSVQkEjSSzuEMegqoIAok/ULodvv8cJF1&#10;5aHpt04pJAIyoRdgDRAIIs9/vv54b4iyw44R4pXdpCDOqDUib+4NtTD4PbxvwlaQGaxjrbNNWQSS&#10;DZugABo3lwesTnHixpFeWJRJJZIjUuzkGrKkE3q2JPt4km5fPDM0kqLJEyJJEjAq6OwBqgew/aru&#10;+IoMhFkbo5KBIBQaVgx6pvYtRZm/4TsN+OMvmRkWDqZBy8vrBVVDTaPF7gaB/Su1duKRtROZnJA4&#10;Vyo2eVGhisQaECSaKIxiJmhZtUwZmIViOwJIOrwBxI+Nks1mKTXKgSOvcGKjZlUbEuKUk9hY4XKA&#10;rK8i3NkLI2kG+ppbTobwLBtCB3vte8uJzPKxXaQS10CixxzBrUkNZQdiwXY3QB78UW7Xo9m/L9ex&#10;G6RNcpbg1w9BQj+qiLFhRdKSCHKkWKwxMURrTMu6g39IO4A7KbNcP/zkfwf7r/34qWDly5jSyIsc&#10;kkzEgzLbKR3baqDbbWKFHtfDbp5v/wCj8X/6Qf8A1fHPmpOMkOeVeljy8Y9Xsc0fKAY0aoBrQdLe&#10;dLCK1NM4CQvUuOkdRSIFV1Uixrc7b+aNcQySLOI3KIgSIoxElsSvaRWDe47U3jtwBG00M0cEziTH&#10;cSWsZGoA7BVU0fZ8E0CPG/GIxSqMghZFVmePqkgqBuWUqd77FLN+N6rqC40cXpnnpHx5c4igFtL5&#10;U66cr1g6LLePHOZMyuguNIQuotXlV7qfF/O98ctNLJEuqVtUlSLF3SNa7OO5Zf32B3PClRKXYI8p&#10;hRRaBSACTvQNb2PuRXfcHgvDlTHd3ZLZlcqZSR09q2BNDXVE1Vnh8CZxoGYMGfpSnrGUmLIoOQkY&#10;LMAGeFtIC3eplB2Pit+x78ExZRdEg1LJrYNIVoIu1CvOsfN7+duBw6yY5i1SRTO4kQQ2Fo7hZDvY&#10;F9zQ2Ox4GaHKjeOKWMQEHVrv3yE9iDsKN3/Wu+wInHharuKVcZce6x9PjRrOsiaZZHYhWY69IBr5&#10;/l7/ADXjyT+mkyKnTZ5m1MlEq2pa7EE3G1XvsOIMXF/2mILE6yGSSp3k1Kgrdim4rvV2N99xtlJP&#10;JBMrJIclxrhDxR2isx3JZfpAqtu3m+CBC1XUnC7fTjxhtcWFNSG1tWDXE0ghd41hix4lAZf8TAiQ&#10;SBR+o6G9tx2224wglZYppo0jmktEW0ER6aEN7RV6mGk7nSRd8ERTQ48RXJlXrMBMIaJcOxNdP/EC&#10;Tv8AfvxBhH8w08k83QjjVi0YADsdIIBHiyLH8xHz2BDSsBuN62t3lGaQwSyI+6z5XUDWTatWwJ7A&#10;JVixvVHbbgDrxJKsUUiLIZnx+pIhehI4Ns1bLqFsu2htrriVsiWecrHEMeMSCL5LNpoMDepvBbtv&#10;/Q8Y4sX+rmlLSR5LsJGc6W/nayVDX9B7qaaxtwROIM7FuVrX8YFjwsmISQ5QMqh1LB60yAFQDGx2&#10;Kof69tvHB2VAkMWJk9SQYschDY0Q2UhKG/1WSRewU/HniLP5rlcwix0dYVOPMiKICyPIh31hTQKj&#10;TGCrdzfEqtCWlRsiSHUoYB0vVW8n1GkkUgFG+D24IgLBLM3vpAceXkTxiR4kXJJkaAy7O6qXCDwS&#10;fat0RWwo3fAsGbO7DHcx/qM5BU07e33MRROtnY+2uxX+nDZEamKladkaZdRKllILEubIbSBRZlG+&#10;3heD8fA1MmUII606wxZQwQEguCaKFn9wP+ErtvsRYAZAV0z8IgfHfE/MsydFXRWILl0WgLs1S6j2&#10;AO538jhekKRutSyyq+nUemCoDDdNR9wFH2/BrzwzyMl+kYOnJOspYPJKwGlO4cXQIAPtJO/7XxDy&#10;2SNTLjM56ZCuJGX3gp2Fi17bd+AltTyvEYU6fn1iSXHiieBCkiSFrhJYadhfuG5sjt4+fPATc2yY&#10;HUyygskvSFKVVFc1pahvXg1+xrg3In6019VS6NUZJApCKIRt/cfO1/14HGCEkkyi5yIpBqpmARGB&#10;ItlosxF/f9/HEONR4xb8R9nMs8sRNsr0FkQlUDaf5iDTWf8AFvXb54hRdJdJFj6bqAZQ7XuaDbGt&#10;IP8AyPHDyCLJGPGerBKivJdadt2QA1VV3G9AccPNDIXiVw2O7Bfb3TT9SWLNdxfccJBItC1JUQ2K&#10;txSlGd28K/mAcyCaOdUlyhHEgVo1iJ0uatbXsVOwP81ccS88ZQFcPDPGememukuDtqFD3KBv23G2&#10;xrhllSoIY8YNCzFqRguqRFK7DU2y7Crqrsk3wnTBkyCkqk6uppJmQhWCfBXb5rsD2I2riIomUrGB&#10;iNcPqHANczl/Y7T588gkxmJMaMTMy3RoBRpZdIUnbUd7BB4hj5kmDJHFLJk/rOXmERBG4/UW7ogt&#10;RU2RsFrvxa2jgRGCqjuE0ypGLUFhpu6rzsu++x+2v/XPO/SXpXkOXzP1LzjB5Jg4MTZcubkzpjqs&#10;a07q2o7bKfaO4s9uPPby39s26tmVNnFIYkAEhNXGp9/C3uNzfB+89+T0bPsctc2ZNQmgCjhBKagB&#10;6m+pEUv8T/xh9PfhJ6Tzefcx5ljAxxT5RSQqDEsQEiMNJGj3UH3Fk1YGrj8yn8WP+kB9X/iNmc25&#10;D6c5nl43p3OyMrGyJ0naH83GbV9JDhkhXcRkbOF1EE6ONffx9/xu5n4l/iPz30R6D5+ZvRGHl5MR&#10;nx2a+crGzDpxEEBMVWQMFq2YWfaAD5NerfVGVktjQ4xljmlZGlaVjpUarIQWLYUVcn20fnfj4F8U&#10;/HW0b0mzJEg4NncfUkh1CgoBYgliOIs0fvX+EP4P2b4VkbLvbfITN3hNwTJcmZLZUv6XBL1dIfgC&#10;0WXmXMJJ4uaZebmQPk5nMSI52DyysllSFJ9500AZSd7Y2TvxVc3MlmaBMdDHDjxNHLQrUVK26n6T&#10;qI3PcDY9r4rcMs+TPI+TkMoSSNooxurke0FT332VqG7E333tuKEIIncgtFJpYLqiVlIIVWG2p9gd&#10;Vkbntx87XOWslSjiUSS+r65vz8s/1QtK1rT9LIRhwhq0AAdgzhrWpxjiWX/ZhvRUpIgeIFA+mwt+&#10;Wbt2oE3Z8uIg5jkbqMkiiKWcyqEWMMpJHs8HYUN/cQa8AuuUyYzxlcly4ihgiTbWwNdQb25FUd6I&#10;F8fSHMYTY008ZRB0JQihXWV/cIZPLSA7d9jve9cKTccxFomyVyCXOEidXp6rjlVmkv6nKEnTY8eB&#10;xxm8nlzIsKSXHIifEd8g9UKvUiIZAVUgHcEmxV+OMIcDpoHEWRHkKho2RQ7Aj5B3vybI4Cw25i+e&#10;Ook0uNKOi8WvQArEggIxtXY9q2Pk3w5SQr8QQ4wlMytEcc9GSJIGeBF+rTSmge/3B2O9/FoweTYO&#10;Jh44jypMjmSxzPFivc7RlQW3I1HVVf8Aw71xhkcm6KRZWM8nLMPGVDNHOpKyN5Xa772D5+d+D15/&#10;j8ibFlwWhbmCszByiOrxSL2GoGmI8eD8+VlBFqxBSCQcxDHkXPUxMWASyZayzvKZOmpiEbWVIkFe&#10;4gfTY8i68VrmmYmYuYJMrJkhkdgqKlGwTpAcb6vNjiV+cvzNop8iVOXmppCOkgBDWCxAAViR9tvn&#10;uOKXmcxzOsuLjShY2aSSOQqLdVsg/Fnc3Xn+nD5dCAdG609omJsV2hZHhMskYFuMhCV/TP0jVuzW&#10;BVbfPFx5X6l5hgy5c2IyDKmgSJMZVTUyk2CAdqXvRs7cJuUMPyn5jOglyZ1B0kgiKt7b27H9wN/2&#10;Gxgl5dM2PJEU6jqwUqwjMcwOysRvV/18cOgiRuYc15hn5OVmTSys7M8+PIQkKKiBQiooHsAAs7As&#10;WJB8ocTm/MsXn2RG8TLi5BWLG6C2Fs+zSFABIFKf8W7HizxZ8ajTkSwQZenourKCJY4yS0iAi7Nh&#10;gf5iK88VrLzIxzTpYwuECxIo6YMrAj2s217kCiN9r4GfJ8/CCGHMZsrX0J45zMsmmRDIxVFITslk&#10;25UNtsD5FcWBHiOPAg1JOgVpU3WSQN9IIav5Lr+h4kTASc9eYsiPEHGSZDKYXjjAV5HAJCk90JI7&#10;0bFcI+auy6ZIMtMrIzI0EQQN1GeH5B7LRAUivbYrfaavxfzggvLVsnIkieeY48QSaJkJ1I6DdZWB&#10;3UHVsu1EH5qxwcjgxmHUkilh5omLJMS4uBiQ1Iy7tPuRqNH+/FRwcid/0HEUIKLBl6SXKAkaWF/z&#10;BgS3nbyNuLjixRyGbGbKk/RVJOqig9QxrblNyBSgAVuO+/F04nrZuYbg1H/uCLJy3l3LcePPwosq&#10;eIrKZE60RdW6lbJJpABBrVZIG5vxw95X6Xxc7JXRHLPKjBJBatCxc+2gBT9+439tEVxQc7mc0IiK&#10;5QnZgsohhILIi+ynU7yOUTU29AsL4L5b6/k5fEoEk2NLjT/mV6aXLGl7FlBshhQP+E38cMiU/cOY&#10;jaGZ6HlZsDC5VjqhKu2W06soFmyjMQKN0BvVGvHGE3peXlmEMvm2J0ceKV4YJQSImZN2qS6AI73d&#10;7ffgPC/HLl+dy8DHGbPzHF1CVY8fU7sAf96CoDISPaLPFF9RevOf+oIYeqsksOK7N+RluJVEveQx&#10;j2kqNjdkj2k8XQA7vWwEPi3McPOfHbHMYmdnQpG6yO8KDYk9tIAqzV8bH9BZ3KIPzK8wmCxY5KLA&#10;7BSGB209xp77D/Lfjru3Pf8AVDddWw5ZZMVNKQkK8LsPelDc0D28/PDHlPX64ycVspoJQJ8ppgem&#10;pf3EBrBKg2B8b8NgjuFkepsV4WxYJYngVVZIGUOpA3IUke3b4vYeRxROe4uBkr1ZpI4hl20Te0GH&#10;2/ShAAYE7b7fJ401neoc7ltfkMabImZVdJdbGCMDYAnel/xbHbvRvhW/NPU/M8WNs7IXXLKzxDHU&#10;mOCK60BhQKgdwe/c8QoOCHaCNgcr5dyjmKnEllb/AGU5CvlMtgkatKgkgAX3K7ca85pyXPhmxPyK&#10;NLMzzDqQj9M0zdN5GU7ECjt5+3GyuRyYb8vGPIzwvHHRnUBVmZ93AuizMe12eHv+r+XYuNC8Eyzu&#10;Q4kgDapVL7Lr0D2Vvv37dzwghoqSa0cDjyyrrHX5sP1PjzS6ZZJ5mjkIONOCqRhSCsoJDpIrCxY9&#10;2w71wi5pyLnbphfmsiTKGWbc6GDxuoLJH1B/KCPeuzCyATfHZXH9HxK8Gfiw5GCxaWSaTJ9zTBjq&#10;ZiCbMbd4hRIAHY8HY3MOTR/7Pk40D4v5ho5MyRfYGb2MxYqQri7+5UbbcThK3AYOM4uk1BrlTPl+&#10;o6h/6hykgyHlx5Vjx4WlB0NIhZSVa0q7Js2LsEGr3FU5ny3MwpXaLGaNpJIJJoiGLaGpQwBAIBAF&#10;LvpJ2247jx4vLsfmedDkvPkcmhMrsYOi8ksZXWuk7bEUu23n441j6yzPSfM+aSnlc745KY8ZbIMb&#10;NCYlCgewFaajfwas8ZZskIBLgvXIu+fTU6eFipWhA4jPwjQHMeVLKAIZZsOUHqyCaFpdDKCS5ZRb&#10;oQSFHYHY9uMMHlTcv/8AznPJFlHHEcmHK1aZpAbYiInsFo1Xk2QeNj5Wdy6OBhNKGnRZYS6qLdl1&#10;BVJKkVR1Wfk3fGqs+STLy1wcbTMqo7puUj01qMKDsGY2GbsP+WRWEFme+fhxy6PnFkqKidPzSn5g&#10;vLn/ADc75HRRNLrklV2jV2sh0ruQbBX7/wBsleaWQSZal5FZXiKu0Z6a0QEojUaNuBdjx34glSSe&#10;GNZMZQskJjEaH2qy7FVYUS6Dc709LwPDhtLPAsmXL04FYBResSaTdAj6SBQQ9rBG18Uox1PlbzvF&#10;4Y5OIvUkyoYD1WpyWtUXVuSdxvW1k0Tf7cCRLzDNVZ0y8X8rE/6sTC2hbcEsKp9+wH7njM5EwTUr&#10;PpvTIZPaSBtWnsQANqAHxxDjS6Y3nSP/AGaRnVkLdMNIDs5qrF9hW44iKq+09PUQ3ECwodDRyT1r&#10;R/8ADYu2B7qf5e2nbhDFm5DPJiZOU8cbS60g0sUq9wrLuAx2vxXFgw5IWjeTIId5YzHRVhoB3Fnu&#10;K2r58fBUflWkypSNKRILXSNcjVt7SRddrWr/ALjiCzVt3pCmOh8ICz+XT5GQZIpRj4WhNMjhgC9i&#10;yh7khqsm+98WzleRNj43TbmLxGC2Wg2iYbaSaI97HvYIrtXHIyTk4ggKR5EUCrrYJokhKgGypAOx&#10;7n+m/CuXHlySsInjaNmDCSC2MViyJDVAKdyP2+DxaUEpWlVRatXyv+s4XMDoUGxOLM78GzjeP4e/&#10;izz/AJRmwYUcmWMdJY5JZibCkbBYqI2r5s2fNi/VL8Af4r/VfJlx8NOYTOseQgBaYl1gLDSCNRI0&#10;diDvdbgceGGRlZWC3UTKljaJToijQgyFAB1LBqqFkHuPjbjeP4WfiSnI3gmyMoSZMrK6RuSpCggv&#10;1CDdOf5SR5B77et3Tv8A2jdkwCXNUZZDFDsD9t2yfQuz8h5re/w1unfMlR2yRLMzCzmUWBo7EAEm&#10;rVuS1o/WX+HP8dmNHk4fLedZMX5gyYyBZXWslxpDKWkBZi5ollIAoAiht6Ccr9Z8i9c8mw+fcuyc&#10;QZOTJ1Dy+ORd2kJKmNb16rvWh8KSNu/5EE/FvkHMYMfNhyI05liriZCGFrIk+plW70sxBtdzY2PY&#10;jut+DX8asHpFcJuac0JxUSHXI05H5WRWUqSAxpxeoigKB8d/tHw78fyZSpSZy04VYQtJWFAggNhc&#10;5EEqAa+sfk7+Wf8Ajvs+99gnbx3C8jatnQo4fqSVlSgSSMNU0omrkPnX9IfJ+tkTzR5cp5bKJ1qG&#10;Ukm2QAW5Fab9oBBNb7cWnJ5fDNgIwkjaRJ+jJHAp1atWwK+dW5J7D7jcdWP4ef4nPwk/GXlMGKvq&#10;7lE/P5o43xWWcGRcgKv6GarHqRawGCvIKJ2H37TyvPyvJlmyphHr0NC0AV8ecBK6iMlg3dgnsTZr&#10;z9c2ba9m26XL2nY5iFS1gghKrKOE5knXq7R+BN77o3t8P7ZP3XveROlbTLXhTMmSsIny0EAqBYAA&#10;qKSMyBpSFGVg48Ukxd1VghVIq7yUVvTRsA9/gi+wvjjl3KIVSFwmvIRtSlWTqKrAlSws2oUkKBft&#10;AJo8Qw82jzZGChmmk6zAslmNlOlQ576mNkAUpuz22hhyJY4AschWe5GZQdLEtuq229Kp7A1dj99o&#10;sKgnh3xEcohwQM4xy8sZOR+lJpbBSUyQdHy7fW5OzEkGjeoUdPDGGaRYcfoEHIZSZVYqdMbJqG16&#10;gzENsaOw24XxwzxiaXHDStJEonMihlDsdgWoEUSfd/124kxIU16GdzLLdtHYCaPlyN3BNX2pfHbi&#10;YolwQC71vyHt+OVgxRCRU0KZKneVmYI0Y3DMp2N34sA/8sZ0xIGeLGE3QnYB3Rg7HzpJFgL4Ndv7&#10;WC8SSLDAkeUNxHKFILvRNO9Gyp8kbULriDImyMTpwK+rHL1ekGZQD7lJAAAUnvZJFf0hqu55ZWhw&#10;WGYJBILvmH14WHPrDCGBlMi9IQQR+8THZmUG9OqwWPj7DbxwH1MbKmDaMdNLewL7jKE3vUL91DYf&#10;fftXH0MZZZqkmcMymISFqVjY9lgDSboqR37cQ/lmidENQuup6jBpSxJBkBFi7BNUK+2/ExBV/wCt&#10;sxz5v4g5xPPmzuZgWEdOiCKrYrVaiDv2o33r4O/HJwmnjLxuyJY1tYGq9gB2Yfbz8UOIgE6kckhj&#10;ZnJWQg2ykWC/zVHYWd7O3GRnaGX8vZMDEOGYBtQHeq2bYEXX34IqSMyGOrViBsNIzIsEtSqCQswC&#10;NprenIog70T3riBcgFUUk3VSIRaEg7laobV4288T5OZj5a9NYJ43QaVkuhIvcEu3YChXBSTxJiSR&#10;GNdHT95CAyK+wIRgO5FkgeOCKFSAwpWgLDhWt78eMSCmxvzJlDPdBQoYFdwFruAFoEd6JPfieaDq&#10;Swt+YxcaMgdeUKQ5UWDGFqy3uJZrpVZjvXCDFy0fXjQalKX7aLaQo0k2NtkLFvjb5sytkJEz64pM&#10;qaVkAd5D01EgoOoAoLZKsOxUfbiqvtPT1ESlaVZ1t171guXIRgQhEiyqZUdbJjRGpRF42qjq2IJJ&#10;8cQ400/MllKSyQrDbTRBtJkVe1g2CLU/8RHccZSKJYooY1Rnh6iOqaVdgSNkIoFQL9vz3Hax8yIo&#10;kqxsyUIxNGoCB1IJOlvGnuRdtwpjofAxePs05GRIDBA2HiLCFLkH9eVgQ+kAfSwBBI33H3oxOsY4&#10;4sZYiojVJZA3vSwSxA+R2F7XdEngfDzjLJ05GlhTGjKa2FxuTQCkUdtN+7+XfezwTPNI8CmGSFWy&#10;a63RGioQ9i3+NNbAbk/fgY6GKlVHAemb0yGX5FuUKMjDnysyOPDlnXplnmkNOq0FAFfNDsTdd+HQ&#10;C40aCEAzl0WZyqkyns2lSCLrcrRv+vC+fKeFZfykkaGAXIFjImnL/wCE/wA3t7Gx5HEZaSWPqLEw&#10;RmRlFnUsoItka9iSbdSP2+0RXEBUkvSlgSWGQ6wy/J4iO+UspnlljJdHk2iY9vYPau+1DbsBxBBH&#10;J/vQsMiNq9rbKpr4oWT9u/zXEONnTI4Q42J04mAeaWwzsDuAvcjvsdye1jbg7LksqZJ8cRupC46t&#10;0pF1b2AL28Dsa4IdLLmtKNXWlozbmGYoiQSRaGVriCan0D4N2o+NrPngabFGTEJ5QrQ6x0QzEsjj&#10;6lCLZZvgnbjDR+VCZRRdGmkMltZOxGsGwSP5aryeJY+bQSxOFjVDjnWpP0s383gAm6o+a+3FF25H&#10;9fmG4g4F+umXB4bYEMePGzyKZlUDRj2AykjvR3F1/wCe4PbIknKRhZ8YCORh7vbsDpWttJI31H/L&#10;hLgc0iyiwypVjnDhgir7SgG1kUCxBBPfv2HDQnHIYdd2J/UC76tBu1sd/ijtxnXQcyPeN+zzBagc&#10;UY9WpzcdLGB8QRQg6oAz62lcyN7TsQWN9zv/AH/auOIoFZ0nVYlDOAKAcKLoDa6YX/S77Djh2haR&#10;nZgU6YTTqK6k/m2okHwe9/0vhtB+WUL0VEGOYwUFFgsjA25Nkg7bA7d/2Ko3ysJNTnYGjMKnxF8r&#10;QRNEYGwhqEbSFlRnKue4JoDsGsMpIFA0fJ4XPjdR5/zAmedZCYnDUjKD7txsAdw5AN9t/BuHFiyB&#10;neaXJ6T3H1bURndGbXsBtsAewH7cNo3xAYjLKkCwa5ETSJnlawAikb6KK2exuxtvwtZy41P45x1p&#10;ASyfqAZiK8AW6v7cc8No40xxjhI2ZQiqwIAcrpdXYUWG1Bj7TsKHDH823/sR/wDa/wD1fCBobysd&#10;ZDKZZi0kURBRUAstqQdyRutdx4vgjpp/7tN/9E/HPmYnDZ51d3By6NxIj0+yz5BSQFIlABIGIElW&#10;WKltSPd4SOIMhg0zX0XZEcKQd7KkHawx8G7r9uMpFToRSPOwTqaekVINHY1vdHvQ2quIy4m/Tjju&#10;J1WVH/wE9lYjyPIO19/PA8kjyTgqwdYNKsmnZSRRHwSDRs9hx1I+RKLNQEnPwyz4VpE0WQxmaMNF&#10;DAqkqzG+oLAIBN+4eALFGrHEc2P+dmRkDsVQK+jsFGw2odxe47k1x9mxkRAOiFdIKyILVCN7J8b7&#10;bX/fgrluVHirrndreNgxVRWqvZZ/wiz2819uHJIYVFhnFUqAdxfT0aBZ9ESlw7Y6QgIqsLMhoBvu&#10;STuNvB/ox0rl4qZTapFXSn1EMRtRCnfcj48eOEkxbIcqkwMauZNTgKXvdVQm9VHYgd9+DnynETmW&#10;NY2TpKgT2rsNiAKFnzt5Pbi0XCkq0exBZ4xkeXFIdesGj1aYmFhkcH6jd73sf28cSYyNjwMSjLM/&#10;6xFewK/c1vuLO3f9r4jWeWaR8iRVYFFhYg6untszKfBPnuO/biZM1oP9lNZEjKKZfdpV+wB+2+19&#10;zwQ1KkEgMHAd3vYcu3ascZM5lEiwoJZ4elpkKgmmCmqPawRQqxY83x9kAQCZRGZsjJEbGRGACnf9&#10;ML2UlQSPuN/vJ0QZphDqDwok0hINyaT3sbFtJQVvek1Xj6ZYkKSwylcjSjyLIDu7AdgdjRLD9vgc&#10;ESpP1A1YkPwsIhgMaxyZbM9oSC5BNP7VC/AZWUAsf8PjVXAjdeeSRo5wGbToVkrWfcxDVtptlJ+d&#10;B34Pn9sM7Re+B1PWiNBQzFdT0Bd2Bp72zDgbBZZSzAGOKN42Dt7mOg/Sf66hsNwwG54InEpIqmmT&#10;fm8YOq5BdXQRzY8XvMYsudjYWttLe4su3f8AbjJ4A0UcskxBDI3VI+pCCrWOx1VXzX78cJkStk5W&#10;SBHD0pQiu1KWi3IodmDFv/tRwVkTtKTAqxvrjVljUDQPdQY12GkFj5Cg38cESACoMKveoY0ZwWu/&#10;dYwyMBExfzJMZnUSlemvtOPQVg3b3OhvxRBra+IoZ454VUM8LNG2PHTDd1AZIyvxtZNAXXbiDByp&#10;pJpsCZ6gjDtrOwEQBU0TubY1+wHzfE2RFBiyiSKFpY2QFTqodUhQw2Pf2X43b78EXAIahobVyb3a&#10;M8XFjy+m2UH0woIGCmg7IpAL0bPyCNvniJsRsRZ1x42WMafdK47E1uSfINKvfj7EkkiWcBHjVnuE&#10;kEmjua+dPm/8z3OWSDOikw5A7KZFklkJ9xUEV7gdqYX8ffvxQrALX4wwoBzbPnag8y3M5NCpIsZZ&#10;jaMXiA924Qsd6B89x8Xte18EEfmCsZjWNFrStm31dlAv+u4/fbjDpkME0lYZJKjGoszxoaDE3fcb&#10;3tW+3EWQ0Ucsk7NI0iEARCwhA2B+L+/xe3CoAEpcPVrkenB/GFmX+m8Kp1EuRldWUNsrbAt4BO23&#10;cd/PC/ImOE0mgxq00igKK0gt9QWhanyO2++3fhlkscsGWOdrCgNCV001kkC6IIHY9j3+/CeWEI2v&#10;puANcnUcagWA9q2dtjsOCMZIBLKLBn1Fsug0tweI8iVpolAnRGiPua6K96F3ZsdvJ+/DbkeVkTRn&#10;ryI8SuVCJVkD+Yjuuq7BH+VcJIYWyBEskCvJNIDIq2F0rt8XuLqr3H34seRFhen8abLyg2LidMyE&#10;tQIKjcAE3/f+3zl2laZUhS1Kw4UgCrVzL8uVo6e5Ngm7x3hI2aVLmTTMmJEzC4YOiwb6rpJP+pUx&#10;Io9C/Ej11iei+VnmTyR4sUKsZnyXEdIFtiCSAzsBq8gVx+VT+O3+P3m34leqfU34Zen+Y50fpflj&#10;ZeJPmYEzMk+UgMcyF1Pu0klKB0qAasjjs9/pYv42c2P1Fgfh36L58Mfl2BBmw88fFkCypkSxiNIn&#10;kQjS8bHSu/ywu+Pzn5PNck5eZnRv1DI3VmEhMnV6jGSVy5stJKxYuxJJLd+PzP8AHO/lT9smbNJm&#10;FSUOFB3TkAxBamWZaP6d/wAMfxps24N17JvnbZIO1rlS5mypUgKMsqAwlYIJKlPi/wDV2FQBBucF&#10;XmXK8t1M0ZwpJZcjfUJCHILkX7jYYht2aifPC/nDYyvyjpRtlT0DJpTUrqW1ML/xdgRZ/wAuE2Pz&#10;E5ZyYzPJEs8zSLEASqoLCpZohQT9A2objhk8xjPLnjcBY2LamQlnkAsrtsnYm7BANeBfzNJ+oEku&#10;SX/HfKPv0pE1c9MyZcMGqwArQEBmoGFGL3eI52gheXJaBDEUYRRqdMkJ1AKxXwFaxR3vfa+G0ZD4&#10;kLIQomKERG2ZtwGJqqsG/wDi/vXwwsfJylaYgtkNqlarVo3UlQqi6N2N/O/BMiJhRGCNtUsLKNOn&#10;dUb3aQTe1C7vvtsN+GuCWBHffbGOnBXXxsaJZViaCbGyl6boTQ00aomraiB5N124EOSMzJzEx0MU&#10;ryR5bLpoM5Kl9bHvdDcb79+MUeNMLJbotlzPMjrGWugGJuu9qDZPerrtxksMuGzPHKkjZbrJRADQ&#10;wsAxUsa2ABq72HzY4sLjmPWEMdD4GCZc+ZpXjGpd0VXA/TDCrUHsN7/pXHMmdjhnlAjMsRVbvTqk&#10;2vSL30mmvaz/AG4wy2jEMuNquR36kbL7QENE0Rse534T5McZaIiGooHUvKSD1GKnYkd6738/vQc4&#10;1HjERacrmGYMLo5GVPNLMutIYwWQxgbBmFj3ePnhRixwyAzzRS9crpRXclk37BT5r48b8fY02RAp&#10;6mTE6ypphXYtEq2fa1WTV7f33rhbjZOQ0sjSkMFnJLMQFKX4a+/2r+/EwRYJmk67qIQ8RhCRofcb&#10;K01fHzse573wIkWK2QsIjLTpCXKua0EbsR9vFDbYE9uCIstnciNxHrB0TFbCAA0B8nY9zZ8cByY8&#10;jy4s0TSdZ2dZpwKLIO4AHZT+373xYAuKG4yOsEMkm6L42qaeKJmIeGLcMm6kEX2YXR+dz34in5Hm&#10;Y2RjZcGLJHyphLJ1pdn6rWRYJ+OxI8/I45eaHDgZpRKclUAgFa7IbbVWwBBva/8Anw0bmXM+d8vg&#10;gdwiQi2QtWlB40Dcg+Cf+dcOgj6PBXLxo+ZO4QdF4NTAFw6sFHt7kUb1ebvgLIx4okhV3WdlmbTI&#10;lKFViSLPcsG3F9j+/ES4GVBKkaTSNEiySmAk6Cx3AXfyLA+L+3EDTZBkk6cQZWlRm1LSqsaEFT8F&#10;i39aviwxJqx6gwQZy/mEuMMhJsqRcadpMZyB1AGZSVAGwq6BI83XCiLMyDNjvkSSTrhSskRCBWCu&#10;40k0BaqDTft9xxDzGo0w3iDRxwzRvNGh1AvI/uLAd6WrHjfbhgtzO7yOY4JchJI5BHpXoijoJA7M&#10;QTv22/pABUT4mCD5SmNNKISuvMmLM0jEILJDgbjcXYrsATwXlZy4OHJBFI0sscDKXikILU+6qb31&#10;ABSbsgnxxHJy98xYCUDlkuAWBsDYY/LNe334nHKpoIJkyMdJGSH9FIwWkFsupn37igT9ieGpChch&#10;tO+/GhC3DzM3mUyl0fG6aJphK20iVbEE7+5u9dgT+/FujwMSsmeRwn5iEQ9xcY2oMDsCH2Pkg3vw&#10;mSGJZNafp5MUAWOZn/TZyCoX4u7BN7UOJwch8WbHkYHJIDTAj9MksAGDDciiG2q6/fiVWzuLXuIg&#10;kC+UXDHm5TiScuwYpIoIosVTk5KrGXllu2DMBeo3RBPzvtw6jOJNMWjhR4GZ/wBVyoCrXtdj/NZ3&#10;rcDYfPGseX8unkkMQaN4Zn6oYMWcxAAAgk+097Bqq33HFqXFzTKcOHHlOOVVA6E6aq1Bo/USO99j&#10;v54tLSxFC13Ovhw8fCDEGd6DnC7mPI9WdUaDJM0hdmiICqoJoLv/AEvYE3/SzYmU+Fg5HL0xZVfo&#10;l2DEltK9gO9g+D4/5QM6xocV4hBlxgRySIxJpf5SLNE7djvd8W3kxXqNkSAdFYBEokW2lY2u5IvS&#10;Tv8AFA/cF8WSapOpHnAPInefKxBOimPKxSpgZhW1gij5rye+/wAcbRwMPGxunirFirHIhKI6h9D0&#10;fapFk32J+e+44p2LiYiqzdJo8qDU0DAEAJKT2+ALJFdh44b+nsLKj5mmbzBsjLworaNISAkgNk79&#10;7HY14/txCg4MPiLP5HmQJ13jfFiWUyJJFqKNuaBA2Avt9txw15NjZHLkbJmMnWkkEitIppgd9Q1C&#10;j+3bjYWZz/lHNoIuWQIMbIlmijjhbSdhsQwJ7jufuf6cOPUWNy7/AFHiwJIpzseM6mpQrNHXsYDw&#10;PsO478JY6HwimMO2VKvr0yimS+o8Xnv5fl7u6cwVJA+Qx6cKQoDp9gq5H7AeAO3Gm/W/PExceTky&#10;FVSPIInki7uTWjtuSxNk3ub+N7OmG2LP/rJg8wilnSeOMEhkNDauxA7HvRNeeEfrHksfqTLnXlWG&#10;cVpYIMiOZwUMvTAEiizVizZHkd+KqseXfXTjDE3TzEaF5h6pfmBbl5nysNgzQNJDM6lQQVABB91/&#10;TRsqL24iyuXY2IsLYoldlhjM0jMWZnX6ySL1EkE7/B/pP6i9BZPLB1YMppMjqHImXYdNlJZdJPcn&#10;YC/gjfgPluNzJljkyC2NFkMZf1DqMgv3OFGyqCb0jtdHjMtykuSefO3KHHp1hfnzMwkETqFlyUkJ&#10;Is/QU0qD2B89vJN8FYGDIwhlnVREHdZsgAAqmwUmuwNhb/bbhjl48UZEUpikllDGNlXQwrYMPHu2&#10;BIH7DhA3MmxGEWFKMjGdmTM3J6dkBqB2IVhV7VRPGVeFjZ/6v01iqc6C+VrZeHnGbnpZE2NBLD08&#10;SF5kbVZpyTId/I3C9+x7A8IcuaQNGyTrB+umRKH26qbowJoGj3277CuJsmbEnlPRUDIkRlZgabTH&#10;vRXsVrf7hjfGOQY8yJMnmMYTqBcaEKKVTEG1EkbAGh9964UC5Iy1y5P35VvEZzOjIzupYoxWOxSS&#10;V/KQdirA3f3v98xlYuSQ2RFHEodWSGNqUODZsdjv32NfbzE8Yzzj6iI8aKVvchGrpqasjvd9vkfP&#10;Aj8vxcWcETySQEPIhYblmJoFd9u2/wD14lw7OH0zipS5vRwW6MePfg6izIgzxOFgYy+xg28ikbGj&#10;dDtt+wH3nRYZZajMsH5S5pJ3IqUWLFeVBG4Hj964Rpy2TJXqltLg64i7FQQOyhe57H538XvxDlSZ&#10;mL+kheSXIolW2UIDuASLAPY3e3BAv7T09RFqy8mIyPIsqKGjVndSEDoBvt3JI8b0TxzG0Y6JxA2P&#10;gTwl3kJBkaW/cPspIvbxwHHhtzKMa44o5YYEVFDWpBqwPk/c/wDLh1jNDCiR5cIIxhUUVaVYkHe/&#10;i968V/eRccx6wg2zHK98oR5cUhSSUdIRLG0bGX/eEttqHwSKA/68L8XAGFNhyiSQLkxNvuaYk9tr&#10;FA7X58cM5k680s0cDSPM4VIFe0RVO5q6323oEePjhtBjH80Un0dMRB44idlcL2HwL2IGx2vvw8EG&#10;j82NW6QmYHTQlXB3pTz6elSo+fZmDi/7LlKJIpxHIDYleBAF1VsQytuCOws+L4v3ovn82RkmDJyW&#10;kSRYpSWc6WIbS6Fb2JDAi++9dr41fkqJ6nboxGKPRLHGnucMWF3uNkA/+yYHxvbfSKQ4M8ZykIM2&#10;QhgdhsY3XYSEfy323tTpJ37bpShLXKUCThwlnaobNwxfrwDtGebLE6QuWUuFJAbwYuac+orn3C/C&#10;78U/XP4NeuMX1V6Vi6j5miEYCzs0EkUZDsxVWpdtwSLU2L8cfru/hV/H/kn4/fhfyiebKx4ednlq&#10;xZmK7g5GNzYRoZoNzqEbrpZa7g34HH44/ReTDDl/nZY1mVZRCRKdZxmYhC6/CsDRHxZG+3HsJ/Bp&#10;+Jkf4ZcygAZseDNzcfLi1yEJ1XRY/buLugoG/tb424+yfAnxgnZVJ2Pa1MkrRhUpX0YCXKSc2JGE&#10;j7XUHZTR+c/5t/ifY/ifcM/a937F/wDm+ySFzJe0SUJTNJQj/wC24ScSFFiXBLj6biP0Lcv9NzwO&#10;M5muFMhoVmUg1o1hzV7prN2b2BrYcQZqBKaJQ8kGQ9gACR49Vh629r71wJ6Q9eRepPSMXM4XheKI&#10;BJ1iIbplgjmVgu9amok+AfgniV2hbJkl0yGbLiBC2TGAtFXT423rwO+54+/yly5gRPlKSZMxJKFJ&#10;P0kEJI1FrV5GP5i7z2ebsW0T9i2iWZW0bNNUiahX3JZRRh//AGlJY1cEPcGC2dpHzosKGRFfHhkl&#10;V2K7ggtp3AB9pqvjhglVE0RJM+OUkB7RsAD9QAKt8n5PnfhPlytKiKrsqrGBK8PeULVbAhjpJN73&#10;Vj54Nw8mGNckNKdOPFFpDiuoT/Kp8ttv5oD9uHODYg9Y5VH4getPN6RNh6sb9eSbW4YoCb9gsqou&#10;/d9q7Dfh3JiiSHFkFyNrYO5paZxsCPNEivk99uKrPlT5TywxQrDEWjmi1kDUq7kC9ySex7b733JJ&#10;yp0giZpTJGZjLJFHqBBFKFBHYL3s7H71XAQ7VZi8aEzUihTh+0OA5oQ1S+YamWlodBEEMi9bTkBw&#10;qxlfcuk7E1tv3F35rxQsszl0LspVdpyR7mUbAH/4tvO3z8rF5mmTkPLjiU9Fqk6i+1hVUDW5H+Vc&#10;FTwSxQvkMplOWNCqh2TsR53rsRt5PzxMQqeSD9RQDRWFD46AMplChDBwzBuMFQ4il5WKhdSmSJe5&#10;KncL9tqPi+F82MuRIjkzQ6WMftUjVsN1uvNjYdu/BWHmUyBm1PjpTDZqG9Ke2/cefvvfEc80s2lQ&#10;7GQStMFAC0lbBa8fPwKs1XBGVRSah3LMNAKNVywFBUnWBsrEEkblraowI/cVKaSL1aRQqr334+5d&#10;iCV3KyMIoUtiQWt67mwbBO4r+w7cRh5pgzmUxqrMD5U19Xzsewv78EJNjmOKaB5NagplKpKxN43H&#10;bsNjX9fPBCyAb5QE2II5nlxGcoQTksABeo6WoVYDCq+xrtxPJjPP048GWNCkSrMzi6B7BDXuYDxe&#10;xvjKPIdZtM0TJExtdI1KwDLXUYbb91vxw0/NCFXVkhV1c6BpAtbI1beQPm9x37cEWQkA/wD9Vxw9&#10;rUhcuOsJhC22QQ4IhJIGnU2tr/mag372N+4+kkKRESRMymdEcNvITtWgef8AiBPe6++Us0TTo0IY&#10;B4mtkYEB7CszAVR3IFHbufPA7yFo2RXqVSsoZzY9tn2n/Edr7X2+OCHxhIiKk4iJeWRtYgYb6VJ9&#10;teAoAv79ybI4xcBQ8UbIiPjFlcAnTJV6GFWp8VtZ7eeITPIWEy7ZTIylyvtaz7go28bk+Nu2/BWD&#10;lRtKcQJHLTD8zqADnSNK6TV+3+99+Kq+095xDABmpoz56QoSaU5seJN01aTHtXIoSVpOzdr7Chf3&#10;u+LGkWJcMMxYKhYmSMkB5KtQvzq21bWDfjhZnLitkxflyYgHBEsnvWERkFtPmmb5Pjtwa0kuXipH&#10;DQkOR7JlUBkWizEfAIHc/wD11EEXBHOKhAFw55/16RJkwQ9JJFVX9+pUPex2D/B7G/PjhZHjZUuW&#10;ZclU949kSkFUVPp32o9/v/lbrFxZei6Lol9zKJGNW17g/JA3v/ntxhGyiYwyWZvcoKD2x1VEkbd7&#10;u/HjwIhqUpJzdq6cuJ0P9R8kmP0GxplD6WLKt6tF12J8/H9PHAAwoJpFAVoI5X0hCCdVfzbDue1d&#10;u/DKXHgWeJpVah30EW5PdiBsT9vI/wAmGLkQQyESpHIWBXFsaW2+kG9g3z58Hffii7dfeHJQFMkt&#10;XNs9T7wpbla4vtDKXYu0TBfeLArtt8Vf99+CMOOaPElyGyoVYPpaNxbae3tB7Hv23+B44MnkVSXm&#10;/Qyw36aNurHutkCqHyPg8CtOukJmJEGYkNoG7i7BUbi/Oo1f3quELciz26d2jbKl0OEgHifGlHJb&#10;KBp43bKtjpgeIA6Nz7vk70ewFb9q7cNYrgiQQHSNIBD3RVdrIN7kcK551gP5qGN5VkKp0gdRUggA&#10;lfFfA/58OociERFZFstSlKDFNYv9xQH23HCmIuCOkbJKSkkEgk8bCgAfh0FTBMTTydJWjPTQlwUG&#10;kSKwsg/FXuN7Ox7cYtG2uOn0BBI6kj3ltdqlf4BQBr4vhtjPFGpWnYIgaOQmlOoElWvtuK+3g8Q9&#10;Zp545MrQ0pDJGoQLHpuggA7sTsW/v23Wuw5/gx15MpJ/2ILDi9h+L2jNBJMRMclpckKI45kACgH2&#10;1v2K+G7muJ/9V5f/AL7kf3/8eM2g/KyrGGXTIQ7Ki30+zL27FQN+1m/g8Muuf/fov/kP/bjIs/VV&#10;+FD+Bq8eh2fZpakAkqsA4DvUDjkdc9RFQxunjKkQcvG7GzVgKaoFq2rau2+/yOMdKpMOlRVmd5GB&#10;G7DsGHkH/wA7DiRWSHTjhkGuQ1/N7uwFHfSO5/vwcIFigmCRkuImLSFbAc72CLr/AKb+eN0fLFJx&#10;Nw7MKMtJWqGKXTHIFcrp8jcrsbpv/PjiOVJQqpFuqoaVhW4ugK3IP3+N+CsTI60SwMsYcgtHIzDc&#10;pYK2fcSd68cF480b4DTTBVmEjRLpILE2RpI2rV8kbfbsCDAnTTy984WwwCcRjLKwS6WKql0ABYuq&#10;s+dv+VcRoJJHZZT1VUgxkKCSBfub7EUKvsLqzXB8jRlIkFSSx63kBA/RFUNR/sNybB24nw4wokmk&#10;nghUqRGhIJckfTW5BN3224eCKVBNM7mKmUCRcMQaXIpyv7QrxVyIcjI1YrPjTb6gaHalAG/bx/Xf&#10;if8ALNFMJseFm1xENRvoEWABtRJ7/wDIeeCWy+mylgkoNLpjb26bssFB2buK24IV8foyTgyIZZAV&#10;G9oFOwo9ifHExpCU0LuWf9teBmiorJEz9QxKjprILnSK2rejqI/+IcDTKZpoVnZkcJHJR2LBSQ8Z&#10;r/CPaosGv8zHmikkjyYy+uNf1FcUAw2vet77/F/bgHmGRE6w5EdOXmLaa0laFsbPdV2Jrz324IvB&#10;OSGaONE0QtLoVAfpkjUk6mPlmABO2xA+DwI4YrK0yNDCXYEJsK1DwouywBvf/Pgl8gZ2HEFiR9JC&#10;607ojsBZO2kagBf9PPBWPLiiDKjzmEcOLIuhzTM2kb/dt7Nbi/O9cEBDhmv3+R5QFBEmaqv0WkgE&#10;kaP/ACAKqsAxHhRWo3V/04xeJcV4oGbp++UqQbYROxKqWG7LotRuDvfE4mV1eTHJihyIwI0+lpGQ&#10;AAlb2DKzC+x+PiKKeOZYQ5TrRysAJBbhIwF0i6vcgWdifmuCGITmenv37RNHFiKojZQHZZVJb6jH&#10;9a7+a7/tv+0WMVnIKKz9BhaEEKY2JEj2a7eAd7F+eGMMStIrCKOaQBkOo+2Eu1FmJ2Zip2Xwt8Du&#10;rjLpFRkhGmUxtpBvfVJv7hS7jcb/AN4cOQaacTwr4xoSgEOSz2Avl795D5SvNFFiYrMJI5C7A7t0&#10;zsaNHutAd/8AnxFBGuO7ynUnTtAhPte12LWBbf5A+OGLGISF4UcTaW6h/mCNuDR3Pn2/HzwLCFkZ&#10;VZ9UBmBdm3vcWp+K33r2kfB4REKlMEquS5aoIDC4GtRWhtrC3Iz+kE6qBSqFgRuUvYCvFg39ifng&#10;WWRmUERszSJ1FJHtPkKQLNmv+/DTm+Ik+WVjhJx9Cr1ACA17qAw2JFjv9+F7PHCiqySRzxkKprVt&#10;ZFEdjt88QS2RPKK4VVFBqTahHj0L0pHHLo+uGyngFuoVkjNlCor3KDdnv/TvxhlKj0sauMSIEOpH&#10;vVwbJQHcrZ379r4xwchsSYZMRK1KeosmylfBI7UbsVt/nw3zJ4Zop3Dwayq2rEAWw7KNjuSB2Nn5&#10;og45i1pBZwAzXzY+ul4fJ2VEwhziJNaNZiLanOtM9A+S4+NkZ9LOYolXqGUi1jRFty9nttV9xV3s&#10;ePMP+Pn+Lvln4exc35JybmJ6+NA+NH0nAPV6ZBY1VgNvv327Vx369X+qYvSXJOa5uQ5woouXzmXI&#10;b2xpHFG0khLNQGpVKre7E/tx+Jf+M7+I71H67/FH1xnRzHH9PR89y+XcvV21tMFmdep3OlABtXYm&#10;x24+PfyF8TbVsOzpk7KtQVMWZZY1DAKeht+i0fsT/j7/AB1se9dvRvDbNnRMlbMhE5JViLvgCUF3&#10;SPrQFULKYCpZupn4pepuder/AF36s5hz3Jk54PUPPZ+YjMkkYmHqMW6ALEgGMEUq7UarihZWbjIn&#10;+roI6Zf0levcjqN9X+KrBN2QCd64zbKcJqll1SGdsjWPeqpMwZSx8kXoNjtW+3EcJcTTSuuPMsuq&#10;RGApyCvvYCv5fn423quPg07aJk8qmzVlcxZKlEmrqbEAetMs9Y/fCEBEuTIkyyiXJEtNUhKSlCUg&#10;MAAG1BFctYJwMPFiTGeRy06KQyImsatRIJq/qI+k+O3Y8EzY0sckolcaHfrI5WjGZABoC9gB2ofP&#10;78RwmNFhaKaPFL6pHGzF6oBt/pFjVXYatuI15uMrMmMkb5EkQWJNPsjf3D3kDyB2B2/z4zRpSkip&#10;5NEZyZ48t4oXHTjgTVKwNxAtq8XVbVfYE1XB3MlnjTHMeX1ZnVJJCEBYmwbJ8pp/yPjgnLJRjqxU&#10;WLJRJNSBeoQQEMTrdlexs2bB24AlyooC8T2vVQjHZxTAJswDHdVv2g+d6scSLjmPWLww5binLyJ5&#10;DO0DQYxkYIKjJ3uwdttW/YUtcQ5Mkkyw/wDrneZYEEVDWiEjeu1mtiRSknseJcfJCR4sUM0csebE&#10;6ZOj6hGxLIb7g2StHvp/bgOdzyrJ/KYqrcwYtMx1mN9RKsvem7Kao1Vd+HwRiJCmY2PLKBNCNEit&#10;7o9jsEJ/wjah9zxLI8HTkFqYnNOwe9wKoKNxfg1/YcRyCTGkxhoTMzDAZJkCnUA/bUx7nfv81378&#10;cS8ryspVmwECvGrSZMLUoFbkX2ZjvQF12riU3HMesIY6HwMPMZcP8usJgjcgAK5bSVsbld7LfNdu&#10;3C9IEizkgmxtcDAlZAT0xqIAJrax5+PnhQiZjKmQUMYVmUBiQRp8ab33qu/9uGKZOdFEpyEaNZVI&#10;ifZh33J/w35+37XxoTccx6xEM8zGl5ahxTNjflpCG1RyCSRQ5sdtxQ7DxdV54Z4svSxpXxtMmmAr&#10;okFsdqJF7qT323PxxXY4FCSMyGcud5tRdVJ3AqzW221/5VxkPzKo0TOQj1Ui2DovZSe93tfcfbw+&#10;CDYc8lGefosGYIVai6Ef4V7ih57eePlz48KaXLgCSh16X5YNRKNtrBvub7cLHwZIpfzEKmZApD9Q&#10;/wA5HYAH5PcD478RIdBiheGNGeUdSTXZiVWvv3o+B2/5cSLjmPWCHo5vDMIwZTBkSTKjKDfTiUki&#10;iN7CLQva7+/Ev5qAxtDA7zPLMyy6lrQpGzd9qIsD9yfnhHGYWzMuGIRJNLIojlPuRxdimIIQ9gRt&#10;3PnhxnYkMAlimWXFywYryY/90zMKZlugbBqvO/34aoA3JFhpn5/i9LxUuTTIgHiKH8x8mG0hjgeL&#10;SkkjR2W1apHUFJSxvYGqArc6R24hlXPjgTCkdIolYR2qhiH10CSe2rv+x24iiyWwmlxpjLldKOGW&#10;HIKlV1FkLPfYkK9ad+w+L4bnPhzJQkkLCCbIjlLFSTUQAUgiiF1UxHnYHhaHJobX9u/aLQfy1pkR&#10;3ymIfF0jGYhukEG6kgdybP7EX8cF4nMhl84SGWMxF2aGeeNzTx6NpEDbdzuPm9uM4srpK8xdmx2J&#10;DQ6R3LEhjY/lArT8dz44wzBi5U0edF+iIImdVj0h3cAFFYDcA/tZ/wCToIbHCwNceLD1JsFml1mS&#10;hIspVjsTbGzqI7VXBS48MMKxNH0Yli/++Dux6Z2beyWYUKreiK3vjLl6Q5eCcmNSchmV2jDU4AFg&#10;qpOxu/cPvwqSSczZGLlQzzRZhMULaxpjkAAClrrsABv3H78SASRQ14ZawFs7cYKGENXWxKGOQGeW&#10;JyHbf3KI+6jcEAbVvxbuU5uJETiPJOyShdD1bI3kWRd+BfavmuFHKOWqqSl3lDiJIY4yAIzopS5b&#10;YFm7fJH78cc05LPhyxHGyXSSWMuVX3U4FoAf+fzw8BgBoGioAalQa692hhnY0GMZvy0bs01ySSzu&#10;LG5tgxq7PYDgPC9QEyJj6hJoKrq9umMKRZYXv5rx24pvNMrn0yYqjXogiKyXGxLMGNlyNvcexNkD&#10;fbhFi5OTJLJLkQviPEyq491yqSN9gK1HsPPzXBF03HMesdmhK2bg4cmK4nVhUzIoDJv5Yfy/Y/34&#10;fY2Fm4PLMiaOb2PbIjSA6NdgBaPtsk7dv240Zyr1dNgYyR8ulEOOFDZWPOt+0j3EMd9z2rsf7gjM&#10;/EbNUTcvhwpsjDmgjcZSEhoXY7NGoPvCg7g/Y14JDqWpxH6htBzDmB5mxi1JPhSNLK7SElQpJLHy&#10;QQBVf58bC5h6o0Ykc8GrIklxrADWQ5ADEnxqO9b8aexBn9RsuMmb84miXWPcFYdz5LVdg+R+/Gye&#10;ScrDmGIxP+X6J6pYdz30iyaBP/j5qFfaeXffraKkIdiz8z5n39ohwfU88T4+DMiKmZGgyHJDGFnk&#10;AJ+5AYb+ALNgb2LmefjctysWPHzpMtJ7gSSlHT1gmRdQoe5iCFBJAA4U5/pzFkx8l8cnFC5BxlkN&#10;LMhYCiLNspBNkb7DfilZWKeVCNVyXysXC6mRIHJ1B0tQwY7jV/0H24QWYvbOGJulrOIv/N+Vcskd&#10;0y9csMkNrLsH6oAJW69ygnYDbvd8Vbm/p/lb4GJJjkxS46TahKQoiVSdbMO2ltmF/Fdzx9DntzPk&#10;oz/zYRlDOFJt0jH0vXgCvHc/PFM5p6ixdSmTLORDkf79FVg5x0BMgA7DUVsg/O1bcZpgABa1M3zE&#10;Pimc9gy1gOTj46SrjusMLK4Zm1A1I3wFVtQF/wAvbip4vLRKmZqnSKdYQzoo2ayNZVe3vJs/HzxZ&#10;pPUfL4+V5kjI0bZspbGxiffFGg0xmzv9Is3+x24rL58E0+JJA6oWhIkKrtM2wVGNXY7sNv8AFXGV&#10;YDEtXXqIqkM44/gQtkiR5omihUS6dJ0/UBoK9Q/fSNxfj44FyMfK6CYkuVGuLG0kyEk6mZ7OnVRI&#10;Ngd+9jiWGOc5fXR2ieczKqSHbUxIQ130hvbXarHGeT1YF05EP5qVIZDKoFAL21bfDfTQPwDtwqLQ&#10;JjyGCSJFRUUxIo9xYFjWot8nyTsSfPbhpO8ILMtFtNoH3UMo+mvAPj52PCiLDkMcsyi2Oh4kLXQF&#10;WFvwPFd9u/HAilcumrXIxLqNQUoaOx22N1fEMHdq6xXCHdy8Nky3y2jjlWOJkGkSFtKqNjewABHi&#10;9u3auCWVZMlWZjO0aWGq1dFBOzbCqBv/AK9uKm4yJVjEkgQSP03Za1KVOxK7WD5JoHiy48iQxCAE&#10;tLH7Q6g7pRttrGkEnYdvO3ExaMEzZJ3mOMBjvEv6SBWom61X8fH/AEPE0WPzJcJZ+ZSiVzIxCxuN&#10;SqBtq3uvgHjlUSKT8xjzBmAXqxlQqNdA1Yo13NfH78FvKkmpYIhFL0ySXJotV6tJNH7AeABuTwQh&#10;TnhkKWbKsfck1rLKVUSEKzLZ9wB7jb47fc8GGJjnIymR3egFJOgWCSPHbb7X/TgDGYCTHkkyOnlg&#10;aTFEugTIxG5Xbcfv/biwS5n6cUcUbplJKIowoALBjZfVVHuf28EVXFkviDdjOFCWc8rhv6iR4kxn&#10;EUqqQ4Blvuuoiq8Ha/8ALt34cPHmuIDCqRRSzRRY7EEsi6l3PgalU9vJH2ujcy/PRPL+ckMcBkEG&#10;s2ztMx20N/MQBuBsBxf/AEnkzMsUM7DPGOySRRkrqQKbptybJAFmzZocdBKXANn15BqUc8dBDPls&#10;CWpm/S2fH80EdgvR8WBy2CXEepgTqy8kSazHJKARqBv6SDpA/rVcbY5L635n6fycbms+fmf6vwSD&#10;FGXYqViddLhV3A0KLB+kjfe+NW8nwYnVcfBAEuVU2dDu7rqTUCTYrQ1X8Dc8bd5By3qQLjTwx5MU&#10;+OYYuqoYlwQJBRFV2Oo7XQB24fssxcuclSCXxJNHyI05QtcqXMQZcxIMtbJWCMQKVMkuDQuMut49&#10;8P4Fvx5g9T8tx+T5k5nOVhRpJj9YElXAaN9DEljVjcfatjx6jQw5Qi66wsVddUET7MI5NtVitNig&#10;o8dvBJ/MJ/C5zTP/AAz9ZYHMi7rG0hhKLMRHHFJuuoXRKMdSDsPcBY24/Sd+E/rDG9Y8mXMObHN0&#10;cOBdJYlmbTpEaAeCxJH+EAj9v1P8C77O27ol7JOrOlpQUqUWJS1mNXy11tX+X/8AyO/jBfw58Vr3&#10;3saird+8yuYtKJbfKmqI+mYurgklTgJAJat4eQJO8kjFJIyzFXok6FAOo1uKcarPix/QxuXzyNEg&#10;kbpMnulYAC2NhbPdtlFntZB73wxzkyY509pgRo06oQA2FINjbcVSk/zDv24DHM5r/IMmuMyO/VC1&#10;o7aGJ7KG2DAHarHHukfcO8o/Lk2RgWXJu1y1gzjI/vOxONFGJGWeNpOgAiyFiFu9qoVua2Fgdq4Z&#10;5Mo6ZEaxQ1CQwC2CvySd9Vf1uq4WMMqWJIcd1IVtbGrDIoBsfNgWBxDFkCRZVkl6QclbYXrN6SBY&#10;NAEmvtve3DoMZSKAaVbMjM9m1Yl5ZkQRE9Uh4ncoystMrXYYmvddCv78NsvJRqgw43llAbQqmwGf&#10;wBsK/wCW44Ux4cjK0BZdCt1RJW7haIUfJHn7fttNhJjR5gnnlyENMysikKxGwoAdt9/g/vwRRR+k&#10;ilW5mo7YQiaLNw8kJIHSacMzq/1o1+1a7EG9j3rbeuGLzkflnWN1mb2SMew097sbKSR/48OJzGz/&#10;AJqpZZmYaTILCqO1bWFI3onvdb8QZmJC7CdyykorGOM1ZJ7H4ojt3I4ISx0MKiFliaEsYyXLSOCD&#10;ZLfSR/hI2+f7nhkcSWHEmcGOSLpqEVEOohq3Pfe9ySP7DjGKCIx3LE4R/crA0VCmtyPjyD/ftxi0&#10;s0uO+NjsmnWOmwY6iAbo+CKv44Ig4f8Aa3C/TrA8AdguOruVZlIUEHdVBkUsew8CzVggDbjDJhea&#10;VhG7RMhERkdrRwyV7RuK3Fkdq83wQuVj4crEqZQiujaO/VcKGrye4K19+MWBiSSWZyMd4iYiP96C&#10;x2BHcAEkA+AOCJDBsLs1NWgDo5uPH0YRG6qrMrg1dks7AnwTRO9b3tuOJUKFIZHUsAwDp2YFDakf&#10;Ib+xuz22eYceLkdN3yQRDAGcLt7Qx9oBNjbdtjfa+OcvFUY/UhUfqFlhD0qoxunJAvTp28jgi6CX&#10;LnLM8Q3r5wrnyoJDP+XjYaYlpKBYO3YA+BvTN9h8HibGx44WSSdFhdwoUtWtge59p91Eb344+xYo&#10;KZnaNZIk0yupBLk+Kvcqe+3bY8DZUimTTJOitFFaytuUZmpEIHYupFfBPjbgi5UADYkZPGWb+XJk&#10;nSZKiKhYGo6wxJYN4oEEi/jzwRj5awBRCqO0rqaVaIIFaFB7ijZ/a/PC2Hk+VlSNLC2yyRtJqJ0S&#10;R71u1Dv2HcDttXDabGfFnAlWNSp7xkbEj3AEeCg/t9uKr+09PURILh4mxcmMEQsWWPUdcm5AY7mm&#10;G39eMFmUTynHCzI5ZdSMNXb3b/b7/wCd8BsZW/QhIEZvVXfvYCnyfPk/58TpjlYoejGUERJyG+kk&#10;uKMg818gD54TASRUAkjSBUMv5pspJGMER0U7WFJ2IO++9cMv1JFZI1WZ1Gsy0SE1GxVfTpFjxwla&#10;OOKMpjs86rMdYIYhmNmiRsR8ff8AylSeYzmgcVWB19xqAXwL7A1/zsXxRduvvDETjShc8OHgX5jl&#10;DhNcKJ1wuXOxtA7AsBvXfwD5rjKbGlaRpViPVdPZGd1Xce0Dcj7/ANRwIYZ5FjkIbqGMmF6PuKnY&#10;fIXyKG/zvXBOHl5KORPKDkbfpgeB2G4sE+ex3224VGtE1iHp+r3FO62MOYFWLHVclY4p5DehU3qt&#10;6Bsknvf7nhZHFHFOXgJeWY1KsjGlQH6hfmjv8eO3BWUYpwMwymPJjAUR2C179/A/fz54Fx0Vn1yl&#10;yVDMX2Jsjsa8f9+Kr+095xvlroGOjaEafr9wzn1aAiZgjXTbEi9tQFJ87kgb9vPkRxpLIkypK7Gl&#10;/UqwD5YD+Ug7kjff7cDQpNPJFG8LPEqECTsulu12dwACR8n9uC8djHMqFgwZxSrdCNSa6g8lttVf&#10;HfxxmXYc/wAGN8raCFgOBUVNKuOOeeWtoZDKbHKGUG0jUal92okGgSfJ2rvt3F8Rf64l/wDYL/b/&#10;AMOOZJzLKggTrprtNSaREy+1mfwwB3S+wJ4K6WV/7bE/y/78IUAWct/Y75kR6DZtpZF8xUcwKd3D&#10;aMpzKgnjMRV2TUWDAaqq9X3vv434zi5pI2K2OzgNNattuoZjQ/6D/wCvxxJGyyPPJpKyu2p5OyBt&#10;wvwAexG1f5cSl+XN0I3I1yUpKJe67gitxX7/AOQ41R88AJtEWJhxpKxSLrBVIUMSAH3J2v2j4P3r&#10;jiZIulplBRTqdkivUGF7ChZIP9a+12eGeGFo8c26HUCxGp/NMa/8D2+OB5cYyPjzgGNmU9X4BJ87&#10;9721fP8AbgixlpYEgEhrjFUkWtmOZEKHMkfUlgDqgiClpBTEE/z/ADsBv3BribGMksKSLArnqBnN&#10;E0tn3DwbHjb44czLiZEMcUbAyxKRItEBrN+4k+4nz27HgRJ3x3/LEKibFXXcAGgAK7izt+/ntwQJ&#10;SQxLADtuGnbxGcaMiaUDTJqXpopoq3g0PBPe/wD6/LFscSpLIQyhX01qJPdqoVt4+99t+J5Gjhhm&#10;Ix5HlLIFkBIsnuQD2G5I228niSIRz+7IYAtpRSQLZgKA27jcA/f7Hh72zfMVHZhiUjLOo1Ymwz4t&#10;1gOIRz/mDMkoSVk0uvtBUke8L9qP7nY7cZtCkkSLBDpXHSXUJiAx1rQHjuO//k8Gz48jBooqUlQA&#10;q9gAoNVY0i73+3AmM4aGWGSBjPIXUvrJEYUqNRPkWOxA3FHbiYsUkNS/6925xDiyDoywQBIEd44y&#10;Ox0lgSbs6jrokdwPjgXLglZ4QCZOm0yzqlHqtsqiv8QIAo+T/Zriokd/7OCIgXUn/wBYLUN+5th3&#10;rc3x9KVRoXWMxPNkF5E/wIttbi7LGr7miL3B4IcGDCz5d3gBndMZcuWM6scppiUbqqnfUB3vxsP+&#10;vHEOKJMuOSAq5eJpzFJsyggutDx2F/8AETfbhhPIjugxmCwgK00sm+oBgaCi9hVi/wCvAcmRPjlZ&#10;cdBMq7SSonujx2bSrEgaiFB+938cESEkBg5bhDAxdIrEWKSzuswYf7vSa1EkCzQ2Ub2vi+IosV+q&#10;s/QkkRTKJNLf7xE7llHffb719zwbG0WSyiLqBIwoRpDVvRYIrd68KPvwLLKxiDQtPDLGxWRVs6dW&#10;zMRuCnuYg33WjZ4qcJILinEcPaNX0/8AfCcIsHJL1A8naE65kj6JWAx3ErLMtlpKU+1q7XVe3/x4&#10;IWWCRmMBaSGOT9ZQpBctvqAHY6u/7fFcGR4gIpirNIwdJioFD/iP8zm9vO/xxBDJj4TThoidcoXW&#10;KAJsbV/nt2/5pisTZOQ8ETGUO0TjWqotslUFFD7Dc+K24STOZ0YKT7iCgdSK33N/att+54MyMpVa&#10;TI6xGtlxxjyAUo2Fm9qbwQdxf7cR9cwyhGKNqsN2Cxqw2Knez22P/wBaqlFLUoXi1GICmDi4ckP5&#10;NUv6FoFy4w8T4ySUfy6XJpB91gk3tuD8H5uxwoh5dnZGWJ8k1jo8KQ1sZqIBUKN7B8nz+9i5CGJg&#10;DMg6DhbKj3KijUz2P87I27drLjk3LoeZcyx1xI+pGJVSIyNQHY9RlruACarcg/fjlbXPCUHIMfCn&#10;jfK2oz9VuXdg2ibLpVSksAHd1Jrbl/cdAv8ASqetm/Cr+GfEz8FhiZ3qLPlwhQUTNCcchjqsMQzm&#10;q7E32onj8PX4iSY3O+dFspJJpJ5XyZERqBklYtI7gdnBNb7gbfPH6Wv/ALoY/F3nGL6q/CD8IMHO&#10;08sxOWDmWfDjsUMskrli8gU3aKPP8pqyOPzB81laKVsuCVTK7FdTsGJUk70eyirsb3uT34/NXx5v&#10;OXte1mSghXylqJIUCAVEEEsTZNNAW4CP6cfw58PI3L8I7LPQHXtiELKiAFpCvl/SWAICVlTPlVoS&#10;TYfTSYFVWGRTHCiH3kKwvX9+xI22v54i5bi4z8wUSMYiIHSJNysmkMCRe1AUSvffhmF6mOjI0cjR&#10;o6yPZIR3Nl/IGs7DbbxwtnxctJcEQMJGxo5JZiooiSatMYbzYO/gbg78fOSoAt/Qj7JHOVhFo0nk&#10;jRolKxkpJRXQRZZR2GwJHcd/3mw+Y4cAkx/0jPK4CkLfTo7LqA2JUXdn78DRPnwxZHXxQS+thqNK&#10;CaVjR8qLP2rvwUMXHX8tNBHEsAEUk9e55n2BAPyo2u6sVxZ/R38PV4IkdXLPL7tMTlkkLWgLbqGs&#10;mgDuL22rgj/VbZqxSs0DrHE7yTBgaLbrFV+02WN+T8HhblzKBLDAk2iaRWZGUjSlgUb7i7AP2r44&#10;iTHy4mVhM8McptIHYhTpFqpPYqAPO9mjwQQZPh5UcJyMeMRzGSCGJEHsWEEmSQ1sCtMTfyL+yubI&#10;YSpESWyWncmVfeAEdFIYj6dVWBe5Pnfh7k5qxYEMBkByF6zSIHJLFySrA72CK9vjbivKpMJeLHcA&#10;xoryMaPWXU7Op2YhR3Pk13vjREEE2LdHhvNlDKJTrtHkqgUzRoVOley6vIJFdu9fbgZuZzQR/k7d&#10;VkP+/VjrZh57+a3+bFAVXGEavjwq4RpVf3pJduQR4Udhd2u3nj7GwxND1pmPsm2EilR7jZA8nTex&#10;NjxtxKbjmPWKFK2u/Bz+YbLMzRY6SwSTfptIXDAAqBQBAI9x/ud+IIKyJTGkWRJBGgkMbP7IwT7g&#10;rHsduw4T8wzEw8p4I5GC6AUJJoL5C71X+XDblsplgMABeQaZCVbTq6hPuJ76VG9eP8uNCbjmPWKM&#10;RcHwgxZ8eFWgxQYtch1GRj3Nbb7ADsSfO/k1nLnPj6oGiWYaVYtYI015btse3z/zhzcZVlxsQQCf&#10;qPr1xyGye1Np7KCf6+eMOZwDERnZHBhi3iskSah2I3NDsCew27jd8RDOZ48iGNkJ/wB1rKoDYO25&#10;A7k9rv73wFFjxyrE+PjzzmYsszS+1E704JoV4Pjv234h5ZPI8EGRLG2LGytG6Eai6VsQfAN/8+HW&#10;LG0DsivK+JKpWMEHUzOL0j7EnY+BxKbjmPWIVY8jHKcndcfISeOFJEeKTHKvrZkJOo2D7iWaqvau&#10;23HMr5M5/JzMZZHkEiK4tViiUUit3Bugb7Xxnl5WVHBj/lsRQ0LJqRydQRX0kd71GybPgffawDFL&#10;RLljpiVo9Cqdm1GjWkdmIJB+SL4eQCGPfW8JClCxiKHBxZY4TlxFF6mmWMN2OiqU3Z3qt6287cY4&#10;/KiGLxNMIBKEWFkB0Rs3YsR2ZgCCPA8cfczm60b46rIsqxq6uoIZSBTD2jx3U/A/fhzygTNixRPk&#10;GNY0puqCSCa0kmty5or/AIRfFUpY0LvT0aJxq4HmPZoVcwxZzC8ZjOtJlIWKx1KNadQFbqQa3BIO&#10;/ClUmXIzMiFHx0jfpqjW2tjEGAKHwrE2e3tNcXyd2WGaO6OJDHO2Q1L5sqqt9bUCAas3/dY/MMDO&#10;mlfGim6kKLLMix0mQxipnJOwcnah/wBeGJH1BwfDvUQ0FwDqIH5MeYLBM7uC5iUbDSUOqlQChdA6&#10;j9hWxHGD5csOS2HLE6KhEwyNX6IcqAtXdsaO13uvDzDahDJJCyw5Eese1r2DIqbbFiWBJHYDhbDy&#10;6QOzTyo8jNKUhkJdk0Esqtf81VR/58NKQSDWkQSBQgsRfLT++msPoObDLxYVxWAlh0oxI+oqNtQ2&#10;IPk+P+vz81k03zFdepunA8JpkP3+CTe57cI8eAjWY1EQ1hZFU9gT9ZAsiu5+PvwzlxJZJEhx0XJh&#10;KlmLbBHPcFh2G9nyBxMSGYNbKNk8p9S8nh5dDiScoxnh6aLK8wDTu+r3sW3Yg+B4NfbjPnOF6Ty4&#10;crNhQRZLxRyYeNopdfYiSh9AO4J/Y124oWJyl9S5JYpNANARW1RjUDQdb3Hi6JH9OCsafmcWY2N0&#10;8d2kvU8otI0JI9u9dqr/AJcQTk4BsOcQVAFiYJl5BjRxGVsdSuSoZtIBCGvd4Ngk7d9vjipryHNX&#10;MbriSLDYq+M8KHSEVt1erFHse48V87DnxIY1R/8AWbSSOY9WIlmJRdsdQJCjV4r7X8bQ5XiLzXCT&#10;ln5GNQMUyLMFuSm2ZiN6rxf9RvxCQQC5eur6ReWoE8DS2dOvDSKN6f5anMHfEx4lkkaBTHoraRRs&#10;zE9rvsBff+rTm+ZNytE5fKjQ5uLHrYotISu/uPkHbzQHE+T6b5hyR458KSaEkMiyDUh7ai2pdro7&#10;fH9OKX6g9Qq+VESWnyFgeCcTtRmYCrLNR272Lv8AqeBX2mLLxE/aWBYMDyf88o1f6k9bc865yJJY&#10;QseUYkiikNSdhG2kGrA3JO97cJeY+quYS4EyMT+ZlSTXF3ZVIH1EWDV3XYD+/DLMxOUZmOXTHH5p&#10;J2ypV+uMFb1KrX3Pj9h5BtBLEGyJZUgCBiYTJXsUuPYx+4Fah/e9uMy8TFgGauvHy7EOl1KeQ9IW&#10;8u9U50ETB2aJRAYliJPSkj7O1HawSD/cHtwtyczNyMLqySRRRSM8UcifWRudIAutWo2T44ZzcuRZ&#10;Fic6gsWiTUo0+476DdG7J2rvwsyOWdBEjET5GPGSxZSVVpCCFSvBArf7X42zrduGfk0OJZqXPh3l&#10;FeLJl5DlzOY4tMZDLuxC0WrvpLduwrt9zccQQCEO7FkeSeMAUCwoH5o0wGk/G3HEn5jlxbLWEuJF&#10;6ZhZS9CjszDe1Bu/Fb71wHgLPOsmQmKZKaRlQuQFYrfmtq3IPk/bhC/tPT1ETEWZn5MOYzTao2KC&#10;LHlCnSjN+ol/yiyNz5vwBsQ+fNDjySSCWfXo1SBfaYmG66t9jJZP/QcTc1naOCDHysVpGd4pJ9KB&#10;yike2mG4Gknf/vwd1YcXBjk0Jl4+S5xRjKakhb/GoO5WIHU3iwd634TBEaZca4qPEyhoAADV9QP9&#10;qqhdX/XhO2Xqy58QAplylenIL9werC7VtZr/AMjj7WseTEZV0QMzBYhtsCNHb2mx3HYG+GM0mKoG&#10;blKqSdTTBQpgi9jQont8f9uFkl6KAFMxS3el3ggLLcYGbHFk4hUpCC0wvSxPYsvbUf6/8uGshc42&#10;OYJVjfJU2NNvoHjt/wAvH7cDBH5m8+VJIwEYAjWQBi4FBRR7XvR8cMXDKuNI1BFT2+32g7Vv3Avu&#10;Dt/lxcH/ANgT0/EELp4pcDHg6zqA7CmZgCVY3279+/xxYcdYctpJYpDQijFFdlobntsDX/MVwryY&#10;BnIz5Gl2gW4Ap9hbY7Da1AG//jw0YS4WJDNG8JlmUAwKaKKB8fzG/J8E78TCDUkizk+f7EZ56GVU&#10;do16iMi42UlIbNBhQqwO2+/BGFHJDIpcStKHAMjEOiiru72BG/8ATtXCt8lJExncLGnWp6clUdjR&#10;JTtV/HY79uGeLzFYZJ1MqMrkIQQCVoUjLfY1uft/Xi6Lnl+REpJdtSPIw6yeh0Jl0Jnq0keSJQCV&#10;xpwSHMYPdiCQRW/xsOCvSlY3OpsiHFDIGUFSWUe/Swk0n6iGul+42HjjlkLsoUaTGymXddKLZLbk&#10;bMbAPxZri/emIEi1ZeRAgjacBV02zAsNLsd6UbCvt9xxsCgrV20tkxPLxzhivtPecdmvQ2Hy2SKL&#10;KcR4Wfm4kq25HuLAqsRG9M4Nb+RXYcbT9PcpyxHDFKyrImS8UDMh0tBQAWwKLFqYsdm/tx135Xz6&#10;DkcyLmxRtFNLFJjSrqcmnLKCBejcUPkWDx3j9K81x+bcijyYI8NWgxYsgRRhTMyOqgkq/uDKbG3x&#10;5rh2zrCZyXyUOTODfJheo5wkhTUB6g91y4whxcrmWBIkkTOiwSqXYXZMZCuFIuxVsL8AAXx6y/wk&#10;/jNkxHl3LzkOdKKVMjHRIEIjAayAb+9kbNv58qJSmIuQBPEySEzKjm2jR2Ou9rBBI2rejR88bg/C&#10;P8RcTkvrD0ryZeZ4qplZEccQhYCQ6ipplBvShIsk96B78fW/hbfmzbGpB+ehEw4Sn6vqBBFQHYsR&#10;iOTPHz7+RPgTY/jfce07DtEofOVJmCSopS+M4SkOQ6fqArSz8/0uRc3PN8aPMiR5hNFbMKIgkSw5&#10;LDbpsdgB9P385yCLGxIZJVP6p6mSvZjGw2KkeLGoDze/Grfwq5/NzP0sIoZklhx4pJGaMBmfZQb8&#10;sCSDXah5I42bhZWNmhZ5gzIojjERB1FkBUEjwurcA9xQvseP0Du/bZG8dllbTIVcYZiRdKsKSyne&#10;jksRUgAx/H745+G94fCHxJt+5N4SpksyZi/8crSQ8tMzD9CiA6apc1JUQbGC4ciLGVoYWOuRCYiw&#10;3CDYGjvZUgEcQdNTJG4CSGKMu4I9hPclj9JYA9huK7d+CJELOHYKcrpMsJVfoUkhdYAobDe/7XwH&#10;J7YUimIRntGWO/eTvq23FHv/AJ8bsQ1H993jyZUWYvbO9+doZYwWcK5yF21MQuxAN0QD3HYX8V88&#10;D5c06yIY5ojCqsmkCns3ZB7V5Pf/AKcKDLkRM8CothFZXNKzIOyqL+1Hv/keJIJHzFmcxiMLWlLs&#10;kgfPwfIvz3I24AQbGKk5lz5wUcoZMDlpWEiOoVVI9wB+mhR+9j9j9xS+Zkotkq0c5GljRdBuv3II&#10;Hbcf0PBGDjpl5bBdCiOBpJSfYwcA0pXazsKobd+3EzZCEKHxGVogakDCiL2J+djufFkcTEAsGxUO&#10;pv49tBBNsVldjKyi41+ntsR4+zLtZu/ngLFx21mN5GhVdTHuCzMTVnbb5+324z6+KJQ0ccmQWO8i&#10;MfY/28EeTW3j44HycwNNH1JHBvSyqK9pNAk13ut/FEfbggoWNDppWn6ic4T9SZE/UkJLijszKnsU&#10;k0RZXb5vzXEMikBC4ktYgWVwSGvbRuCAFO1/O3e+MoJpceWb8w7m3DRlDbhAtJt222/c/bfhmMqN&#10;8foam16mYM0Y1SLRYDVe3g9x/lwRIaocBhZ+TC+cKo8eZzNbJBLGi0AfqXTell+CPaf78cw50xgh&#10;EqmRoVlVFjYlSXGym9gQaI/r24iOc2W7CPHWJwnSmdmA1mz7u+wCgDbfvwwmljLXGkeOkaKJY46J&#10;B00ZGO5vfsNz3rgiCQKOMvMPAC400KDJWH9VFZ9BYBZGYksNIPuYL2va/vxwcc5dOAhbIdWBexJU&#10;almWt7C1pBHntxzjZKauimubQBIXbYKu9IdXa7Jvse23DZodB65CMMeMupX211ADpK7UAbF/fgiQ&#10;1NPxHycw1QsZ5VhhRQiwKpDuUYKuojctYoHzfzfAWTI0qkhSpcooBNmmBthZvVRoft/aWPHhmW9P&#10;VbrCQ33Ba6Hm1DDsN73HfjjIht52kVlWJgo0Gjt9Q3+QNu5B7fHFVfae84uk/UwJarP36eGmKSRg&#10;xRQyoskTKJGq2uqKr4LAfHjz24YSNKU0w6QqtodnNFrq6PaiR/578L4YcSAtMr2ZnqKE0zoQKtj3&#10;P3vf54w/NxhenkrLHuwGolQxvbSD3vb71/XhMMcaiCoMeXqzEsFUhSkSgFSV+pie3As6SvIj0zdM&#10;hWWgSqbbLdXv3P8A9bgiF+q6QJ+mJAQzhroeALNah3Nf27cE5GRHjFVZlIRRG0rmtYHdrHcn+/jf&#10;bii3agevOLIUkkuRTUi7io8aR9LlyzSBZBJGYlVYaUhRVWdhW43of14lhi92RNIY9VA9QimII2I3&#10;FHvt8d9+MouZ4YiljLLI/wD6pjR1WKpT/lfnfgeTMjdY1SFmZiBID2YeBX37358cLY6GHhQBBcMO&#10;t4JOIJlW1eRGQmSSNtLUL0n79vG/38cDRaYgZRlMXUFEgnBDWtjfw1igCftxNi8xx41eOWKXHvaI&#10;C21H4/a/H9eB8ia5IXlhDBVOhiNgDsNdkG/PxvXfvRYcUfp+Y1oUGAsGp6t3/ZuLzNvY6o4kJ6bx&#10;7lSoNAlb7g3dbcPpGhISQSxRxqDqbbeVlX9MtsV0FvaO2/kcVzHx4VXqw6mnjYl7a49RYllRSaYm&#10;+/x9+I3macyY80ajXpVdDEqJNmEj1spB27bkH9uElJaoLcRGhC2IJJIuPI5mLDAkihpRKscZlqJg&#10;d5AdyGG+xIFfagOLJ+WT/FD/APOOKpi4066+oSxfQUjIsLVqGVfBGzbWdyN6AJ9Znw3/ANA3/fjJ&#10;OdJSySp3sHaopY9847mx7QjArERXCzlubBw1SIycYk0P5ZZGqQmR3O+k1ZB+L3r4O3jgOPHeFw8Q&#10;SVA6CN5QCqi9wxA8eLHjb75srlY3hRFjlRhKAadpL3K9tgO/k9uIsZYw7RATyBDctEiIMbIok0fO&#10;37G9uNceXFru+etAPxBsxPWLBbRhUsi/QpOxKkeBZoVuOBs3Ikx4DFHJqeOnQldmU0Ap7nsb/f78&#10;FZCFF0xiRQ+mRkBBJUb2gv8Ay77f3i1Y0iq0itpS710GVgQbIPe/g2KrbgiYhgaaaMEDRI5AKqAC&#10;b7texBIuge99/nOKFUneCeN2VhqjLNVEC9ztW9UN77eeOUOgNkMszDqamI2VRuFKkbgAEUK/rxzr&#10;OiVZHWe/eKBDaNzoND+Ugb38ffggwmxqc7G7aUY/mJSsUKnqOzB2CmiWCbj6hvY8A7cAtC4y5iS7&#10;Y8aB0a9OkDa0rz2+Dt9+D4YH9sjPpjda0udtz/yHe77/AL8ZZWhAyPMRCqkWsZJOrtZA8XsfO39H&#10;AhhUWGYgAIZgaW8m9R4iItU0dGHU5lgAR3r29Rd9Z+x3W+54zDSGPIYThEVIlelAZ+ysqn7g6r2t&#10;qvgGWR4o1jhZ59SxFbBBCqCfizX1V2oV54mSFZopL1opnDZFPsFJXSWH/FRCgG72+eJcajxEPAAs&#10;/YHHvyA08kk4xYomeMCXpuyHfooC5DVdmSlBF7givsYiQnSJFyZJnDks5GkNsFQj4Jomu3Y7dx1n&#10;x4syWEARrUXSLggMNVsy3W4+k/8AhwRzCSJmfoZOhAKLAUpcFC2hu1igCP8AhP3HExKcZUMQZiGp&#10;bw0B0z6QvbB6UqqrswZD7Qx0sQLZWUn6QfI87d+Dxko7gQER9YPjzbUsUKgAk/J1LXk+08cMD+Vl&#10;kBDdLFYvPsoRQNRfV/MD9TVuSD8cL8VGgkxgv60MrdaV28s4s2e+lSuy/DNe3ccGxBh+dr3PJm9Y&#10;dJPoIiiaCSCOJZSxrU0salCL2926mq3onfbgqJ4ekZ5A8bs1Irf7t1cMdbqRuNVFQdhv87qBiS5L&#10;vUDRYrSuzyhhGtAg0f8ACoBu/wCYX44YfmZkWNxEk8SdNFogqyr7dRY1tq0gED+X78Z4slsQdWEH&#10;g+Y8GgVplDMS7Okd6gCB7ySF2sAd+w+P24XdGTILVQezJFYobnuxPe/8u3E2RChnkd9SxSSNIgTY&#10;PIxJO/kD7UK28cYnKEKLYYkHTG2wtB4Hjb+pv9uCILuXZno3fhnrWEjQTjMmbJIaC1Q7ElWB+o1t&#10;3GxHB+RC8Ma5kkf+yREe6vqXaiD3N7AXXbgs5GNGiZKoxmtlaB60yljQ80NjYsX/ANA5smbJUQyI&#10;UjDDTEHBQb/4RtQ2+r44ggEMYooj/szZCteIf1/RHPMW98kTlFeMqsbXpN7BmUilodh5/rxwnPMj&#10;03y6bmqZL68cB0v2amc6NIJIHfsa+9bjgXLkvq6JIj05UEtCumh2F+AftuPjci9ffixzzk3KvSeT&#10;mc0zvyfLsPFyeYcxyGcARY2FCZiTWwYldQHf4rjzXxAuVsmwTtomEhIQS4uHAFa66HmKR7X4JXtO&#10;2b2lSNnngzMaWStBKSAQopQ2f09bAFo/LR/pgvWXNvxH/iwfIyLlx+SenYMONC+tI9MAViWsjWzM&#10;bIP9NuPFTnyR4+RI8rHVAAAgsrVksmx+9E7/AB88dv8A+KH8XE/Eb8YvXXqjl3M5czkuRz7NwMLM&#10;dmYx42PKwZiSLCkAFaBFb7WOOtOXynFzXgaNRmjMV3TIDhQ66fcDZA+f7VtR4/H+8Nr/AMjbNpmA&#10;kpVNXgc3SFBmBqAKBy7+Ef1k+C5G0bL8MbskbQkoWJMoFK2SslRCyVWrUXe2RilRZWkBEDwfmIEl&#10;k6Sl7RjSijsKAux5HDTB5gI0eSQTKsKBV1LfUG5DEkHyasWRQruOFssr43MvyBgjYRYKxNJGwYx6&#10;m1BW02PZWkG9hd8F84ykTBh6EqLMIgBFsSZNWlVejZD+P+nGDEA/0guXDt7R7KMW5nHMyoZXd2V1&#10;WNhY0SXps9iQL1HgXIZ8SJdwMZtLhVOp11VqUEdtyHANbL23rgdIMkBdLQSSvCJQqiniJosh273t&#10;fbferPB+Ly6RJ58nLQviLGepAramUEWZFF7N7QoO3ci+LJUKBjkBnTXL0ggjFk0GR55zIEjjINBt&#10;S6tYUgWSQNj8/v3+zs+bKWJpUYwxhnhliUK2qiNLLWooBsdru/6wL0chQ3L1dkVRMw0sWQKSoV7O&#10;9VuK3H+U03slgyQWZ0SpIT7YwqkamrZQNwNyN/68XB8oIVtM8kaBodAjdlEkhAMhIUsFBo72K/y4&#10;MOTBlRQ40LkKISstWGYKDqF+GN1fcjf95+ajGz5IXglVnmYMsEZWoWVdRAYbe5jQvt24UpjGHNWa&#10;MPGkMbNPHRYaiCSTRHccOSSQH/vj3zghnhZQR5Fp4sSJdMcjjUAw3Dbjsd9Xjt44jz5mn0Rwh52a&#10;iWj9o6Z7sse1/wCdd/jjJ40eNgMiUQFAzK0ZAXVvooA+Pvf7cfIYlXUqOAkXTikQHUpXyw7hX2+B&#10;2HwBdNxzHrBEseBhSQL1VeQrEYkYi2RjZo2bNnuDVf04nxMfpR305BJtEqKb1qv0mx2BvsSO378A&#10;QT5cDxo0Ucsc2sllk9wZuzFe4Kjc7fsRvxZ8AwwmMPUsjjXQNlQDYVQTeod/n+nbQm45j1iqmYv2&#10;e6wuxw0Jnd0kgyYU9kcxstZv2favN3w1zcvF5kcbHSGQNLjBcuY/SH+Q2xFdzxxkZfL86Trzh44Q&#10;5jWTTpm1qCAun6jv/wBOFceMyFBDJOYTkXJQ1FIbJJPka9/b8eL4fCYLw4vysywyTdXGUaISwsMw&#10;qifnf78WSGWM9QzyoxxyJHSIAVt7aFWPvX3qtuAsXEU9XOaNWwmfRjWTpV4yBbnwSbtdj/Tj6cR4&#10;uYWx4QROFadvq2IG4HhR8+B8HiyQXFDcesQoOCIlzJI5pJ8i5EHtZFVTTbDTuQLsEm974ehJc5up&#10;h0uNjwQyTO/tDyFdLqovc/aif24JTDj5sca9MTaY4EhI6YlC6SxUgAMSCFPxX9OLeMLHjExx8Mx4&#10;eDHFBIGI1STHuQBuwB7NV9xw7vnCsBFTrUC7cPT9RSMfISDUMtdWSrsgdlKpIrH2KbHuXsNXmtzw&#10;zxfUGICsMqJPlFtHRiTSIqoJ3G9DSCSe9/txb+c8qwubFHqDHWHHjOmOgbKIS7k7gA2Btub7Dihx&#10;8uhSbMfEliaWPQjMqhpC1aVVNV/U2+3x9uLpBxChz9P3AQlnBL6U8+7xjzl5syUGLHcTzSRJCgP6&#10;TgNuGINErpsCjtXA/L1kTLkbIkjgVdUBRLtmBpncDux7AHfbbiwjlpj5fBl5jzx5kEqNCB7V/mUU&#10;hNsPkkeDvw1wUwsvBkaaNI52l6gdVHUlkWxSjvve5Hz8dmxdJDAPXs/mFONmySxmEsYhjdZIwwrY&#10;oxR1DeGO1977duAYsXJSVM06pTIC0wIJI6ZbWqb0SwX2kd9/jgjH5fl5+bIiRyoZFKBlUlAd9PtN&#10;Ae3Yn5/vw7zOT8xlijGqRIsL2ZBx4mJD6PaXAuvcdz272RtwRYkWOff5iupl4n5mRYY2jdyzydRt&#10;IAO4QXXb/L7bcc5fqDDwXWB3MKzbCQWUZmFaSy7D+p/78S8z9L8wXF/MTQZDgRlWMYKu4NlHNAGy&#10;Pg7+NuKlkcvy/wAqmJPihFcoIpMg1ILI2N2wI8MRY/5EAZqM3Djbx84vnI+aFTLbFo2Yqte4+7xI&#10;Tewu/wBu3D7NwctI0ljEcnUhaVxqIfRR0hPgnau9V54oeFynIwTios8gLSqrGiFkQAEld/fR7sDQ&#10;A2+eL7BzbrqMeSSB+gSsbqamCqCKIN3XwfF/biCl2NQ1X8P15RBSDd/HvsxVuU4fOUzUzhBPHhpD&#10;KrLJIzktq7+Q1fy7X/lx2i/DHnHJop4o+ZzSpk5GMwQMv1gELpFjYH4+1cao5ZjTzy6IzJLBKuvp&#10;xgBCypZIrtt3AAA34Qcyfm684SXlWVJBLHjMscXTu3VwH0eQV8n+tfEJBDvq762hiKEeHlHeHmfK&#10;uRZSYcTuUdn1xL7WEpe9Ope6jeqJ7d+OvfrH8FZud50rYwMbiRpQ8SsqkEkgAL4B8dv+qjD556lb&#10;HwpHaeXmEeiOUyMRcRIqRQSBa/A+Dx3v/Bf136Y5PyDmUnqbAxs7mAxFaGTMjWRVmH8ltvoINmt9&#10;t7u+KFbuG8D/AFx52h0eT3NfRGX6U5hlYkss0j5DtHpkDBNWxZVJ80DR7388VaZ8XGMmNLIRHGVc&#10;A1qEmrsNt70kX4rbzx3L/GbO5N6j5tlZYgx4IpciWaN8OkVAXBGkL2WOz8bVd3t0y9Rconyr/wBV&#10;Y8szGRyZkIPUi1NpZCTu1BiR8GxwtbhPMeoD+Ds+sWQ2L052itZU8eRllXmaNLYwoGoNKv0xk0Nj&#10;RH7HvxNm5+BCJUbIZXnjgeONULRswAViTRWw3ZrG3cjbiqZeLzItEWhljQ5YNyIweHSdMx7EMgKn&#10;SwsFv34nd2ynbGiRAuJSguKklVqtmBFBA1Hvd3sNxxjWpnBoB3WHQbkZytHKEOlSaDsFKtqpSwJ7&#10;e6tvgVwtcvHDzNVa4ceKKVmhOklZD7qIsnuQL+19hceVjQSxMYpy2khZwisQJV/kH8gAokG9+5++&#10;eOzNiNjL00yeY6UMjE28UROgBPsQe43PfjMpRPLT3ggabKjyZG6XUV44IVlV7LOAqkHffsACdt9u&#10;MGeOBeqiyBYpEQM/u90wJd4ga/8AhO3a/vxDMYklLwzNNkwsYp441CkAjTRNACqsVYF77DdjNFiH&#10;FiZp2jyRoUY7AnqEkfT91u2bfyRV8VgiKWCOePHijKtM8xdGOyol3QJ7tQ3H7cC58rtJFA2OoCs0&#10;YlZSwAG1rsQD2F+DW/fgyHIWLFaKWJDNGzLDPexUnuCNrPzsTwDGsjRl5MiTpM7APVrqH8urcjV5&#10;/wCvfhRIBZqAvro4rBGTvkaEQRjHhtU6jsVLMrb6fn5oXw4zct5IYsKGQSyKilyiggBh2J8+dX3+&#10;/HCxLkQtHHNpnxogfyuQCWLMNnj1bGwfv/2GCLGkUYUQzuF1ncaiDRa/udtIO17VxYAKc2emlmPr&#10;BBMDpBGI50/UVrRdVllBF7gj+o8bftxxlZseTzBZIoxH04gskYbUAQu2ld7Jr+5rbjCbFkIaNI7k&#10;jvWzMbUP2O52B7/bjODC6TiWNAwSG5ZRR9wF0p3sj771vxISA4c14+0LwV4d0jPFw48rIgjlYwYp&#10;kDSyOCp1Mfp9212B27eO/DvM5cI5pulBGMSICRJlcM0pUWfue2w8fHjhDmyTvEkeTIq48qM8QjUg&#10;lwPYWItrJ7j9hww5bK/5aJcouWJ0AWfclgkUexI812NcXRQipNc63pAkMo3ZqHwh76K5wcmfOhy5&#10;dcbOv5eAAqwCnSEYbWzUNh4r732L5RhY00UmVHE8mOEjU4j1qjbSAzbdwCNj246+cr5dBj5U2XA0&#10;LrJJEjIduiSVOpyvbRsQRuR3+3Z30XCuOkHVkeP84+oSFC8MgVVGgnf2OuwI7k7/AG1IZ7l60rw7&#10;58bsipZ02TCJpUYxLjLGsSyKGRGZ1Cs7G9lO482b4v8A6G/EjnHJIfyuVzFZcvKk0mVBpDQI1CNR&#10;YpVUWNtzfxXFV9Zct5tyo8w/OY8kOLJkY8uOjxlC0Us8ZXuAGRo2pTuKrfY8V9uT5eQTm48DRR4s&#10;sUsbBaZqpiqgbae4au5a+wHDQWqIhxqPHp60jf3N/wASMjmGckuJIwdojjZcRYhFYCkYfNg6j96P&#10;Bvoj1DFjeqOVc+WYxT8syMWQT6yyqD7WX7B2C6vgn5HHW1eerFI8Dj8uTOmQwFDINlgVVe5Uixq+&#10;399g+nuZYOPIgjlEGFmRss4mYGSOSNo2DDc0X3713NduGS9rVInS1AkELSoAWoUu9XaxNwzw7Z5Y&#10;nTEoJSxIdyzgVLEZ/lhnH6c/4YP4hOXScnw8CfJiTMnhiVAHUiTeI6SCRq1FSD8m+w249EPRPMsX&#10;m8GXPLkrFrDuoFAmVSzbDsFF7V3O/H5FPRf4zZHo7N5bzHkefNl4+KYlldGbTDokDSatwAAg2A87&#10;igBx+i/+Dj8U5Pxc/C5eZYjLJzGfmS8unt1EqSQtqWQAm1GREQyjYEA7nz+gvgDf0tK8E2cDL2lO&#10;GYgqBSiaGwFIe5cimgyaPx//AMq/4nO+Nzyt/wC59n+bvPdU3HtBky3XtGxlIxhZBxfTgckirpY/&#10;UI7ziaCKTGLyOOqpBmr2akrYkeTe4+O2/AkmScqdo1SERxn2ZFganqwBsCAT9t/8uJsLGURxY+TI&#10;rtC7CQyGvfWkAE+dq2/ftwPk4aY2Siy6UgLF0I+q9vaaPbfYnz/W/sLJDKSp0rH034V8M/SkfzN2&#10;lK0KVLmSsEyWSlfAjCCAeZq5oXtWJJsZshzkOEGhAhYGthtt9z5AHbY8cTGKGSCPG0q0bK8pNhLI&#10;7kb/AL79+1cLpsqdGASN+gGITWd21H2kVsw38du9cSCHKlSWVK6jFR0yCtKv81nv8ADxxdJYjKMR&#10;UBxjBuXZ2PzOLNR+tiz9QzIhqhW1/wDD/wA+GksccnRSFHVJkdWJHtXUdJu9gLPz2+OCTkxCGGNn&#10;KMIdEiBGPure67Ane77ftXAuNK0ehMli416oo3Gk9MHsCANiK79v8+GYk6xZnaj6d++cFfk3wsRI&#10;EkTQKZpttS0QaJ/YEXVduFIdQ0pRaNkBpF1Lfk2Qdt9jY2324bZghaWKST2xye3oK9fpE1rI7mu2&#10;/wC2/AkxUD3SwJhvMBEijVKwXbQFG5Fd/j+/FoqpICvqJFKj29gYGkYdTQJA7tGH1KB7RpHtDEdi&#10;KAF+T88ZYziWToPqB6fv2okEnZfsNiDYP9BwUMvEgebX7o9ChLj0kIN9Xaz7e4A289+B53cvHJji&#10;MxvGfdemR1Ntqutq20972/oRU4G68XFtcmtfgLwvfGx5xqieUHqqgYAp7lJpLo2bu7Jta81ZvXXH&#10;R4UjZXcqsryL31CiQexII28DgDXMqdGO4i06trNMqC6aTf8AmIF/N/YcTIMqdMgKeqgbppJpoEru&#10;WBOx1D4NkmrG1EKIluFBQfkXambgBtGrHCxurEwjrU66iBodkve/FL57WPjg6d5pNWmOQRtSSBT7&#10;VsAAk2diRsPPjjPHQs7mFXRukFl1CgZAo1OB41A7/vubHECGaOXRHYxQerMpO5MZs7n4AJHyboee&#10;CNKRYDQB7RLEWx1IZnVnbQp0+wLsBdDYgWwI7E/14DzsiWKI9DqyzNINms6tOm2s7Enc96288OCU&#10;neSXDIkgOkxxuLYMw/U2I/lvUPmvHbjPpRNAv5lzGIJGZNK2GB+SO63tfa6HbsQwy6EAlyKHTv8A&#10;OtYqeLlyCSZsiNlkc0xIICMe5ArYj5HDOPFmz5kiMhyIkOpTR1gdyDdXRoAgg+N+D2gEqO3T0xsT&#10;YZAXAOyvY7gf18ffjLAQ4epZJ9UY2DRVr3FAGr8dx4P24ouw5/gxIlH6RViMwQTk9tb6RhKjYjgL&#10;CwYCwe4Hbe/JH83ffgV8XroA6vkTZD6ljs+1b338Ufj488F5UnUipnkILmlY6WaMd68mhRu9/g9u&#10;MsdosdIMmMSPIpMdayxCH5Hn9x+/bhUSmS5LkgcuXn/fCA5uVFdDPoVgPYFfSRoI9pANbdif33+J&#10;0RjG0hV0kDr0ipGgqoo2fjze/EGUkmZmLkY4Kx2EdNX39wNnY7VR3Pn44PaKMIomkdXe1ihVSdV0&#10;NWwrwRv/APXou3X3i6ZbKAxKLc26D0/qM8KNMhn6uuZKuPo0enIBuNRsAA0bFb8ZNgzTa45XkNhd&#10;rBIAOwajua/bfttxHBBJjxOsLNFJqoEsNNk2dQ3s+Dt2G44gE88eUplMgkIChhZicne9trFbA9r3&#10;rhUbEpbVzfTv9tBow50gdIyKMqqhLUSqkkuaO1AEk/HzXDPBwoscApIDJO627DWvUGlgDYIUCjX9&#10;+McULlxdZImEcbFS2qtbD2nSD3BJO2wu+DRAiCIKksURZXmU2xRgdiK23NWAfpB4osj7a62p49+r&#10;b5ErFhcggm2lvKv5YxLBIYZsiOWRnyWYNHKASI7IAFUQFuhXg3xYvzOf/wCQv/fhPD0WnneIRyGR&#10;EiWzR+s6n33FE9z8Vw9qf/2yf2X/AOp4wzZjKA506gP1fti/d2bYyUkgPZxpQc9DkKcHevaokEg6&#10;RYY8hjZtf6RYbdQAgaRe/erI7Dt9jrCzoTNNIGcuUUaaYWfc1DUoFAA2D9+/C2f8w7mM5McEIdlK&#10;sBrILVZX+YuNySdtu/bhxjforLFFqZUjUFiNSKa3Ks306jsAfFDajxpAYAaBo8rmwHlSOZMvEhUk&#10;wkiWQqxcarAu+m4+lx4XYDt9uIMqBooOrK8BhmmjMVbT6DuBR+AR3G+xPbgOCSBZniCSTySO0ptt&#10;SAk+7UhNBtgFrc9/vwZzIELHJGhMojBELgFFYgdydlY1Yvt/TggZWIULEUpcv7d3guWPGjgebHey&#10;I0WRJJgFDH6Sb7ahsSBW44WTuxIIMGLHpAKEq7uNtW4PuQX4Pbz8S40evEIngSVskk1eogruQdJF&#10;Eb0Lo/145w8bGinqaAyu0T9FEsEBb2ZWJIPz3J8+OCHhgxJrhAbqPzSPmy5cVEQLHMkxBBjBFAED&#10;3arIXe9gN+M5BI6uZWJYgMIlUClVbuwNlG9bEE9zxLkQrF0JWVFQoXRGIYoytvqAIIABP1Cr45jc&#10;yMJ8WdXR1MTGT3KLHuUEWKG9fH334It334x8DH0MOZVCipWLEXMFK0oIGwA2JB2A71fGMU0NKhhv&#10;qjSio1tKxNq5BBVUdxe9nuR54nEeOscUQeRyhdmNHUSXpkjNVoVQCobuFvTVcLcZBDKMpdSOJgkf&#10;ussFIZSIybXuNV0DbV3AJBDV8NBNC+XKjqiuioqqyhmcAGRjvpW9wCKpvjhckISKXF0Jkh2ldpdN&#10;JbkODGnhSWoGx2Pfbgto5CZRKVMciyOgsdQM9kHRdEAlq2HcftwKI7ig1uY4VZWDoaldYwLTvRQF&#10;SpDEb7XsLfiGo8RDiCTQkU9+IhYzzZU0eLoqFCiyxqAFMSstRSDbV1HUg97UhfBPDLKeNWV3URS9&#10;TVFjgge0IdSWOxUDSBVgFdjvwcIUyZ8jJiV1iyI49KV74Qr7spsbsN1Y9v7cL54jIQxUuEkC65Tp&#10;J1AFm2rVekAOd9zWw3SGzfoP3AyhmDzDekF4M/SJCxStBKATDKARTKwIIJ3Gk2T403QriKCJZcmS&#10;TIgnTBdGjUQe2lUWGbssYB7kC/5vngpY4YoGadJGMiMA6HZCzBQgXuoVSFeRQSQGI7ngH/WXSmgw&#10;5EK4caFJQp1UAdgzCy7d7vuDt54iLhKjYHw1p+Y5m/LuUMWrpkVEt2xVRZBPhSNwRW9XwDKyTe2I&#10;R9MsptgHKgH3EgH6ttgNq3PD0wytjxnCjjaDpPIAyG2VvH+JDtQ+DtW3FbgxZmyDKmpoCaljUHSk&#10;l1S99NCxZFNv88EGE6HwiafDfIVmmjjkgXQYWRiraQPKKQbBFgm7G22/EceMmNMhEUjRTUZGJJAq&#10;gBqJOkD+p7X5PBOXnDAk6OMdYKBmSUWV1dwf5qB7Edqu+I2yZZI3TqAiRAxVlGiPeyEoXQH7H9uC&#10;IwB3IZzcj37MKM9Md2aP9JElZi7D+cIewYbk1tZHf9jx1R/i09Qcu5D+FHrTFz8JnxMnkM0URAQs&#10;heCV5JHagSwUHb4NeOO0GViOrLkCN8mFbJRCSpN2TQPsI+2xG5G/HUX+MjGxuc/gn+JmfzCeDCXk&#10;vpvIyMd3ZQGcYmQugk7KSBpsb3tRvjwnx6SjcO0qJIZFwTiDAWTnxzrxePq/8H7Ds+0fHG7ZE5Sj&#10;KnTgnChmBIKUnCXIAUUkg5ZHL8TXq3B5S3MeZS4maqYOTzPmU6xRJqZWknlKoQw3Fbki+++/Go+d&#10;c3lxeV4+JhwNHNB1EjZLBaNm98gAJ0k+V+5Njh/zLO5pn4MknLzDAMebmEpkkUl5lOTLsNhWx9pH&#10;kk3fFMmiEuLiZIlkbKQkzqzkKshbZSp3KMfixR79uPyTMKFLUo0ck3qXq/Hw4aR/WORLlSpEiVLS&#10;oiWlKFYy5UlOEWDMaUqCQ94K5fFJFBA8sbf7TC8ksukLs2r633IWrsEE/J3vgd+iYZymNpdz1PzE&#10;1gRCMkjSST9AUsBXu/rwRNzB4sWNDE356SXRpViY1hAAZ9B9uncih3N/GwTxzT4+UYVmnyDJpMZ9&#10;sQRqLkAigort538DhIqwZ6v0pTlz/vdDbl3MIms4ywz64iGnkQLI9BQekG2ptNixZBJ4UynJTMzJ&#10;cWSYl41EjBiYliUm0A+ksA29fFVfAK4xhm0y2Vj6TDpMQFJpSCV202DY8AbbHh9CYzitHjO63P8A&#10;7Y9D9SFj7RHq3Uhtmreu/DAioLlxfypyuIIUYPMXhylTGYzDJJE0i3HpC6vaV7Ahvq2N9/ji0y5P&#10;VxXhx4EyXkITI6kbaVEY9+43Ys1bGgT324Chx+WwrlTfl5Il6qwsVKdRlJOp1Johr2NUe58cZzTR&#10;xGXD5ahUEqzySyAe3bWLFk3YPzdDi8ELo/y7Y8GNgouK0IkaaZkLxpKbkOognSAbUL4233rjJdce&#10;OAjtkySghpD9GkBhvVkqosC+98YNFFDM0EbSCldjHusMrsPpYd3Dbe4nbTfngjDDLEmnHh1oHVxE&#10;xAC+5lUXZbcr2AsmvvxogjDDmlw0EaPJMr1KVZSwUA7hgTuDuADsP61wcmRJK8kmn2IjMY1jCMB/&#10;hIr3C99j/nxDFmGEqHiRVkBWUyIQ7d7JoHSg/lAP7/APxoIspJHWWVJJG0oVQqrw9mUE7WQKH7j4&#10;4lNxzHrBGPJGx55pnC3JIjCIOnYtdspbYm9jQ+44+xuTyyc2SZZnklSWyoIWOIKSRpIrVf8ANfbf&#10;gYTyYErRxq46LlYQTuCO8ZbTRPluxrvwRhcxkSUPMoWcy3IgZlDRMboMKANdydv+XGhNxzHrFVhx&#10;ycwxzMJxn40+XDAyF5CUgl31iylaO0lCzYom74zx48iV5JIYxjx9YMwkcMpiH8wN3qr6gdhxy00s&#10;3WXHxLE8imJgxdlvYlST3N7n48HjiXB5jhIJpkTJRSdcBcII0Is73T38V3/pw+ExYIRFJiyx4Yeb&#10;FMocohJVZjtK112G5AJIvf78ASQRQzuYWdolVElLDUykn3WSTVX+21jgbkvPYcAvBBHqkmY6sYkC&#10;KnPuAkN0VHYf9yeC8fCabOEWD1MdsiUzzSyNrTRdmMXsQDQv478XRhcOS708uGdREGxa7FouOFEY&#10;ullRtkZCYTQNjA+7eYhH9p+rawp3Aqwd+NgcpyN8oSfluhLlx9QllMhksGRREL2W6vxuDsa4S8q5&#10;RliEGR3ndaKRohQFIiAWW7UswFi9ifcO/DWPDPL+YQyR4UbROlx9RjUZlHUc7btKA3uuygHtsdtC&#10;QKVDuOlCfVh5PEiwe+cCep4cqXNb/V+XDF16hg6cdKiqpMkci17i5oAD6Rq3vbjXAikQzxDJlmn1&#10;qZnghchHhFslqN7f6CDQ33JB42rnCBXwVh6k+ThZEgPTRj1TOfbESRTFWJYDZvG+xNrPp9zg8sWM&#10;DDkeXImy16CnIdWGtTNqFpdnSt2WJoVw2EEMTe5Z840dn+oJI40jycXJnIhCqSxNOulvce+kg2Lq&#10;j9zxBj8zlnyMKcDSYVaUxJ5IBCs6gi6Ld+wAPxxsbL9Bvlx52VFJNLEjqUj0MhchrcW4CqN962AF&#10;eOK8vpSGDLAjTLh6kI060b/dRqTL0pQP1ATZBFjbbtwRKXcHiA/On5hvyHmi50UbZizxZUeWykwB&#10;Y1cKwfUh8qRttdMTex42VyXGkSCSSfOIgm1S5BKlpkWQsVUju4Kn3N9Ks11YA41RgZcYycWODH6Y&#10;wcTMXrxjWHlbSYWZDuJDQ1g72QfIu8cg52OXYvV5oIJo5YwFmWSqkdiNIUE79tYbYXZ2J4libAmI&#10;nJK6AkWdnyrpo3jWLHzbmn+rMeZctkyMZYg2N1VVdaV7Ca9wI9tCr/xVdcaMnyI8jmL5+RBNMRGT&#10;FEqkxs5a1snYiq8Cxf24u/NPUB5vzExZbRR40bdGD8tAGjMagBUMnZmrcnffvfDLE5DgMEb/AHkR&#10;a9XUKy6av2IvtGmxeruftxIBcUNxkdYuhGFLOXYVPl30ilz89iGNjSSYsc+SlJiY6sEKytsVKdjp&#10;8kbHezxGNUbyDJihjmkUSFYArMgIssdNlCCSN6O3BOb6QGVzJ3hE8SrITDJMCg0q3cE/zXuK7+OB&#10;JuTZ0U7wCdGWZ6JsrPMV2rXVkCh7R4vz3Yr7T09REBWGl6u75U89RFm5PzB8WsyHrw6MeSGJy9JM&#10;8gIBaOybHlhXff543H6F9OY/OmGSZoUy0xW/MyTASFWeyGgQ1ZBuyPO3Gp+U+nM0rH1cZ3QAnS9p&#10;GW+RqN6V2JIG47cbj9IcukxJFlxkZ/0iZ3VygsGmCgnZE77nfvv24TD5bEg2o4fvmYrfrLkPPfTm&#10;UmSwyJ8FzcEyQvHF1f5W7aRewI3F9xXHPp/1JzmXGWL1CssCNO35dIyqa4a9omZasUNge5PHYGf1&#10;PkYfKMSPnUmFznlBaTRjMkUjQhgV9zMt61r27jcWbrjrR6y9WcnysbLx8TFGNJjzsq2w1LE5IChx&#10;sGAqhWw2sDhJSxN2Ad277cw6IPWXOsBYZfy2OkQWKo3kfVrDWpCpd6jZFiwdieOuON6ghjyMlMGZ&#10;ciQZKrJBIGAxlWxKAdW+2ykdibIrbhp6nmyuYRHodTGhh6ccUxnGsMA1FQe7MTRvZaujxqrIm5fE&#10;ExIcTIaUztHkZUcmmR8hqYuWG7KxZtQv+WxwmYo0D0A5U7/dolNxzHrGzs71PhZrTvjQaHwYRBjx&#10;SIjwnKZlEzqRuwBs2diTt8ih83k5Kit0pciXMkcDJUKUjUlTIyoFOrQzEAE+AK+6TE5ewWWOOUxv&#10;+aCS1Iwl0GioGs6aAN9r2PjgzNjEPWMMSuzMkLZbMGJYIVB+BW4YGrN+OMMwk1cDUa2yzaHvVs7x&#10;Fy+XHXHeAySYyyFpgrWyMy3/ALxSNTVsARsTvvwNPkdKWJkieSQlhHLRUqDsHX5PcqOx/c8AyrPG&#10;8EbRidIzomdGp1VmUlrF0vbSD2BINDbhtNAdYDSxRwwQrNDI7ktIgB0ws9gA7EbAH+xPCYIT5OHL&#10;HMSuvqZAD5BT3MivQEpI2BFCvuTZscEvy/K0NJHLPMcaNWVpQNRYAm1I2Ar5uxfGKZEMjqVWQyvp&#10;iyAJKjERa16ZFklSQwY9gGuxwfAMnHkErz68VzoKLs5j/wCPySdtO2qga8niFGlM6PoNenSCE+Ku&#10;exbX0nCh2lhA9y3vdfIBN1+3fvLTPoaOYLG9MYGQlg6mrZD8jsSdu5vyQs2PizyyIwx3kZ6lYlkk&#10;O+lWskKrDyPO54nxcyPXU7hGmhlSBZQpUvRoE1ZBJ27f9eFAhiCKuCD1FLH2/JGI65yo2jfS35eg&#10;sh2RQDRayN2vwaA2HEimOSSEZAkB31SrQTUp/l32Fi9zv324T5WdKZcAaIw0SNHkKoJIUPVse5De&#10;ADsNu+/DHmGLkTB1xsiKCEKkptvcLGxBO4J7V481wzEKsCc6C/feUEZcxzVimlERllmlVY0SMHW1&#10;imZx22Hb5+NjY8PMsgFY0yFw4FAWVZhUmoWSwug2+1b9xwXiYmCGXLnyJ4srHjUCWT6HBBJIAFNf&#10;i+/H35TBy9DO7SkSszmRCisCT7lobgbX8DvwJJLuG6N6wRhFzNnnkDyq6mMiJygYFhsqp4UnufNX&#10;424OxU5hNIsseovelhKVP3KqF7AjzwBJy2OHqmORTEx9iRf7yNjtYU71Xnt5/e2cqx8eCNPy7yzZ&#10;NF2VQzaQoHdz7ST8DavG/FoqQXBxNUUto/PlxixchhPLZJpGKtFmRLLKjVK8UhADFUNk73VdhXkD&#10;jf8A+Hnqd5nihkx2bG5fKv5WR0VC0iPawMrUCJd1VvpV9tgRWt/Tfp//AFviDNTClbKChccRSjUm&#10;sr1JZkAsDWSEFe3b4N7cwPRs/LMjGXNjzNCJFluIyQpKkFlfSBt2JvaxfnjZKqgHuwB84lTsWvG9&#10;/wAXOQyetfw25fzgrNhc0hgeJsaCRDImP1OtjIx8mNlAANlYyANieOpnKOfZvM8UYCTvyyfBDwZD&#10;yRhdbpaBU1e0ta01eCpG23HbjCTD/wBR5M+bmSM0WKSmP1GlAAjboIU+lmCkCiNRsb9uOn3qzIx8&#10;bmc0mAiupnld4XAj9zPYV12ZWJuyaC6fJPDiQlDkVJoWvaotbh7xmBJUQLAV50PpHHOMVo3TPbGh&#10;km0KutJB1SFsFxRoMO4TvZP24oic4OLmySYs8y5ErgrDMQI5DYBWRZKVWOk2BWofSL4tnPs6N8Dl&#10;+VDH+RnmRTNBqLhtJIeVFO5J2NbWDZo8au5mcvmBnWKXFlaGUy40zKBIWRaYMFII3AC3vervuOOf&#10;NSVOCfu4s1nL0bWhraNEpapZcAguCCx1Ht1jaHprnObNImR/rJlTIkmXNwVk04wlB0q8aMB02C2K&#10;F6j249dv4Ff4nZfw8/ED0f6Ybm0GF6c9V88weR8ykyJDFBj5z40ow8pzZVCZI0hkkIAKuHP0jjxh&#10;9MyxSInJziMua8azTZYAeAagCwDbNHIl6gb+x8XafTXqz/VfP/8AVIzHTNjyMXNwsiJDYn5dMk0c&#10;iPWkSAIEcgAlWBsi67u494zd3zJSkLViQrFhBcOAALeJ4toDHO35IVvTY9qkTv8AyInSJklRWmrT&#10;EhLYHFncEkW8f6BmDzDHy+WQ52NmYeWchFkkjISSQMV7h1sEHZg4bcG/g8K82R5k/M5HTiA2TbT8&#10;iqPcHyQDf966xfwbet5/X34A+hfV0zwzjL5ByzGmmkYkjPggSPILdwSxXUSSTfgHjs9mrLkYzCST&#10;GdSy0AdWhPKhgCV8kiu+3xX68+HNvO8tz7HtSjiJR8skWdIBJ8c20Efxi/lfcqdwfGe+t3SkGUBt&#10;c2Z8sCiUqUCEm+EAlhW9Hj7CxzK8fWcGAKzRuAqqCASAF7n7GxZq+Mo5fzbppmQOkmlY0CqzBWIO&#10;oMbutrFd/twrgxpYlZYpw8BGpmckhNO6hDZtfBNdvtwfKkEkQy2RbjUD9E0dW3vFUNP2O934HHdj&#10;5iCQXINaVD9sQIYZcqRSo6O6mQdKeHSGUEGgwYXWq/te+2/EErIGdVDkTAIjMNWjuDp/mCkj+XdR&#10;9r4BxTlNlSSs8TQtGGhIILFV7qR3LebO/kUOG6FzJFJH0lx1Vi7SAMdRINJ4Ndj53O/EggEPbxh7&#10;E0FzhH/9SYAmSZAvUCzmAKA5UtoT/wCIAFhf+Kzd2eIYbA6yhiys5j1IBcrXtvsorYECvv8ALnRL&#10;IsqawVmsxSIoAXwB27A7Ub22+3Abay0CPI8pitWjVQFckkWa/lH7k8NSQRQNwiFJJ+4EE6ioPdIB&#10;lmLkFyhleGpVKlwD2IAG4XsCVG5FftLFKQkOOEWR4106qAQLs4tBvoJbTv2A3ojj7IxZDkCWCGSJ&#10;YmZf0n1BkClgGobqpBY0LoAEDyMIzEssiOqs40yOTTKrGiy2fp1VYuxfbxxaEqThDk9M+jO8E5EE&#10;MaNlu+lGDuYiCYzMuwFGiVuxVkb3wtTm00qSJJEscePGQUi9gIvaTRsNbX7aN0d+x4+Es5XDWUs8&#10;YkISOalWzYNM21mtrvwfPGRgHV0aYbLOW0srCNQPde9Mxsle4Bo/HEkMcjyhKiktQOWrpz9n/EZ4&#10;P6mRHkSGaRHGlUjYh4vgGyAwArqA2TdeOGedEkSIVZ0tQ+qQ2rqrUwKjet2G5vsO+3A2L7GRkV/0&#10;45HbVsbIOlNqAJNW3/fYnJlaeHG16xKIy0kYTd1ZjubIWgTdiv2+YjVJLVyLAOWYPevd9IDHM4IJ&#10;BKAzMEPTgiiatYAVdQO51hh5odz2HBWPmsUiaVDAvRdir+/2E6tLXuVaqI3qyO4HE2NBiuyPPkxy&#10;qEeRAoVGAA+l2AvXY00B4s7ccZAxCpdEcvpQiNpNKpH7rBRQLajYHnv324Iea2WK2FK8iK8aRE+R&#10;kxgvHpkx5Nl0Eo8Yq9g5rTR0gXQ3/rnHA+HEch42Y5MgdiH1dOM3RIHY+DXtI78SOqODM8j9AQgx&#10;wMtlQDVeNJuzQH/QcQzNHKUXFkkQxqACAWsHY97Ur87Gv6brWQzOHez1zh8pSwwuQCBVTVI4t/8A&#10;08maJy0k0RjCLM7k9IMyBlHddSjevBo+a4hjikQq5ZY5YwS0Tn2DT4obaW3A3NH+3BMEeLg4wmjg&#10;myMmV9LyuGCg37hHtVAeOx/fiSPGjyg08kMqJW0rkoBXZdHYAnyO5+3C4lSFKJY1Y00dhQadOecK&#10;4nJlaWAKZJJSrRMKUMe7KSQDXYeRtffiSX87EybiOXWWADg2h3pASAKB7b1+/Ej4qgaRu27AxWWj&#10;LH2k7Xt5J8b7duPkRrjGQspKNpWUqfeG+DXau/8AnxVf2nvPvyiiJCwQVKXl/sMLlqs1G1a+b3Fe&#10;RxoaLU+Q7sxjdzpJWgTq8DvsPvwYgTmM0WNPIYJV1MioV6SrXd2G53ve7HDTHjxkJj0HrC2B0ggB&#10;gdi3Ygg3Y22s+BwG0EeJlSTlVFRadXddZ3NWdxXfY7/PCgWyB5h4eiWXOJRaoZy9ddKQQFONCmLA&#10;35gQyBg0TkU10VK3/u17HvZ7bb8N4JxKS0ck6pGI1YOdUesbsWobAn2jaxvxBEoyoYZsSOEKEEjS&#10;IwDuWoSLp7kjuAT23ok8DOWBeHHkK48jqkgKnVrIDsqlf5bsm/6G74pMYgks5Ljrfv8AMdPZgpAT&#10;V2YVHK/l1pYRLLlRrklnDQ9SVUMi7AAEMFvtpJFWdtq+3Fi/1lD/AO8x/wDzn/6nhZDyxMiV+mG5&#10;gJQFZVXSYFT3En7k0S1e1RvuDw1/9Hk/92X/AOlHGKYgEvWo1/umnbdyRPmhP0lRtUWyoK5UzNdI&#10;ByMdpdRWGkA1SO4UsjEe5q7a7GwscTriBsdZY8hmikC6o/d+rIo3FL2NDsdvI24CWeWEyZMpOkoq&#10;rFYaORg41BV8nSfv8duCpebtkZRKxJi4yKqkQDS7sF9pI3BpgSex712vh4sM487gTp3xgfo4xnEq&#10;nKikZQixKKU7+4hvBY33sjfftwyxmhDSQyFkEakMcgkhmYHTqfvQNbGjf+ULr1gkccszOSJmAQA3&#10;VlUNKarezX9+JGmaKEx5UcRx3cFMkqTLqX6kZiCT9w1ChtfBFoEgboN03Z5lWV2ieKjCli7bSbA3&#10;3B7D44nl6sKRZvSBmZHIK7RVqIUKdvc92RvW218QRZUWIGLf7vI6qq0SEEK42NAEV8mtgdvngtMp&#10;Y8aHEkdpYiSyIg1GjvYDe4AXuF7VvwRBAdzwHm484U40ck+QhdwzqT1I5ewWTcb1pq9qrbv27s8v&#10;BWNCIlaONalYQsxS/wCYFdzdWdqr7cCmRIcgfmIemjBhG1nq6G2AAQV9wWutv34YCVtDrExEBQKV&#10;ZtUjL/xHvXknuR3s9yAhyC9n84W482awWPDKCMy/7oUf01LgSMW9ynSKJ7rsRqJrjmVo4gQFWV3d&#10;kcaiWEjKCoRjWvsQSo2Jo9+DhpRdGHFplq9bNTNGxIco12ABRIWz7jY4wlSJpYJFiVEigeYSqA5Z&#10;1Wm0r/wrvR2v3dq4IsnEGLE2dhxBo8BQOZFDl6yFnETR6CAiKRoRr3Hv9y77gEHtwXP0VE6jqmmZ&#10;Xj06q/mYxLeyFxq2BB8ccZMKvD1IAyykRSlipa6coG9ukavc1gkURv8AeTHOPKyFeo06lUllJZFW&#10;F1KkRje41ddyd1v2m+CGKCnDGlOzqO2gSPPlhxopIpY7ZWCKybNGQVZWF6ia3HwSLriSOUtGHfGS&#10;QRCSSW9mIXdAbACg7a7+q6U7gcc5OMY4WZ/y5aJ2eHSNQ6bNd3uvZr3AI93t2HA6TFzIJkeKN8eO&#10;INGNpCj6jqPb3EBdRFUtnxwRBKw4varewz8ozxJn1STyTgxyo5gx2RmZS9+2OrFkswonbTfEcxxY&#10;2DOxJ0wdWPTuWY6Q6yD3roHubVsaPfw2MOrGjghiXq4xDxNGw/VS+1j+cFj4/mvxxksYk6kpiVcu&#10;dRHLqTQsZj36asfaWryRXevI4IscRCaPQf7YW7rwHB4xGcscEsUbEvGuiNQwEgiJFLQHuu+7Edzw&#10;qjMmPPKzP+Ui0CkV6DyNuSwF3qs7mzfauD0ii6DA6onGoyuq01qdkAos6k+BtW4NbcDKlllkxkkh&#10;BDI8hKMreWbc6lJ7L2F8EaElRu1gzF8mvm1oWzxo8iyyKzyrs0rkC1JvdexUeNtz34i/MQLAenH1&#10;Juq4KKoKuhsAOw+nbxtwZHjvlvIJ31qhakjOwiPYOwP0LdUPdtwXPDhYCRR9LppIg1yxaS7EjuAb&#10;IAHi7Iv9+IJAuRElBWwD+DjIV5OK8eMJcVI0xsiZw0ZRXMMaHVqkcEbg7FVPjtXYcdKP46OWw4n8&#10;O34hvl5CpjZXJctuYylRHUQw53jFkBSA7AbbeDW/He2WHliQdP8AMSPJKqmKEQ0pJIprXYaiRuTQ&#10;o8dRf48eWHnP8G34/wCAkEcefD6IzsnBnZ1aVXhjIKxgWbKWGI3vjw3x0uSvc20OCXl1Z8L4cgL8&#10;T/8Apzv9f/g3ZNr2f463SpSkISNqlKBACiQpSHCnfCACClJqzh4/BpA0OFgrPNOsqtLn/loVCt1I&#10;BkyhF0C9mHuF9/8AnSnhfmWajySfkoFLERFAgKjfYGjXzW/9eJeSyu0MMWWWL4bSRr7WLBjK4tBR&#10;3sbgg1V/fh3NAVZ45ZYp5ZgPy5kADRBgaJvYG9/nzd8fkRYIUe+H4N4/qsijpd2IDjM2frRoq2QI&#10;5TPHDJKkirSSOCPeh/3kZ+o77abN6u23GUGW6xxYkrF4zDLJmMv6epVUhVKiiGJ8WL22FbmzRrBi&#10;zwShZMvQdM5a41b6g6HfsBYHegCBuOEUWVkPBkQwKsshWkytIDFidLFm/wANWu+39e9gB9LirDXJ&#10;r8uPWNkGNnwa8aPFJETsCxKoS7suhYwpFqopmJN0Kb4HBUOPkZCywxxtE+NG2bNOh/R3sLHZodVg&#10;K02FPhb4zx4MeOXEklSMPJ+iCiliWVTciEbK670R5JPgccjIQwzrE0rs8rxyxrIQQqEKBKoqiQLv&#10;wSbI34vBCsz5kuRBO7SFNahlRQQdJYLqUDfWASdiRZ+OGL4HWVwCVYRSza42oPpPUWMUbLLsARsC&#10;TfjiLFkx/wAx+ZaOURwiwnUBYFg1UAabTVWfqv5q8RHJKzSTS5OMpaTodJdTuhOogoBQ76W73W44&#10;IIlw8582RY50YNGojRCoBLAEKOoRsQAbvyfPEuLDkRSyy9NoizERqTqXSp3DMAKN+7att9xtxjjA&#10;PkmQyxusUUjRhkEb6yultQGm3WhpJ2J+RxOJ1yWggkWREYOXWAsrCh7G1aqKsRbAG/nYjh4DWfrB&#10;GE4RmRVVupHI8k7FWKEtuyW1Aqf5B/nxnDmI5kCPIEZWWaJSU2UDSUoUHTvqU8HHNT8tkRy2hkjE&#10;EbOAHYJY1d7J8FhR7d+/EWHLjwD8uJOpLIgRVVFLIGPudi10N9z+98WTccx6wRLHGoxVIcsrSamL&#10;rpkK7EOGYkM1inPxYPjgmIxq0coweskkjI0sfvBA/mB3GkdiNvPEXNxFjOkSSRTkworMXFozfy6Q&#10;dIBF7DcbiuJeU5o5djTtAsJnVghjD6xpcgs6K/t871R27DjQm45j1ii3als9e9YZ4/K5lnGS0zwQ&#10;ZFmNCemUCnuNxVC/H/Ph47RZTyYUWLNMBGBLkyOrhzWwRwQFX5O+1ntwmOXlTnIlyLy2CR/lMWNS&#10;dKpXUYFDW6gjSTW39CcqRRywyYWRlGGZOrk4mnaCTa1bysZN1Xk7bbcaE3HOFsbsW1aGOH6awYIi&#10;uSi45UFzNE/UdDJYUxnf6ifddgeK4G5Xh5/J+aYy5khkw+syxTFbaSGQ7MxsrS7Ejba9uHSyGIYy&#10;SxBo30AxgnqFb1BWBYlR5A3sf14jzXM8jzQRTxdM6Y4pAAgrYFNekVtR097/AG4eMNHTYvppkR6N&#10;plACAC4c5HvSN4+nef8AL8pf9VyNjxuID0MlCsWsNsQQw1FgQG2NCz4vhrPhiEJFII50hZ3jnRw+&#10;pVBIr27ICF1WdTG6FbcaC5LPIZ3GToEIcXpGmVCq2wRwbCkkjSO5I78djuUZfJjyiGF8NJstYgS8&#10;szipr9lFjRVQPeK7mhVnhqUpIBBqDYkPllpy8TkNR3HLOF2OZMefF5jmPA6RZP5hfy+MJE3NgTBg&#10;NJjCiio9prxVu4snlubzlJMufIxVy4XmjnQaEZlU6dQPtDLTHSNmAvvXHES4jYoaXKx4cdshUyYz&#10;bsWOklRo+lAxO4IBob8ZNyfrSI0bDmKo7vhQh0SFo1RtMd2DQNal2JAo+bvFSAaGN5yJ6aXkfJ8a&#10;JMTKwM+MxzZMCFshZo/qeZbLW7WG7ivHGufVfpIQ8pizcVknhxc9RBHEyw5cGDMwVgqn/eabZtBo&#10;tuvmuFuDic85bHgS/lziSTMxkxDIro3dh0QDQWMg6itkg72duAvUHqr8rh5mLzkZsMktLFKITHjy&#10;SOQA0bgEgEH2CvcVuwd+CBgAwpV/BvaKljei+UT5WXLj5DtGGPXhkkCzMztcZQDb3aSrUdiAdtxx&#10;QfVXLI+XTCKLHEsc0gV8eEmyNgpO5VKa9dVZ2OwB4snK86I48mdA+RKs01glSHAF2wS7oKoogVa7&#10;bknhVncwCyytkcuE35p10ytKCkEYbbbVr6z3ekDSSdt6HEpuOY9Yop8QIrnSt6ZagCKNDDG+UMKT&#10;ITFEAUwwu5DF0o2NJ94PYDb72eH8GfLFPG7SZmIMXUZHCao8kn6VRSPjtYsDhfzTEhkmkhxcNUYP&#10;JJFkrIeohIsBrOoaPjau3CblvOJnyxi5DNKsb6LbU3UrZmBPYofPb/roAcs4HPu8Miz869WflkgK&#10;TOVOkqjKfJFlz3LE96O21cHYXMFzMmHKaF2MXTKpQPTLUAxsghWNVRJHxxRuaZcCZoxpSXMp/QYx&#10;atIHYEEDZttwAbogb8WmKCafHxujN+XZNNBEJ1gEWrCgQNxt3G10OLMknDfiKvSzMeOsUKUJFeJq&#10;a/j9R2a9Lf6q55jZEsWXBLJhmKPKx9Sp+XbTTJv7mZu423J3324sh5TKh6/LpjGrLJHDj9MuW1Wr&#10;GRogVG52B3GxPHWKHE9U4WfyjP5LHiYmEcyM87mldg02LYBJAbSrDdlBJ3vjtJyvnMnLA5ws5cmO&#10;SHVADGG0yyrudRNaVJNbEk+eFlKU0TUs7lq8tOwWvGiSUFLZtc3oxucrDRwwjQPPc/19jZy8syOV&#10;RRcuaadDkqrybWQJFAIAYg2GYbbjuONR865K2Pl5EGVkTPNL+vFqc9J0G7LYNOQf6jcVtfG+vXnr&#10;nm/I0kxszk2RzP8AMRuYZseISP8AqXuzIAwAs9hfz9+u/qCbn3N8Lq4OPkq2OpaaCZGhkijbdqkY&#10;FqINGqIF7XwhYLFxVrD8RclqmEefKmXEuIIKYgKzsSIlb6S4AJGwsW2wN/F8VvmHpTmK8snzsnXF&#10;jYk0TR5mDGrO9KArNYplIIDGhRBNUSeCvyOdD+VSQOgyzG7RpJ7mC++UNITqC0aVgRvexvjbnK+e&#10;Y3KeScxxs/CE+O2G4ixZ2WQySSEBWjXYAqWIJAq1B2HGRaXD8M7EVhYmh7VHGvg0dYkleYsk2TFk&#10;STOJVkYmOR6ALCTTtrRSoJBqwQOAs/mWMjRwriSio36jGQ/7RID7SBekhR5G+xs+eLjzTkZn5rHl&#10;6MLFx8eMyyLqCRhpvpGhfqpSFs7kr2o3wgnTAQxYmQFkjwHbJkkxgzM6O4BHuBYKA1HsK3q745s0&#10;gEAmxI9O+ENQXIIfrTL27ziPCy2lgkiXGQ5E0IkjCFQSFAUaxZJUEgEje/irA8BxWSeDK6sUjMhj&#10;Ik1wxN2dGP1Kpa2oDa/PfiyRw8lMStihpM/J1rGiApOmKwYgKDY91A1YINGwbPFbn5eIJtGOJ4ZB&#10;JouddSojmjqNkO4bf7g3RqzRwzuG1yh8FxRSrOY8WNGbSwjpUdnGkagld1IH1GioPeuMo54+XqWm&#10;Y5Ex1QspUKsbsxAUrZBYAjS4ojxfA3LznYxlKhQIMhseTJUFXRCR1TGp+lWFBmJ2v7XwTDhQzYeQ&#10;+THIFjdpBJAupG6rlY2b6jr7j5sXXFVEMajyPf4vBC6WCRzrlUIgYiJmCuhLnbUD4F9zRPxQ2ngx&#10;cSLVkyZiTTqpKQaDriHZhuKA8rXYbE78TSZSxK0MYWebGA6itHqKjbcqRTHtXxv27cZGOZlfNEUc&#10;aEoXcR3Ske5GQABLofIG9HhMEGJiQvAJpBCmOyCpVReoSWBoqDsb2Vje/fgYLGNa6EmGoUxbVLEF&#10;FjV2Uf17bjvwGmSTzD8uwZYJkURFlbp6juAu5QX2BIP+Q4ZZUkWHihGihLyTNG0isTLGL2oCtRJN&#10;CwKH24sl3HPyggXJmyOqI5oTpdLj0ICLOwJbs4G23gG+J0lmjh6oU6loquksDYIIbawoPlduIMfL&#10;lW1kmhlxUtXdtTzQhhVADs2w2+T8cNoAkQTIS5MVAUkSdhTatwRfkCm8V24dBC3FklnnRhiKGkbp&#10;tIxLaF31N3FD4/5eA/xTzDEmrEzoYsaSWplMWplRDRYKQCoJvzv9+HHIsF8hzn4DRTNKShglUBI1&#10;G2ptqOkbgCr2rfi1wcriiSR2mhkSNrljSMEu770w0g6Af5SaNHxxIBJYBzFFJJLg/rk0Wr0W35Ln&#10;S5MH5qHHXASRpYpDomaY9shb0I9gOiEHSv8Afjtz/r/G51yyWCCQHIixMNcp40UvKqgh3WUe1aBG&#10;oAC7JI240X6Z5Ngc55MmKiiGeKIST5ZQLG0WltBITdqYBVDWK77jjjCki9Pc6XFifJHLngHVkR2M&#10;ZI+oKuoAgkG0BJBNjfjoISlKBiIBAqAR4eNL+ELZZJDm1GLFga1JAvo7877vzep6c5ZEmP8ArR5L&#10;iPqSDqPTqJEDA3dOdAYkVQKjjqP6zxEweZ5WScfIyVyJZp5clGYiEUGKsjXuGvSy2lWt7cbZ9X+v&#10;4MvFGJjyNGuHj6o16hLOq0AZPeWAAqhsTqFHbjRPqf1JLImkPj5mDl4wVoYZgcobU5dCSwo2Nv5r&#10;rUb4pNWFBISaB/w35i0tBSSS70FWJsMxo2VMhaKzDzGXmDwTSI0kEMMgilMgKxFyQsV7CyN2vsRV&#10;HhbO0sTymJIEUJKxlAILlgQiKF/nBJI72Tew4TRERY8QxjmYkE87K0E4YKUiJDRDYFb+pHIBNm/H&#10;FjhyceNJVyoIESONejIJt2G5Jpj7pQKX9z/ThBANw7Q2A8V8jB0M8k/UCguzyFDpZbCMRXuN7GiS&#10;AN9wOLDHNEZuW5sePeRFEzEgqJJSgalaQkaVkXWpbu307Eg8VnmvNIsh2GktrjjaFlJvVHRBZq0U&#10;AKvzW2/DnEw8vmMCPjosbLjqHT3W8rU1AdqFAsLFCxRsnjRs2ETkPbw/r8RChiAF3UkV0KgD7x+o&#10;L/Q3fxN4XPfwX5x+B/NFiTn3pbm+Rl8jhnKl8zl0ij9LXIw96KNSqtna9r49uIo3haDqQxs2RCrO&#10;sYABZhqAK6iErYEiybo9uPxB/wCj+/EvK/Cn+Kb8N0klyIeUepueY/JOcgy/ozvMwjSU2aj0nub3&#10;AoDj9r/Iecxc3lpHSVYy0UTBlDaDvHb2QFCkC/I7X34/T/8AG28k7RulOxIdQkKUpyftJCQyRooF&#10;+fKP5l/8r/gv/wCL+Lv/AMRygJcjekmWkoA+lU5FFKP/AFVShscXjaccYydRjACIA3VYa1XS9hk0&#10;kadvBvfzxjjdSYTRjIxenqsQBNTiOvaNQpaHY/N8D5mRJNhzYSBceWBqYq5/XG12x7d/JvyDwPFH&#10;IIEaWARlUtpI5AykKRTHSbsnuDVd/nj6VH43VMwqbDiAzFa2vbUGGRlxoiqxxh5AdLIF0dqJo7V9&#10;6IB/5tsZ4JYJIQYOq56ioLZYwBZUqBYP7GvvxWY4GmJnEojiDaSWYa5F8gG7Hfv99j8moFiXpxyL&#10;FNoZmkc+0oLIAO4Owomxv/mQ6UtiD9QcVw/cA9WdgTSgJFbwRkyLG640rluqdS/lFLCNRezAkabB&#10;2Nf9OFqo0OWxheWVXjIVm/lYk99TDSe9DcAiz54Kjjc9ERTkvLFIzO6BwwWyqKxArUfI8f0PE0Xv&#10;hC5IWKVFIQqre8WaHje+53/7uRbLp+eP4aLLJUokkqsxN2aj1OXEjSjRysqtErAhJ4lJcHdWZfaF&#10;9o2lN2TZs2LrYByYxU6uiCpId9Dak1MoZgRVa9ZHs8kCvI4PeJUQPGFZZEVZh1FJsC3Nk0jtVAHe&#10;x24VQcwkE8kAxo+i76oyTqZNOyazuQbGonzp+OLQpWE36d9i0Ryx5SMZMoCWBG/2aJh7jdgsy3QA&#10;vsNwL2G3GMqLC0cqKJC6l1gC6QWY9qNkkqBsTQ4NyJRlx9CPSZE+rpgtTCyrAk7atgVs3878QLjo&#10;DAmQzg2VVWcA6lF22ncISNheq9iKHBCsIcs3A04Z8ng15RPpQibDLhVkCopZgbHvDHYA+R2Gw4UZ&#10;CzyLIOuCqB1ZjfUAX2ppZTZ2G4Pnt34NFRBpo6lZCCVaQk0rEACySd7oH5BJ4JhkjmeWfp/l4WVd&#10;YI/Ukdvr0fytQ3tQKHzwRcIJBqKtmGuOlOHizwoi/NYsCw48Id8hNPWmWiq0CXQNvqIsDTuSAeJS&#10;sqyRzhWkDAQgKCVL1RdwSbI7bKKvcg8S5mUXyYGi15G7x49ghYgqtbMVGzhaA/z81CPzMBTGypZI&#10;l+pQQFUozBmJZV2KkWT5B3J34hTsWgKAkglRGVDQHU1zdurZQzw41E/5d5gV0HrGcH2LvaADcHcC&#10;qP8AmTwYEOMjRxTKq6iV1IQWQ3urlRQo+29zf34iSOPV1YOm7alYsHpya9zk/Tv8myB88MJzNltD&#10;+bnWKJGWNGUI1m+xVNiPAb7k3XZEdPZhQM5sAW+rIPYs1XNg+bwkLOLhLzGEnWshcogZvrU9z9wB&#10;5rttxkJo1cqMmd0AAAkYOvjUEsmxffYkX+/Fj5j/AKvhU48HvyNZ1FwoH0WKXtV0a/ueK/iwKzM2&#10;Uis7SHoKF/T9vyR2LHyNh4sXxRdhzp5xfCoqL0cB3DAUfTOjjWI0eSJnlUEliFBG5C/AB9x++kAd&#10;wd9uDMluskTMzJEgBVVBA1afcdSAEfZRt3B4KyIoTpdT05xGdV3QU3daVIIo+NxxxDmnHWPpKMmN&#10;rLxhAWHhma9QUC973I3rfhZJNyYYiWq7vaj9Kjhl4wpllycaJQrS9HJTSHKhGCnYBWK3qbsAartf&#10;esIcaR2ETfqqiixMw6ig0SCCd9/qPevPfh/oyMiFpIys4f6I2U+xRvaLVErv4Av4PA0WOiu9RznM&#10;KNpYNaEVRLoR3A3IH/LgDPV24XiBLmJU40o9A9Mx7mvFolwYiXx1xwsKxs7TI7gI0emhp7A77Cz2&#10;4sEceLNBqYokhdkCRMGaXp3pZKO++xIJFd6vdU2JIuNEqqMqYaTMATHpDGwoYaaoGyt2b8dzJArY&#10;uR1tJgR8YiBU97oxI2SwfeT3si1Js3wuaHFCQx6sfQ8cubRu2ZKkqdZocJ4U4nLxyEOOX5C4bKuP&#10;J0smV6kDx6V3bZUJFWy2zb0RYB2PFh/Pn/2+P/8AMn/fiktLkyhI5H/Mu7v010BWjCras5WmAUEn&#10;Sbski+BunmfON/8AR/8AjxkVLUSGVlkW0p0Hh5HtSNpIS2KYADQCzEg0+oaaaGmTR8ZJelo1uiBX&#10;IUAn3UCdIrSQBZAJq9gOxjzMePHCyQMdJFdFlLEED2yBv8Vm28VtwzjjCM6xuTM4IkSI37V7spbw&#10;B3Ionv8AFQPDFKgmWTdGAWMjd3uhpJNg332rh0cNjofAwKi5kMkE8c0UhAWR0YEsCBuqkVWoHZSO&#10;/wBuCOlk5IlJkAgZi3RlYKS5BOzG6+NgP68TEtB1DPiNjyMAA2pS2ogaW32FfG21b8YPDM0aSyR9&#10;UIB1BrIHfvqWrau6AH7HggY6HwMQPGJMvBjDJFFJEUUxsSIyt6tRIo+4URt37eeC0wm6h6soeFdY&#10;SZNum48OwGo2B/8ADXEcRRYYVWBjEXleQrptDZKsxJDAH+YDavijxE2a8yFo06GOgZZgSGRjekFU&#10;BNnawTuD9uCDCdD4Rg6hyNGQXCkqz6aDLRpVY7aVPkE2Lo/MLaCURADISQSZGHUXv+l2BYfBO3kD&#10;vxLHDOGSN5EONpBhcye8ht6ZPjv7dgO9muJ8yCLHhR1UNDtrEYLaWJ3ez2b4A2O3atiGYBS/Hj+v&#10;Ot4J6cEBxessjmePU2lr6SEFfcykgPpBJ8EijvwKAuO0EUCMyTtJCZncl49Vaio+kBrGx/l278Qy&#10;9THwhpmAeW4400EhEKsVeQbga7BO9bGtxwPhtGGhSSZneCcTsysGCNJYHts2p0J9NmydgVNzhOh8&#10;Is4AFQBlWGOcGxzbTSMhjZZWUitOwF6R7qTfuKYWd64WY7qEcplv049LmREsKHsNEFFsVBDubO3k&#10;b8MMnIE7TxxiG3dfcXIjKA7qFYUATuN9wNTfPEE8jQLEqxoUUMJo0VR1DS65SRQ6e7AeCAfvQxOR&#10;iqsWT8W7fKBY2EssmqRpoZC6xrZCm70SUNtNsRou/b/TgqRkhiEUEByCP0H1yaJLQNp00aQFjsa2&#10;7sfiOB367iOJYI1GuNG26uqihiQ/SrjUWonYmqIPBUWFHKpyEEsWU8jHplqEoDMSpug6AVZ7ixXg&#10;8RFAojjzc93gSSQxomRDDlY0ggLyG7oalDxlmJrsdDgHVRKkeQW5i6PjmZmkQwyTPIGOpCimmc3R&#10;NsQARuQAa7cOHdYnm6kPUIVQzayFVwtqpJpSQQOx09vueBC5SX/aekxlpVhWJCZIQv0v3DCu5NEt&#10;uBQ4IYoqcAdaU6/mBsPMeWSLKlcnHySViCAao9Q9pYEhfqIuvNfHDGWJpcaOPre2GVmdlbcKSTpY&#10;EWT2vuPA2rgYyYsQBjJMLOVixdBCqE+kEkH3WNqolhXffibHyFeSSIIWWZG1M6kRxt/hO1qyk/UN&#10;vvXBFkhRISVCrXNATf8AWeRjlZXwFJxvembsfbbxqKtyTsFv+UAfvfbAw40xBycnRKQdDgFgANwB&#10;H8N2+3244ngJEQgd5mcMvtJYACwdBUV7SfpIB/z4wjhMULDFndpVQpIGAYmVt2ssNS12HYAiz24W&#10;tnHn5XEb5a1JYpSng5+5tLOahz/YGIlEi4r5DaJCUiYRgFid1X6dQU+CDtd+eOt/8TuMnM/we/E3&#10;lGQ8itkej+aY86BfZqMEoUsD7WUkCw1jz8DjscRckUclu4UtrUMNLVbdrJW9iQO/bjSv8TXp8c9/&#10;BP1bg40uXBzjL5RzFR+UUu8sccLMIwd2GpN6N9jdduPD/F0n5u6JyQQ5SRQg5N42YNWubGPr/wDF&#10;u1KlfE+xTihRCFy1EqUHSh0lRSR/s7sNGyePwDZWK/K/UfqHkGQmHHmcl5pmxdU6EZopZpZELb9w&#10;CAB/QbbnXvqDKyoM5ckCTIVo3UxxxjSuncjazZ76vHj779/GLk+P6c9a+oH5hh9PIy+czxDKmRo3&#10;mEbsv6pP86sCQK3rtvfGjMucl3yfzEKwmZoogUJZz2IJ3odvcaHbwOPydPQqTOmS5gIKVnJmFwDx&#10;GvnSP6m7KZczYdk2hFUrRJUHNSSlJJoeNOt2hDHO88SRhtLOysEZhqVWNlTe4Kr7GI309/HDXCx8&#10;AxZ744dhGwFsaiLEEMgrfTZ++98KpoY1mU4Y6ksEfWnkZWZQTqOldPhSCSO4NE7cHYRjy1/KPI0e&#10;PP8AqlUtHeUbsdwDVsQNvG3jhYerjMtxGRjbAo60PREeMGdJdSSFmlVVcUQoDDSAKDkgEG/muD4M&#10;aUZGueDXDKjOxRa/UK3XckKCb1EXbfPE7CKCEQQnSDI1TtqEjhbLKDsSAw9hFixRqzwIs2flypjl&#10;GiijpmyNZSWU2QFYXupUjUaF3qqwamCADBi47sIlmdZCUEUbEspYkhrN0EYFRsNifHZhkOaxYoY5&#10;ZZCCkmu0QajR9yk2wu2Y2uqrrtxx+UhhzZ5dOSrbRuB7yqttrhP0nuSQBYI+3AO0eVIyPnmIMIoD&#10;Q+o7lia7tRs97IO1UJFxz7tB3zjkxy68kTgx4ye6SQjTMoGy6htcWoGgAC2o2OG+HDJlRxqZJUxr&#10;DPlUqqRVe0ncMFodxt3o78Tyw45Cs7ukuLGsmTjye7qbAqrKykuD2IN0TsBwFivNkzzxQ9VVLM6Y&#10;0gIjGsWyBezaR9IoV3BOx4cCDYisEATYOvLlxjlM6LNUErAkaLJPvJqz5Av9/l2MP8tBTZEDmW40&#10;KG3UkgIrNW29bb73vwrky2zZmiaDpHEdkZemVOoHSpBAALah58f34kwcXMTMdJqexYEoHsOx2ogX&#10;uDfcH+/Fk3HMesEZZuAwjWObGaKdf1CzOS0xG4k2NFK+BqNGxV8Hcm5Uc0ohkmUs6vNYIV0B9tDv&#10;v2Ubefk8MpcBJkjkOTK88bUaJGzDYLrrYVp2FfO/DHCgzOSzw5ZikyUnjDo0SBwgB3DA7DSdiaGn&#10;ega20JuOY9Yj6TRwevhDBOVT4WX+WhU488n+6Zy1ANuaXtpI72RXnixYyxrHkOCmTkhdEiRx6Wfp&#10;AboRSlQ3yeLOIE5xgY2WkzpmICOm0YKAhdwzgKWv/LttxzygY2OyvzJMdG1PGXir3KAfpGnZiRZN&#10;/HGhNxzHrAR9JA0LRWsA4AYs+Nk5GbJpMEMrbRzavJH8g7ACqA7dr2OuBgw4cTc7eF6Qu2KjgSxs&#10;fcF1bEE3389uKo35ObmePNhQujQyhVZjpElkkX2A+3mqri+Scn5J6sx5YeYx5EExMcc740lTRgUF&#10;YGMg6WIol+39Tw+FAFw4LPWhip4/JYs4Z3NeXcvnxopenHhgs0jTSlwDoj+kAkgtJVFu1jfi0nle&#10;TyrHSbmnMYoZUWSE4JLtIZSNVSKq6owt2hI33BNDjYHpzkKYQXB5RPPlQ8ly4R0en1WTGVVILvfd&#10;jRJoldzqAJ4t/NsCOeXMmxIII2zv0ZsvLgWWWNyylQjN9NEUGq+25F8PSUhIdiSBm1qEN0MXUkAF&#10;hXqT7/iKN6WwMZsfGjUs4ySJMnqqNLxknUArnUFHYyDwGqjxuE+nMbEwJOYYUcGUyxs0SQMSY42V&#10;TpWIEEiMgUw3Jv8AprmTlPNOXQxTEjmGYhMasP0lVmHtKxoPpAPbcbmxxauW8w5ny5oMvKk0nomC&#10;eEsRCjk2CALG6VYr4JPEuHZw+mcKhrJzjGmTCcxdJUxHgZZyCYp4ydeg/WhYjdgNh9u+14PTnoT1&#10;X6TxE5tkTrzvFQu8bwI8EwGkqDfuZEU+2QE6TR7caBbnEYyZ0lXBdGMrKXcFjLkCgppSVBOr4N0D&#10;3oFRc0nhlxhBzGXCyYscRlRbwAWA0Tkmv5gKsgX2JBHEhnD2BD8qP5RVbtTWvL+2jnK/D7Awcnm3&#10;Uy5GhU9TCOOionQaxaAHT7hSkEUCpO57aJ9Ucjjxp5I8B81mUKQG3LyowZQw9wAFgEgbWCeN4+qP&#10;UPM48THSNII1aJo5nSXXrKgtpsCyGIv/AIS1adq40Nmeos3JY4zxLjztJIOszBkYsRrUyPqK0BQC&#10;0bFVxZRTi+gFg18zenpEISRU3NGaL96f9H8qn5LNn5cxj5tkwKzxt7ukxG6DUT57ki/3Fcap5lyx&#10;uV5RSSOIQLJIpmEdqxcmiGUakYDuex34tGBzvJbGjzDJO2HAxizoMcI7LLGaaQA+7p9zttXYDh5l&#10;/wCpxyqbOypzIMt7xoigcF27MVFlCAQTQBXt9uGOLPXTPwvDGOh8DGq5uRNmv1X6brDGswlia5fb&#10;uABYY6RsR/bh1j5kXL8YAdTLyJSgjjGhVhjPdq+ouD81Z+eJJFfFgeZMgPBko0URhQhtLbaDS6td&#10;+a28V5rWPkZGFLSxRtkysyj805D9PwyijuB2urI73sAkgOLi3jwiikBXkPN7RedfMBiPImUz4pKA&#10;R48bSC29xilbepg2woHT4vi8+nea8zjeKSbFzERVWXaOw6xrSh1OyrY92qjvxVvRfq3HxYpcFcZG&#10;yBKZJmfRKjsdrCOp9wP8wqgO3G4OUqnM+vmrNENUbK2KpCuQVpgiAbg3vQu9/jhLl3evflDEAgjJ&#10;qGmmUWjk+T6d5s4yeb8vhy5pIn/LgSFWxJ1FLqDCmBN7iwNv34n5r6Ail5VkeoWjghhkieIQJFqA&#10;UXtKK0EMADbDf7cU48v5dgcsmzHg5j1sdmKhWMZ1g2FjJPvrYsNttv24wvx7zeW+mM703zbk8eTj&#10;RvI+JLEzLlooB9uQrA6xpO9hh3rixUCkvfIt+6cYdHXDnHK0hm5lHlYz44UOvLciNbXQHYjSqn32&#10;pHYWBW4q+NcZGJmc8BTG/MSNCBDHKhNytEPeAp7i/qB7WK2425zefmXqmb/Wjj8tyt4TNjiNCoGo&#10;sAqtpAXYb1tvZq+Fvp3K5bhYua0qGF8JZGhmfSiBmAZ9Xhi5K0xN3sO54yLIYkUBFPD8wshDkGh8&#10;B7RpXmXp7PwDmyTl3mOKJTDLZGlAQVCEk+LBHb+169iTK/MoWAgM8LJKWIfTH9TM471WmlNg7gHx&#10;xtz1b6jxec5euATMoQYzsoIiDAm9RWm0Mu/3Ox3viihMbGllMb9ZJENqwpUY1spanII71VAbCieO&#10;TNbGp2vmwy7rfOGoYEac+Gvbwtg6WLLFJJzBjJGxMRjhCSFitqmobiKgDqOx7eOOcKYZ0rYzyPJI&#10;85dyQ5U6D7iJNwCoo6hQJH2NGwwOwfHjbEj/AFPzDTZBA0gg6EVnNstEjYbX8HciLHEcU8sWRCsq&#10;6oYhAgYsz+4rHW29jdtgNwfhaiMJY5OOVIfC7M5gJZJsblyGA4SaMyWQaxmW5K603CkKB7xYahff&#10;Zg2U0EMMiMipl4/TeOJgsSFB7ZGAsq4JJBI+mySTR4V/lZMF5ZJDFLKYTLMoYs8hFghwoo6boWar&#10;iZZ4meCKIamliVcjHKBdJYFm0sdl0rffY7j4tMThVoe++2MQPGLhlE3TNgSTJGHWUke23INjvbGj&#10;8+eJJusEngi6/wDtMegkjVHLpANqAukGhtXa6PGC5MERligCriCUApM1lr+oqxFKBRAq1++/DASR&#10;yJJjqrBFAliJsop7gRGwfdv32JJriHAqSANXgY6G7dYTcoxpMeSN8lhOkTFqkJ1Ix8Ja1t9th34N&#10;aFp5J3TQxlcSANelFUgkAtQLgDuP6WTxnjws4kMqSSPrEgUWFVQTstEm+xJ/e/nhm8MoB/2czKSD&#10;pS+kpZbJcgBht3u99wb4qVpDEqFWsQcx5VA6wYTofCKxncqEuVBNAGhhlYdQKdKSMosMVF+4kVvt&#10;W/k8ExvlwZjROjyYsylshSVYKEGwCCxv81Zs9vNlx45ZMmGLKh0YKDWi4wd7eu2sgk/BDbXfBL4O&#10;AnWKwzQTSNSs7MSEJ2JRTsSDQN6e98NQUFi555d14DIwYVXYtyMbB9A8s5OiRtDk5UcsqtI5nIGO&#10;gbuunuwHgD+hHG9+Uej8LnCqMRuXvDJG4mkQaGZ02VSSTTEnbsD8ntxoHk0owuXpOqxZQvosquBo&#10;JFMrHU2kfc9vHFt9LeqM3Dniw0hZUfKJ0wZQLGJjQVlG9nsCP7caEEYri2tKtfSFTApgRRi5Gd/x&#10;UxsiLk3OfSHMISpvl0mO6TdPWw+uhG67qyKQWQgG7I/cH10zTenZMrlNrkY8SPIiH3lme2JVlDL9&#10;IPt7gMDXbjbGTJg5/KsXK5hLmY+RFUMSyaViEVISGCnU7ggjURQva7vioeq5OU8zgkw8CZVVMJIn&#10;RVWMtJ7mYOdjrcEgVZHnvxoUUt97k1yY8dLNYmBJqB/635l/K3OOjWTzjnuZLLPJAyzEtrCMwLwx&#10;e3cMdyjGxRqgeEmHzA5PNEyl148kKvGZJBaM1W6ut0w22ahsRvZPFz9ccpj5VmB48meJXcxPCrgp&#10;eoaiD9QtRZqu+/bilYyRpOZUVsnVKiBU/TjVFAsTE3RPbfc9ztZ4oCDYiGRaBzCRyjZM35iIIxQh&#10;E3mk20sex0mq076R8g8SZKY8OEqFFyMqZ9a2T+kgUmlF0VsE/vt9uIAcSPGEbDoEzNOscdOyo3uG&#10;mrtgwtTvYseeBZNObPkxyGYlcVTGT7XUsDRKDeiQHbyB3NHeYICjy58kdRZwuPC6IcQqodkDXQPf&#10;SKFnfa9t+L/yPNkjyIkiMqDKcmPUdURQKoKE17HshQD3uxsQOKJj4JxZY5po1m6qjHKlyG1jxp7A&#10;m927KBTHvxc8fNjxWUSSLESkdR0KilQDS8brdDSAXa9PtN9uGSv/ALievHItBmlv+yP/APYP5R3B&#10;/AP0/wClMz1l6RyuYZ64nPMTnkGbjxuDFUwkA0IfabBAGxJBN1W/H65/wCyMzL5VjxPJLMzwYpd2&#10;Yk6Y4194c7EkH277igft+Of+Gxn5r+Mn4cRc20HAHNkyZZBJ1JJIxIqhgRsAzMNm2PYgjj9vf4Sc&#10;j5dyXl+An5bIihzOW4YiZUGnRLjoUDAABTRBGn6b3PH6L/itYRJm4Q1TVs8KKaVb1tn+GP8Al7JE&#10;3d2wBUwpKpoGBqk0sr/Wt+tKmL5lyEJrVAX6qodwzFAK1HfZfnztt54x1xxQtGWiYSOHYEsEUb2G&#10;utJIPajuNq4YS4WGJGUJIVx5mpdLBifkk70v7FT8kccmLqPIQqPaagjJ7SOwu6A+7AfPjj7ES5JO&#10;ekfzsXIEpkEBLEuEnFxBcJS+RP051dnj6IQSqImj/TERKOCCGc9gNOx8b/3+BhipKHdszHWWGxjs&#10;lgfpt2NXYNeR+19+BIRLGJCJBEEFGGMB3JB2UIBt/UD29/sxZmbGCJGRKVDSNLqWmG4IHYVsD48j&#10;bgF8utusEsAvQkPZgSRTI0Jz4dInR8NX/QIhjhLhEkskAXVWd99gfNXdcL1lnaRzLMpWQkwgrbKf&#10;8TEAgKANgBXxxJBi5LrIJ/8A74kYaXWtAiruTVEHeiKq/wCp5yXx8RIMeNiZYy3UlA1xle+m9632&#10;sbC+GpNAKPoG/EMUkA0s2gHMMC19L31jIwwmJZDF1GEqMwjahI62AxQbhC3cEC+2+/A4xoJWkb3x&#10;sJGcxglGUAXprYEFyQNwAD2IHGWB0WmWSbINMDKITqQ2WIA00LUHsSCDV78YS5CLkPIhV4C5XWzB&#10;SStt0wLJJBLWCPA7UBxaKEA3APOAZG6JGkSwrKwtCgDPKpI2K0QO3erG4A4PEMjSRFkDsAzqo7Db&#10;cl7reqALAg2ewHHMebDJFrdKAlBHUVtbBSAFW6AB7lgfce1HfjLLmuliXY20siUY01bqpXurAbaj&#10;52vzwQsIBJrThnb38YTgzZEmRjMDDI0utHAKAKx0lQRsyrVG+53B24sCGAGLW7oUQQ2UVg7KNJMQ&#10;JCoSKO5s7mieE75mOcNTrkeRJFEZVGDGm94Z60kJdqQTv8juTHIcgrHMyPHDJatGrEsQC1liASy7&#10;hqFE3Q24IYlKQau2d8qizeIfSlYKQQGI4iRNGsIkdsxQW0lrsk92JFgkWASa2F8AZePJkCPHxX6w&#10;WVCxYsJmTYlwzHcML9tFa71xhNlTROUjmi0lbSIAs6abvsCPNm7omz54dLIsaY8UjhZJYe4AJDPR&#10;WnVbYb1pO2qwDXaiyGIetKecXEtBIIxZm9i9CfA0q8C40f5U5KvIkbI2pYtiugL2JJ31f4QNvsOJ&#10;81ZcLETMWOKQ5DDpaWYlFsWClmr30k1/lwII45MhVkijKqCWlZ6YkHcCO7VgewYV/a+DcnHyJYVJ&#10;jrHUHpFaL+0/zAE/PjauFRukGrBwwNcrig6GImniLfmejRMS6hO24eqJB8X/AIb7eDtxkJoFjVYC&#10;IsjSZW3Dqu/ZboEfG23gGt4nw1lxyZo5Gew6qXPj6aG5S63F1Q/fj7Hx0SWSZtKnSo0aiQQK1AoD&#10;dgHtYuv68UXbr7w8mYSwYiwJqQ9zfL04QZiZbuyrIgkMmoOZAAdJ7Mp8fahf+XBTxxQPeINCMCkn&#10;vUvbbFiG2K3/AG2234wyYsWGOCeOd9fWHTURP06r+e7AA3oHvW/fiWNBIjyyMszav1EjQh1U9m0m&#10;rSvqC2b3rhUPQkjNzm1RTl/UC4pCytHPNNBJGshbQo0uhG2jSTuRQsH9/A45xMiKGZsiVpIwn6cR&#10;ZTcr3dPuQLBHkfHBVxdQdMgn6S0ZJruCqg7KPmz4N7ncZw6F3lKiMMRCdAKI/wDiI3BJ7EDcdxwR&#10;JCnDJLOxcGzgP3ztDKLILF2MpRDN1HVgLClQTooCx3oNuougOJ0d8hZZoQVa0aNtm0ANpYoKBLUb&#10;1Aal4Vxh3Uy5Tx9QlPdBGwQqNrkB2bUG379uD416cdLPCmgsVKBghRrpmIoDsBQJG396Lt175djO&#10;GoCnsWal2uIkw4Y2nbqZBeVSQrtasilSxR2NBmJtQfAoXwx/K4f+M/8Az/8AhwrHVKrPAwmYt05N&#10;lDuq7yFAduwsX7iCRqrfgvTy/wD94yP/AJl4VG6WQBUtRPfnEOH1myJnaRo01MI5F2D6iQSRd6TQ&#10;AqgQara+C5JwGWKFlRwVtmUMzS39QG4UWNqNnyLPGbzRq0jxzg6LdIwoN3tbpQAIvtYC8DT4k+UI&#10;JOtCAKLrGAJBRsamGmrvbuR8m+CMibB9O/CJnkM2rru5ltl7Axu3kC6pqqtvHztxjLm48MMWPUjS&#10;EWYVO5k8Fr7A/wB/8uJvy+UyGEtGq6iyykAHzWobABPke4k8RNjxOnXsyZELAgrshK37yfJP9q4I&#10;C7OL8e3hVjDKyJwgWXRK5RiDSQG9gdI22snwLF8MHSKBzG0on0yaHVYwFqq1A3TG9jQ8X24Ows04&#10;kLWAbLSyxkK29bAkWLvx3qgQOI4lMuS7HH6cU1ulqaBaySLBCkH9wB28URDuwetCeYIoebwJNnCB&#10;Ei/LCVuoQ5ICMFIoDSf5aqiCCOOWyjGCujUpVXRSwCxMCAXKkgPp3oE7muI58cyZ4IcY8bAAPI4K&#10;Oyb6SpJ1Bq7ijvwTmMdDxjS8nSJ0tGDS+enp3+4Owo/txLEMbaeVfOKYVE3cEGt6aN1FOLiIzNJO&#10;I3kkSRgHiWlGp0B+tgNtxsqsAPjvtlLijFmM2KkDWFjTVdKjAn2LuWk+olm2Grb7GYCwQxsqmOSJ&#10;scEqUp45Gjt9Jbf6u9eOw4AaLIznjALRxMXYNFblFrSw0+GLKrMCNlNKBZ4diGo8WijE2HHprGEa&#10;pnGdmxiXRFBZDotjaDQgoEsPrq67jfjKZc2jCsaQIYlWUzAOYRoce9RuEZdRYnsQL3IPBEK/lLik&#10;kIe9SIoHuUsNOprLAR+CT3NHjjmE8c7lI2aaeWMRu+r2Rge0gqKZywD/AF/vYB4mA0vTnCtREkf5&#10;Z8jJzZ8YqySEKoIMntWMgWYBuQLshvnbiVMnq0W6qZGMVjWNQ1BiQEQneyTVkd9IvvxNNBadY5cE&#10;CFUTRGdTDpUSCVBKFheom+zBdxxBhh58yRlMjQYzR6ZSSsc7FfpYCr37fyn9r4zwvGHL9Gu2pdr5&#10;RLFkzuzzZm+MSYxESAFJIT9TTuzFmH9DvfGVqY2xYng/Nh2lAkcltBHtAc2SyH6F7UCL2rgHnMaQ&#10;++JZQ0shOhVLRORTGSLcAEMD30734IPEELHIjGWWRMkOvTiJBcBfBoWxJskeNXwOCAzAMiens58o&#10;OxpI3yEhMiJKit1I2QNTLd6dwuoMO4B7/seCUhkk6zmJ41kG0xfUnTv3MyUB8gqOwuj44WxIr5Ms&#10;sqABkePqRgK+vepGYnZiRuF+N74PgypIMfR1ZNYBWpRahQaOoH+Y/wAoJ+D9uCHS5jivGpNuucZv&#10;zBoEVXbHSCFCuiEqbQGwwZbbUR3U7i6JHBOFlEoZIYEYZCtLchAMipuQzGx8ADa74R9OESVHjxOZ&#10;JAzMHII1AEtIgpQSf5RtV1xZMXEXI1iRmSKBCY4oAGNV7aNDuTZBuvnYcLWSBQBzqNGbs+UdCRMU&#10;yUqKlYSAHWVlKQ30hwGSli2eZhXLMzksEMEcnv30dRCpN6attN/T3JAHfwn9R8rHPcWTDNRBsPKP&#10;XZxTI2LMpWnUBb/mujXb7vOY4dzxyqBH0McPGQ1MW8rIp21HuTX7dq41h+MnOMvlv4W88kwNR51z&#10;DA5jDA8MpWTFUYzosylQCGomgoF/N8eL+IlKO652EAkgk5thI8mcnzj7F/HyU/8AzGyFRwt8uxqr&#10;E2RZydK5Nx/C5/Gjnw8z/Gf156d5bjpKvpX1ZmrLlHTolC5koZS3YlGtQRYrv2PHT3JURLkwTwHU&#10;AZkFCVGZuzqwoDT8AmztRPHYP8fOScx5D+In4nY3N/z35vK9Q5WZJPMjM8wypneNg59xJO4+dh54&#10;6340ixp18lcySaF1jCi60i9JkvcrdEKdh387/lbbyFbXtBKSD8xZrQ0JAHpSt3zaP6hfD8oS9x7v&#10;R8wzES9n2cJUTRTpSSRVwB4MzQ2woI3XVEgR5YUM8myJGwFOXPYEbWpXvsTwi5gI4MyKcyTTx+8p&#10;FigMZApphdCoyouxV71vwwyUOPG07xuwzgFdw7GFFNvpmC7R6TRBrURYPjibCBnM8MLwmSFA0JhS&#10;2VSAWIJsWQCASDVdrPGCO1A8OWuZjBllWJ8ZWVIpQLRW3EZJBKk3WqxW9mwbWTxSmF5sQTy5bW07&#10;m1SJR3iVidJDLe4F7kjxwRNy3FwjEHmzZJpRreKOPV7i2uwxoVZIN96AG1cTLN/rCFoTJlQRiV1C&#10;K2mRo1ADPKp9vz7dRsChVcEEK4uaOTGrZXSnVdKsIyxU1utH2s12fcLAN+ODsSXJOKsM0+oLM2tm&#10;XS6ysNSMx2J2IIKnYbdr4jxsGLCa+v1cSWRwsk0TF2cCtKFgakBslR3Dd624yl0TRxLHKrZSTSAy&#10;IfaFIYIDFQH00GJBoBqG18EETHLlBcxyBp30rI+Qupww+hSN/YQxG43oV24I5bNLJzKOErI8jg2A&#10;QpZgRfTYDUNIsjudIqvkaCCCOcxsVBAjDyyHSNV2wJbuu9qfFWKFDjBsqWCXJKuIZseQjHyUj1l3&#10;lNAxuPaoI9rEX8mr4kXGVRBDXPkhxcmepmyMyadnSIe1YaO5dgNLGu2o73Z78fQ5wSfqsVnyCNLQ&#10;rQRARszNVBl/mAPxwDjjJyw+JkhUnV9bTMAVZTuzdQe4FvH/AC8cNMaHAwocqONlaUpqkZ16je7Y&#10;NGx9xA/Yf8rcCMiH4GCHOKgedJ3xpndgqhQf01Pz30svkmr+3G5uRry3mfKFinw48bKxC1z9YaSi&#10;jtLGTdnuCANjuNuNM8lyHCxwvI7KzglI/cRGKCkg7jV3sEVvW18WsZs+PMceOVMSF6MryqtMg3IC&#10;qSe3Zie/ccaEKLPnb0igQzNqD4P7xtzkq8uxXVnk6uPTFoY0uRgbFBiaUXuTvt8VXFa9ScqxsqVl&#10;5aZUJbqaTIAEU7/T3r5IB/fhEuWpjRsHO1vpKkqCNS7EUdtOo+27N7WfjHGycjIyjkzSO4QKrRIL&#10;l7UB4LgbGzQ378X+Y1yD4A99IYx0PhE2LyjJfHbrT5MAgkDJNANSEgmw9iiAPAPk8Wz03lTYWTMI&#10;82FPzCrE8kiFXAsEEXZN1fu2+CN+HvpeHE5qP9W62hXJDmPUTvNv7TsD9XcBiR9+KT6hg5vyfJyD&#10;+VjKYkmkNCvv6YbY04s7fzDffi6VpOg6uPGIjdvKfXXLPR3NZeYQZTT5XMIoMTKhvpwTB4yFkHUt&#10;VZHFNVaiQbBA4l5z67x+Y4K4KvFj8zycwS46zRtBC7I2tFeRLV1BFEACwTXc8dVsnOyclch5WiIe&#10;Qyq8kdNACTIqKzUNaN2o1t3Ow4sPKvUGTmx4eLDKmXJi80xMpDIqiTIx4gOpGhbfSG3IBGodtjXD&#10;0KyN8uPffEjtp6f5lzfIw5BzI4xZZwvUxkDRlnFRqH+sEAe9DVjcbjh9PMM+JMZBiKjlzM8raSnT&#10;FNRBLspYA9gfueNb8t5vgwyY08tlcuQS5GJFIWLMxOwRbXXH47aRtZsjjYMXLOW8xiJ5TLIrlGyY&#10;A92XBuTFYge12atiBfi+HCihXMVf88qRVSQXLOW/EUqbkLYsrYzRxM5yJJOqmp0HVGpNIf3MVpSt&#10;Gl8m7PCbK58/KvzKcxeJTEsby9QaHUKQi6rAI6t21GySK3HGzfS+LkzvkPzFyufHJNBGsy62ZgCI&#10;nHhQAdAJHjvQ4bevfQfp7nPp5Zo4wnPXxennEOFSQE05MbUSVIEl2dmBUAniwoo/U4ve/wC+PvCm&#10;Oh8DGl+Y89xMmA5DaBhrBrAZveeqK/SHYmmGki9iCRY4qkXIvzsRyseNoVWVSsUquSUYi2LEGy30&#10;jb6T434cP6LdI1LxOsOJAnR0/wC7mEAB1dOQ6QxdRQF3ZINcG8nzeZ4zu+mmsqkU6BmYAUAwA2Br&#10;UoA9urxxcEZEPwMSAXFDcZHWKqnKzgNkITLArnXIqbgR+V8hu2w3PYHzxVHDLlt+eyZExZJCcWE6&#10;ljLEUrKNgp/xDb4I43LD+Wz5EiyiIppXkkmeqWMAlqNmlUjYEDtXCH1HybL5iIE5auI+NZJV4QHK&#10;xg20bFTYYA+6u534sLh9RDooWBzCKORcdpY26RlZF1CREVdxqQNYezvZB+44z5jjiRF5lIXkyGid&#10;kEceqFQxICkbuK7kfv8A0J/9Ds3lmLl5owDCmSjzTElmmSNG95icEj3AWBdbn7cJ8DnWLLJKmLOI&#10;YmCwKuS7iRiv1ACjW96iSO54apTAkEPlCsBFiO/GFPL8XMwwZJJFGRJlo0CoGGqOQ2AB3JN/9SON&#10;5+njzbJESwrNBPDJCeolgFAfeGbtRqyDXwN6uo8r5zy1yv5xMU5UBC4OOUYRiYf+sdxubG4vzxt7&#10;luVFJj42Q82PBkn2LFg0ylj36gtdJH3u+/cAcJcaiLpCnLl3yGvfjG5OW8oxeYwxwcwnQNKnsjD/&#10;AKUk2nZixA0yX3DbH73xX+d/gtjvi5fM8jmWG0y479LHuFnmD91dBRUqv0gfUBxpP1hhfjHkZOFm&#10;ekoIp+U479XKWn68mnsKjbUCFBKsqtv388Ocf1P6oxcRp+d5csE64jM0EkbM/UVaYaWGxXyxskHf&#10;xxIYGts+3EXwnQ+EFc2lxuVcnxuQ4fLMSXVEkMj6NNtoKFgzbIST7yKG112vSXrfkvL8KNcE6FUa&#10;BMkLUjytpbSXB9yxj7/Y1Qph6i9cvkx6mjlyJUxkJiUrGkhBFksACHsqxF0aIJPjS/POY845k8gn&#10;jlR8nROAHMzputWdxpC0APvuT24xT1BNiG50ft+GUVUgPX2e3paEeXjQRY2dFixzwyY+WunHQiQ5&#10;CS2LLsPYiH37ggKbo7HhPg4+LPlz4pdclEjPXkHvZJSoZo1Y7Ere72FOwNbcAc3l5wma7EZiqgUM&#10;oShJIwoSl1s6a20nwduGPKYckxZPRxEaKTG0ZBDATrqa3lRVIYXsrE9tvAs8iaXU/E/hr6tF0hiB&#10;a3lVq9BGEnJpGleF1ikjYrLi6rfSQrFNwbVRQ1DcMdh54VJLkpFNHGAZ4lkZok9qKxYkBRX1Btgf&#10;8HetqeHN69qsBR8eIqjmRjqiQaCorYML+omrJO98Rh0fIw54JMTGjeKRJAoDzExrsXVq6khYke0m&#10;7BquFfmHpDkcwYwiiY40cjIzZGQmnKGkAorEK25sAA0Lbb9yeFhhjimeAyAtH9csikEqbBjjI9x7&#10;7kgbH27bcGiZGnOIGyhJNjvqnP6YkZmL6FU0AoXyAdyABdcAbiTGEUAkBdmfIEgLIYQRThiQUIsM&#10;NiWNVsLqsgJLlrX5xoSHIDPUesFLhJPoVIkcdEtFYCBgg3A1Vsa2J3445TBkc0ZVi1KiyPjNGilp&#10;AykgqGAIJ7gdgP24JeaXPVFEGTLIciODHSBQvSjJActWwFfI7dvBPaf8Lfwx5e0iTPFPHprIZnRW&#10;hlkkVTpZ2IA38rRBOxN3xwds20yA6lAOftcAgWJ00rzsL9nYd3r2taUpQSKEkAuDSnV+bPGi+W/h&#10;96keM5MUckWLAzSP1VIkEYN2Q16v6ivFi+L3j+nY4YcbUkjNlV1Y1iWtI8kLdfIJG32quPQDkH4f&#10;chjxGknKytl40kf5dHVmBVSCAl7gntddq4qY/BSfJ5jDPy8riY7RtEYz7mS2O7KTQ1Da13H9hxzB&#10;vhJd1AMRV2/63NK9dI9lI+D5i0yyZROIAuJaiT9puBcVJ0qI6l4nouGfIhgxsdlgkf3khV02P5zQ&#10;I37UR+3akvqP8PsrlL5ecsM+QMVBIELfprC1Cy1Vp38m6387egnpP+HHnUPNRN0Z8rDmIYM6u0Ub&#10;3WpCRp38gmgOLX+Kv4Sx+mvT+ZFPylpjmYBSo19parDNV/zDYAg/IriJe/5YmJlhaS5oAoP/AK1H&#10;KvtDJ/wdNlyFTDKWkAPWWrLDS1zl1NC7+UMeLFijmRmAijyI4ZVjikAQMQPpsAB6G57D44qWXzDN&#10;xMg52BG0UWKVJdZffMBsC5G9GqFAb3xtnn/peRpJy8Ixp0LoIrIUiPZCaJUOAB4FgfPGk+ZTpikY&#10;OTG+oFgxjIKat611erehp/l+Dx6rZp4mEFKsTgKBcWYaeHHoI+dbx2U7MvCUlJxEEEEM1GbJiG7r&#10;f8X8UM5lTDmyctmOLLkf7RqKLS7REkGworTpo1Q8Hh1i+uD0oslGhkfICSO4JIbVWpnUk06BmUbg&#10;ACzRF8aCPVghkzJKss0SQlSZOg5OpAa2iJoA96NjY1xHg5EU8mXFFI+PDHEIxAbDht2YEMPoslQQ&#10;RYIB78dBKn4HIeHf9RywALDt+/LhGy/VfPYczInSHHx8ktEjW5Vik5f3SsLoeKK7GgKrijPiSPar&#10;oXqCR9cLMFV1W36igC4x2BG69juOK3py4SMh1MC/mlM7sSwfHUjpFST7gCLIB8g1xchlY7h8n6tC&#10;ABYpK1iRAWZKoj3bEEEEmu/diSxGUTCqINEmIVaWyDpcqWAIYW7NRLJv7a7C63B4tvKZUxsnKaaO&#10;HJny41KX3RapWJNCrs9MbotqR24ruLkImUphSU4YSpBOWLJM9LSAKRsLJH07C6vhvjtiSOq5aiTo&#10;q8kIEixu4ZtQQhSCR4HejZNDhoINiIIhylEfMgWaAqsMrs7EmMysGsJW2ogbnZdzq2J4k5bi5OdF&#10;O00KSfmIK6kTaGj96rGIybUdS6I7DZ+3EXOMzBvHCK8EpV1MQHVVZG2osu5jK7E+4EmtqPE2FmSJ&#10;gmSCJwREYpNJaOxG2v8A3Qslq9q6asGt7I4fIKBMRjBZ6kHJi/8AcVK0pZRIYKQb/wDsPzG+f4fs&#10;3H9Jfi1+GbTYuXkZU3PMXHXEGpgyy5MepQASKUHVsa2J4/el6OzcHmHo708RFkYpPKuXOkwtbdMS&#10;IrGXG4X5o7EUQK4/HL/o5f4VvVX42/il6c/EHmODnt6W9KcwjzImkR9OZLqBjijdzpCKRVE77kjs&#10;OP2Rcl9LtyvlHLcBZZ8dcaBNUbsW0II1URqp2VUAC2O/fj9J/wAa7OJezGalKkomBSkhQILYQMVd&#10;S7UZgWpH4O/5b753ftMjYdh2faJatslTSqdLQoqKUkvhd8KTVy73ZnDRYYZIGGRLK7xzaFAUbrRP&#10;1C61GhvZK1YHxxGxKFZEmedZgdmARlUbAEigEG+9f2uuI2h6UqUwJEDBI9n1Kf5iprcD3fI7d+Ip&#10;44GdMeR5QkkIZFBKESqdwSADpO5re7773x9Xj+fe0EqmCurF+RfmadYlMLjIRYhHEknund3La2H1&#10;FmU3pHgAUx24zysnpwStBIc4KN5irIoAIBiXV2A8He/73kuKqiNdTI4AQKDqV1PbZzsF++/jexxN&#10;JjRoVaaYyJJ7LVaVADWltIofuf78EUSCBxueHh0gqHI1QRkhVDxhntwNAC2AxuyfitjwvaArGRri&#10;V5HUopYHUrHYMRqWzsav9+I8wCJmTFmEjvC0cWM4ZbJG7ih7xv8ATYB7154XxQzSqiSgo8FUYnJi&#10;jZe5YXq1XtorY3txZNxVu+/7iyiWepI8e6vD8pMyMepjQyRNo6jBVZFQEgat7Q2TYv8ApfCk4bku&#10;WgjdVPVkkjeoZC7MrEk0drJuM+2qsVxzlLOw1aYZl/KKSAwVoiWJbWL0q72KBthpHjjDUi4YU5NZ&#10;Sp0RCoLKYybCAgkMTe5Pxv34c41iDYZOzPTi3W0MsmIUjwKssDQLCkbmvclhWUtXkWD2I4UIscLS&#10;Rd5JQryDc9JQRqOoWQbNEC7A7bHieF52khXLyJI8ZE1LAqjUpUGlqvaDfYbXvtdcSrkYywSOI5Fy&#10;JnYRtuDK+xKFqrYCgLqyTxDh2cPEFBLKDgcmagHtw0tUY9NkeJSJkxptIIUIWfSTVAWbYhVJ+oC9&#10;u3BMKy6SmuGFo/1mVioOtqD1VE0vxd/HY8Qys0baxoaWUpqQAHT09gC3kiqawTe+3bgLKjkyCwUo&#10;ZmAlx2jdljCxgDpNZJ6hO4C96vbiFEYSxHCuhENly0qapexJo5ob1OTXzypDpuW4EkfXyJ2E06GJ&#10;UgU6jYNEqAaJbsQbP8wrgZI2iTpytpkxAqxs2oA7giyQQGUEWASLvf5zxZMgOv5gwRzJGqqqMbjc&#10;762AAAcigDZonftwVMijGMrSCTIdjMWkYOsKsf5l332+mzv3G/CY1JQmzimp0YfmrvSBExnKqzRy&#10;yzSk6ygvUxv3Wa0r2BPB0WO4URyyOnSKlel7lv40g2K3uyQf7cR68GPHEmRPk/mjJ+mIzohKkbAr&#10;sCD3ont96qOPIxgzIkqpO1gO8jhWDAkaVogsO1EkV278EaUIAoGcs7ZP31hlHLEok1KzUCxJalJ/&#10;lIo3Y/fbsRXGEc0aB2WJCoI6rsthb7e5ewN1qBvbfgR8dnWn1kK6sDGoKPWxLUQLPm/HGbuXhlOP&#10;Mf06DQNGqlhsWCkka73o1QNHejwtYArWptl/caUpYMA+vvE8qlS4d5ZKRZVeNQYogNwp+QB5Nmr2&#10;88SY0468IjKXMjSF5TSXXcdyR8FiK8duFzSyuqTLrwwVWIQsQWOu1MkpFoR5P7Ad+CVXVkIvUimE&#10;cQUSaGuyL02oIBBugPt/RcXlviNCGBDkUcERlKImZseBx0ZZAZpKK04PuVW7kGvbR7/34aT4+JFG&#10;mOjl4wupo2JZuoR3YHx9+4+eF5ZRIkRXrOD7GSrjo7qVI227k2T9q4Z5Ik0hwGido9Ado1LbnwaJ&#10;Hmvntfjgh0D698bHhZJXaNpJ4VazCEumvaiBftJ+OMIVyZJhGscfReRYumh1yq5OqyAKA3ttwBuO&#10;18BvHJCfa3QctbOx0yyqoou1bdKrofNd/OeBjqInlMuUJyzaZoyRUlkqrDbUGA0hiKG4+bou3Mwv&#10;HVsJ6Ak3DPpS/lDE5EqZEaLEjbMste0uq2CybkBiuxodr288HaYv/c//ANn/AL8JpDokdHgczRIN&#10;YWSmUFQSVF2GJ3I70fN8C9eH/wBvl/8Ayj/vwqHImEhmZqVobjiMj2ATFqw8mBYJSyRtlFhCaAH1&#10;WDtXn+v27DiaXNGHGNEeOAfYbBaiB/i/xfPb/LgBMPHElRFonjcq5kJGsrvYY/zXtqHit+/EUyxN&#10;H04ghYOxkEhJssSLU12J+DtfyaECwyoIWFAtx8jTyL37BWPkSzM8pCOiDqIgNhie4b5+4PY/NcBE&#10;S5fMGaYmGMGhFGSoVGWtyAAb++w2+eCMRY1x5GbVCQpHsFK5B7X/AG7dzv8Abgi4MgpKw6GqPQtD&#10;3Oy/zsfAr57/AG8zFStiWYjt++XWBcVYmYosiQkEAg2xayBfg2QLB7GvF8Y4c+QJGiykljijb2yb&#10;FTGTpJI+R3Pk3XH0L5Dyy4yOSimwWA23BDAbkjud9jt8bcZM7pI6SxmZTShksUK95X/hPkH58cEK&#10;IfMihFOMHZaQSiPpt1OmxMdKPcT2CnckUdz/APW4EAyIhHcRZ3Vg5oawL2onwBt+w/fiDFkdmVoo&#10;V6MRDu7MSyg+BfwLvf8Apw3ZEkWSYyssBIaNwbAYLsp879wK8XwwJSwJ4ebd9fCQaULg+fOMBCix&#10;nShlMfTQMlq+plJC3tYUCmFb9zxES2OuTDC56soZ1AIDIDTWD4obEXvp+3HEWSxYqjliYiWLAIAF&#10;IBYHsS3usHc78DvjCcDJjGqWRgbjc2iLYYMCaO5YA7VXbbiEpBvzHr6NS7GHCacCEYUkiuM/exwh&#10;lHNmLcDV4HnjkMEDiNnyNOh1Zr2U+W8WSzAd/wC3AsvL8usrJTW0rrGkSRn2oxUKzM32XUtb+CBw&#10;zMiqj9VpAXZFKqPcwC7EDwAt6j8324kxOY48kUkSGXSpdQwWtTqBpBsV8D97+3DRQAaQk1fi/nAG&#10;P/s0GGrRLJNGxGRCwDFrNMQTYDEFiL2N/Ycc8wyFigR+WrJIk56k+P2aMJsStHspBB+/24kZmdEE&#10;X1l2HVNb62tQQTvXagdh5PA2MhXpSBTG8DSRTL4kUk2wB+TuQewobd+EYVaHwhQSA+IEUvk/hfxq&#10;94gWUz4KSFpSjRNoDj3FiSCqLe2k9z4/ccTjESNlKRUjRB+qB7gyKRqPwSGPbc6VO434wJ0aZI5G&#10;6SmVWTT9JdrtRW4H/U8GSu8cUOlXnjkDiVj7ViI+paO5BsXvt4Pjgwq0PhEYQapfIF/w2jl4+Qwd&#10;MRyOrSWUQDuzKTRY33qxfn78cr0+jM8zBUb6Y9i4BYByPkCrr5HC9S6s0ojVBFqVC1kOT2K2DsO1&#10;Xv34FqWZhKQQ7Cyrmvm9KbjT4+fHbiIlAwsXcgWF8mpY8RlR4ZuMF5VgiJRGhZo5SaJAG4azYOrb&#10;4/pxMJ8hMUPAxUQgKzNYL97AP/FtX/XtwlbAnaeGSwZJVq17KLtgQBQCr58mr4sGP+TmSXEMwlki&#10;oCPe2da+k7AkGrs7VXFF26+8b5E1JUDrRjrTyrweK5LnZEkjPpa2cK6u57E7kg9rJFbG9vPFN9fw&#10;xcw5O6ZkQgxY4MoZEpYlVT8tKTuaAFhb23PG0RhwrqSSMNNIVKyGqWmsgnYbDc7b1t9134kcj5Vn&#10;em8flbSky5ceS2bJAVGmBcaXUxIsgBSfnxuLvjyXxH8sbqnHDhPy1BrMdXvU2GsfXP47ROm7+2MA&#10;goTMlfcqjvUDVrHjrH4Lv41os+H8a/xEaPN/2R8kjCUgEvHFK4V1IFkBdhvt38Cuk3KsxA5x8lZG&#10;dpP1JdF1Y2YVdgEXR+fHHfr+OOXk2X+N3rZPT2UZsLkfMsvk8zMoIaRJ3+o9lKm1N7fseOiGDFjQ&#10;5csmT1g6dQxvHRQsF9oAPjsew/6cflTeRH+VtQA//uKwtxNc/Hi8f1P3Ggytx7qAJcbNIxAu5dCT&#10;m7NbwN4H6DO2Zil5EWYDJiaSwoamGoq3ZH2BGwBscEYUUeGRKZ11ww79LcuSbo1Vg2DfhSNhwmzZ&#10;8sZ+OUyPzHVx2pGGkRqSQyu2w0pq1DwANt+DkgkRjka1McQo/wDspdSIAoJ3IAqtu4PjjlR24hzu&#10;dTTZMhhkjHQRU6ToOrp0kllY7kC9/FV34DXIigOuNmR50kZiTceosCx+13twszIsiWVcgQBXJZVd&#10;DRMRFIXXvRP+XY/Fkghxxiqk7RNI0CkRgAsJQQWW96B8XW+1jggjjCy5uarNisViXlIXKX2BTMGV&#10;gO/chtJutwR88BwF3Lu7rFkmUTOmkB2RTp0hRRBAI/cHtwXhTxWaKQ9YpBK5XcKmwBI7ggAX2B/f&#10;YPLyUwMiTKuKdmLYxfuV1EWSPgL5sE8VUC1HoQad9ekF7DTjX9n2hm0nVd8rIjU47JpSOgptUIDE&#10;/wCKtzW978R8vbHWWVc9bwgyGGt2EjG0VvJ3I7/FffgeNhkxvpR5UEDMq6tKWY6BLHYXpADedweJ&#10;sbl02VHUyDHXoh6MymQuhuwL/mrbzt9+BFu9A3l5QQVmIJZZBjh1l1CVFXcyp3G/wADf278fRqWk&#10;YvH0neLSzne6/lHgWaF/Fjv3wWaPFOOv6jMkRDSOQdIJ9oBG5G39v34emJfyqyrIhMhTWgUEhb20&#10;E9r8/PFxcc+8s4IO5Mr45ikijMyvjvHKFAIjYg1RNsSRv5388OIsGKTGXJkYka2jYzNsim6LEnet&#10;wP28cK4JwkSgSLhutaVreUVvp27fffzxJJzeDKxxjLr1JKqzKUqJhYAN7Xffx8+eNAe4emn5iGLh&#10;uoa8PMAyRTfloTDIr6QhQAkqCCRXhT2vvtX24azxQ8vmfIhhkyJJK6ypJ/umF2AO1X4+x4Q8tdYs&#10;1wmOMcwrpilZtQsrYI8aT9+3fjBZ58rmE0ARpI8dOtMyOVLkEltI/mAF3fz34gkXJvDkggKBF7V4&#10;d9iHnJvU+TyuaWcSfl5WyP04pCRpD7fUf77VR4Ycx9WvnOxmkR8kRlHY+6JwTsK33+K3PCTmOLy3&#10;Nx8PMTpxRGxPHksEZSuykEG6JBO99/vwjm5e+QpEAiOMCSZMaQFvZZ+rdgwHj+h7VxZExL4ac9e6&#10;1/srY6HwhhzXMgeHo6EEktNJIlBVdgwcEjwu1CvmxwP6awo2zEE8h14zMkcsDFSUY3p0jYn3AbG9&#10;vvxWhC0Zmx5eoC7SaOqSS6mypU3QKqdTbf5DZ36byJ8YpAIw0kzSypMPrCQ6QCh8g6SD9x54ZjIU&#10;GIIo9eOvIQMdD4HvusbybElhOGcLqxlNMs0kjVSWwBUE9z3B2BNH7cbP9Keqsjl8iwu4WSCUOC5B&#10;WZHAsm+zAgDV2O/GmsXm+HnxRYkhy4spMZRNJKaQkHVSk1d0as9u3Fmg5XJlj87FJMOhFC6szEAq&#10;hFpIAParVpv5rvxvSsKto78aU84hi7MX0zjsBkcx/wBZBpsZCMt5FTIdSU0DV7XGnsfg9j87nhly&#10;rG/MQ9Tr5CzRSyR5JynaVJ0vS6Ld0NABDDsP241PybmuRBNLkPMWM8ak48VsVWOzo0hfqFDftZ34&#10;3Hy3NbIgw8iFrFxySwsmmQqygUwOxoAa6u7s+BxdxqInCdD4Rlz5+WY2PO80cXRxsFMXFjhBP6sm&#10;9sDuQRQJ8X8jip8u5dh5c+NJmoEWSNGIFIpUADSfJLBq/sd9+LLmRwS44lytEsmTPIyw9wsa6jGt&#10;VtQBNbjbe74ofMsjObM6OGivrYaZ2YrHjJoXSgH+Lxfg1tfEi45j1gY6HwMN870fj5GSI8JljVsg&#10;I0urWBE7UqmiTpIO/f5+eLtD+H0OH/rCe/8AZ+W4kKRaTqLZMoFkA7CMDwO9/Ycad5P6wz+T54hl&#10;EU8onQPG5LhGRvdGSdiBuQf8/i/839e5kGDNmSyNBA8ollRGpW0g0JAf5VG1Ha9uHFQpVnt37wYT&#10;ofCFnN+VpCYup1JMcx9OeNdoxrvazsFo79wPPGteb+iuRPBJk4ebiwTam/QVV1AqbovVXt3/ALmu&#10;GU/roeoOX5ZgkkMReTZRu+m6UEdhYIA8itjxQMSLmXNHRMbJkiUuWaNozqNmtJLd62s72N+1cQ9f&#10;uDdOGb9OsRGD8gEuBHLC6K/5hhJJpFjRQDD5vbtxuj0j+HeLmcvhzI+cNLKQsskBbcyKLIO+y1sR&#10;xp3mvp/1BhAyu8sWLGwkClqZgK1EIDuDt964P9N+pedwTlY1lGNHLoJSQgsG79jVGqP/AGvijHE7&#10;uARUkcOMAuGvlHYo4vNeUYYzIs94IoyyLCvuZ2HY15H2Ar540p6p5/NlZoTmTvGH1JI6YzSB1Y7q&#10;dK+12Br9vvY42DiescctjxmKbKdZNU6TGwg2BAG4qtx9u/B7cy9JSZMT8w6cL5eQYlEipoD3a71V&#10;g9uLqIwm1h63hyHYu98+UdeMzlEE800y47Q4JjjSG4zr+nUt2NiWoaf2u645x/SMkmTJHNhzyrNC&#10;phtSK1adRYgXoIFAdxX7cdjE5BDn5CJHBD0XzDoUlTqgVG0yAfLkmh5FfPG0ofQeRJkIuPjaYk0I&#10;0jx6Q6abZEc7e0La7/I4wzRiJArm3Bq+sLmKwkOeXjXwvHSL1H6R5fyyHESSGGKXKayrm3bTRAIO&#10;6qpogGtieNT+ouXYWAkmRgSRYmQ+Ocadl9ytv9YTsAxNHz8bAcduvxF9DZP5lc3GyGnljkkxzjSg&#10;hXQFrKvW0i2B4Jr9q6z889J82gCs0SJNLLKJFlBao0NoSpG17LQ79xdccaeSCQza0yGvU+TQ0DGB&#10;m7GmXrTWNQHLTGikixRpn6Qx5JpkHTd5ioLRat9Pt3rbc8KBjlpYWaMlsZyDpH1m/pUeLbsexBA8&#10;8W/I9KZsrnImWR+kw1INQWP+VWUbage7Hx47VxceVehOcc2CnAw3mOkxdSOJtBIA9xavqVqs7fY8&#10;c9e0iXUnCAanSz5HhpxyjbIkKWoJAKiSGZLmrXvTrrpGsHglyXjLIYnjDosjrpZAosAEb6727bA7&#10;eeE3LXjwKE6ZWU6jJJAjuMAlqkJPfc1fyNxvx24xPwJ9WStiY6YkmXk5EKysqx/pggCiCR9RUgMd&#10;+2/euN2ehf4Ped80lTJzeX5bg0JYpIyse5DOg2pI99Ng7/HfjBM39sksEKONrklINhRgbgluPr7P&#10;dvwjvLeJQZEldQKqCglQJTajG/iaax059C8hHM8jHkME4brrQWNmZwxuyNwFF128drHHor+GvofN&#10;/JxxJhSmCUoCzRsrIBu1g1sd6I+3nbjsn+HX8IUHLGkmxOWq00saMqPGXCBTdJS7VWxG3jjvT+HH&#10;8M2dJFjSPy2ZSQokXQdAC1v2AJ27eRV+K8fvXeadqnNJSWIDN0+pmF+FDmWj7B8O/AKt1bOjat5T&#10;ZUoPjw4gqYugokPRg4qfQR0j5F+Ec2VLjTYsOSwjTSCAx0sxshvBu/G4HHbn8MP4Zc/nU65GTDPo&#10;YLRZCAG2rYgd+2/7/PHox+Gv8L2LCIdePpSVkdtaD2VV3a+B/wCduO4nJPwt5R6YKLFAXVY009KM&#10;EB1G7HSD2J7+b3+/JUlSktUu9CSAk0YhqvnnpRjHs/8A5jd2yJTLlSElKCcJwglqAglnqLmzkR56&#10;8o/h2TkfLR1sdUREUhXQFmoCyLF7/F2f246b/wASv4aCXl+XF0nhECsI9AKqU3sFhtZFk/0+4494&#10;efcnhycZ4zGNJRl+lQQB5O3j7Ctt6q+OlH42fhdLzjluSUjSWCWGUk6TrBANC6J79/345yJCpO0I&#10;WWZJDnESQ7Dm+mjQidvKRvCWuUZMsGYQllAf7AJApahvqMo/I5+NPpyXkM3M2ERxSJgqSWGtBfuN&#10;UbNm9iT8bcdIOeOsmSJ40DCGQFzpKM7DYkA97IBJNj/nx6p/xn+iuZelc/NlYSLjCWRI0ZGLOFY/&#10;SPNDYH4PHlxzBcfI/Nyl3jCVIihN9Ve4VtYHxt3Fjj6puSclcmWoHEMDO+ja51ZszH5w+OdgXsO8&#10;JstSQGU/0imFQBCgRcENXV+ca/nyppMjK68hx5MnX0YyoZVEftQg9r8iu/f4PGOL0Yum3UaR9I1E&#10;JRMmr3FiasHSDXje78jZUyzTrNpkLrIBFGUJOnVvsLq/vvweydB0cIXSQ0woHSxv42Xue57i+PSp&#10;IcF6a9I8HB2XmJNAYXVHQgsRYJbpjdVrZTpqu25B78Q0pgWUKVin6arRA2tAQfOpQKBrY7nY8DnF&#10;pYlAOp3ZptTUhjoadJ871ZHfh/i40M+OvVoDEBf9M/pgjcWBv2Fefk8NcWfj34wQqnWeGcY+FrbG&#10;GkPON9DOvvWT50sCAP3IuxwVy/GMmWswViiK8byMdwV1ENXlTpvb+nbjiV0xi5hl1/nP1CikHQBs&#10;uofv2Pe78cC9SaFTPLJMgZo4wqXZJPutdqAs2fIPF0fcOvoYqv7T09RFxeDDypYhE8YYRW7sum5F&#10;76NWwWwCd7r9+HHI4ITNJJErSMMPJEaMmpZMiKJ3DC+9yjSCd6O32qbSKiMdWsSqhhoEshoagD3p&#10;iCG871xdvwyyZ+Z+uvR3KolV8XMzzhzRTChIHSQSe1qujpJs99tr437JL+btMiU//wByYiWOJWoI&#10;A64q8I5m8pvyNh2qc4HypK5jkt9gxEvwAj9lH+i5/CWH8Pf4YPwpl5/iqnNOcencb1HmBWVZWkzE&#10;1wLM1WQoYUD/AF+B6S5fMJslmddToFAXo7pougDQHagTXgb9+OrP8Mksrfhr6G5MMZ4l5b6I5FAt&#10;KViEcOKqEhfi9xX347UwRCKONEeMbXpXx5O37d7IoXfg8fsT4Z3XK3duvY0ofEZSX0H0JoXrSorr&#10;H8e/5c+KNp+IPi/fK5iFIkp23aPlJKicA+YSAKWAUANGZg4hVIuXpfKXHLP0zFENW5B21fI23I8H&#10;Y8SY8DdNZJV6k6xE2W3SraiSf6bH57i+DY8iB9cJlBmMgqqAB33UXvY2/e9tts3lxVUQKNJkuMli&#10;Lc3v80SQd/A/tx6OPka0gl7qu2dGt3WuhgZ2nMeNParPIr6Y23RQp2/Zvkd/+s6PKy9DIYR9VLUx&#10;0Vsna7F3577DiGNlhijaZWZVleOOMMC1m9J+avft+/EgqKBXdC5aUqdW5QHyv2A2A27cEUNLg8mr&#10;A8ELdR3kJmeFz0wD2XewLok9gQCf+vAjPLjHqRROIizuXdSoBaxRPY/Hmvse7AscdiIRf6bsZG+k&#10;au42PcXtfY/fhRlTPNEkEizflo0aSlb6iGBttuwO1djX7kyASWEKXMSlJJLWoL3a37id1kyYdcaq&#10;spBMo1UGRTaN393tLA/cG+OZMaTHbW24ZVA9uspsDRNeDQsG+F+JzGMZTtorUyY2PEN1K0ASwI7M&#10;Sd6vzfFk/O4/vSZo3UCumCbQNW5G+4Jr4I8UOCoBdw48aiKBaFYSFF7sXyHDXibCtQIBEzQ1K4WR&#10;NIIJq6NkgXWwIOxN1wonymaSCbWIII53ciRDsoG+keC9gf0BrhjPG80RjhgieNJFkZi5RygHb7V3&#10;rzW3ngjIigYRgOsxQxtJGUBiIY99Q7UaJHbYffiI0pStSXTUkDXNny/XOBMYxZERaMSannaRiASo&#10;VrUKL/k3BO1C9/kYiJxBHBjRkSQz07arOrUCGG261Xn/AJHg7FQu1uyLGuQ0awxGns7spA3KEdq7&#10;AfPEyoccySIwCyPIFBomMKQE+5LC9/8AySNMuSs3o7B6NS1eA18DAjI7SNLEH1vIolJU7lTpG/YA&#10;V7q8n44l6ZGPlShXvHcApVhmNK5G5FJsQD3Is0QeDUyRHo6RbSwVyrIT2vUWB/y23r9+OI/0+pkh&#10;wTMx/RJJXSTSto7WTanyK4I1olAJIuWqzcA4zyfOr3eFEKPL+ZGpcpzIGjRzWg/bwCPIFV24JyIM&#10;jXGrRqoRUJMa6tLVQGoDcnjPSgyTOIwrSODIqMQAfkAeANt9vvXB35iR5ZYUjZYCA4cXZI7777ft&#10;4PYcBIF/GIRLKFvUqIPIVBDf1bVo4gbKZBDjjWzkCQ9kQLW9diRsSDV778ZuipIxlLT2gWTQukIy&#10;k2AV8Edvi9uMEeXEidVGjrMG6lEtovequjueDIsqKHKgjxyWhkjK5AZbIerLknv3+/zwtagQG19B&#10;+42ysTuT/qaMxdx3kNNYFijyQyuIetC52isFlQbBib7j43q/vsZjuI2dYoxGaNh92Un+YjfYdhXG&#10;b5uNjs0UUjxuykxOw9u31dvJ7/t44TurCfqxymczrqZhtpYHdNNmq+drv+nC4fE2RGYQZ26jhnMZ&#10;eOzTE3Zr6d/8uCcbMjDNFku7BVDLqs+5fpXVfceQDufizx8rf7OWefTCzqZE7UdwTfnf+v71xHLH&#10;1hGmKlRxCQmQqSx9oph977XsftwEgZ99+8UU4D4s6ClnDDpnEry45lkeZ2dp40WOOvaoFgDbsSRt&#10;tv3FjjIkJG0CBnWSm16qdJNtya3rsR2BqxwrwYMjOE8bzJHNFJGqUpDyAkGgTXuXe62v+tGtqhT2&#10;s00yZHQZGoD6RuTVHcCh5uieKKIIoe+Pj48op/7AgFhq7gAaZ+fjHDRoEKR9U5byLJPMzah0lItt&#10;R7X2re/8+GOk/wCFP/mH/bgrETol0cA9RA7662oWd9qWxddzdfcz3i/+7x//AG3/AG4SSBct3+40&#10;SkOl6kk1vw0PSubcoEhnllzBBNIJIYQy+1AH72CSe9Ajc7j+3BZwlfIlDyooZf0U1AOY7vUANrBH&#10;ffjARiEDSmqZotUpa6dtgWDDe9v6/ftxNLC8xWdcctEkegsD9G3usg9y29GuJjGkEO5fTlA+YjPE&#10;kWK3TjQ6mMhvqspogEbb97/58YnqxlVLMV0gBFGoBmW9N0bX7fazxHAAZf1VZwbjUA7L9yBQAA7H&#10;/wAiOTJbFyF1XHCjkox3HftdbnsAL/ftwRJUBcxLCWSUyojyTWsEgUkmrsnT/wAKnfyP78FFepHJ&#10;OEYxxsVYDY3Z0izt32b/AJ1XHKZXTijmgiPVnZ5JWQg2ADT2bokbVtW3GGHPFLC8MkkqQOxkLEg7&#10;g+f6j77bAcThOh/uKhKgGdr+bN/eTxE8MurruhihbQixIf5NO7NVWT9x/U8YqmSzGMFmxi1ggH2e&#10;KYXR+QT2/ptyocuzB5OmSRG38rR0Rq07i67C/tY4IeRVRFx5WoLplDnQHG9BR3DgnhwFADoHiwDA&#10;DSDEhiAg2LTWQQ3+7EYb2lx8ne/A3+OIQBjCZFRYgK6zhtRUXqUr9mG/xufvxg2VPDL+rGRHJCkc&#10;Mg3Z2Y2zFao9v6X3ocZxRR6ZJ5Q5RYx10Y+5ww2AB3O2x+xPzxASBUcomMpkWSF2jIaV42kiYVpX&#10;2be7sLFf+e6LFx8oFIzlRHHExdwgrUSVATUO9EUd9vHB086zQSMumCBQxiiWw0g0FVA82SNx5/5R&#10;YuLPKrSQxMIuipUAkFZCts7p4IJVje/FoO+/GGeT0XxWd0IGM6CIw0JL8rpF3sf/ACe6xMtBNAsJ&#10;k1WHlMyFQwe7Fke7ZRfzY7niNurDkQdSRzIpV5ou5cVVgChd/wDnseGWTNHnOoGh0Ruojoqo8aWQ&#10;ynSButLYPz+3BFblSTw76GBnVPzEckiMmO7llB2FjeyB9+wH7bnvDDPBlNkF55HgZSyIoJ96n3R0&#10;K+odj52vguXo5AEU0siCBQ0e1g639oVhsSRsdyeFiqInCY6lG1Fjq9ilQtAg+Tr8bDyeCFEEHusf&#10;PO0qEPGEx7CxLqo2ppbWr2A3HzY3s8FP0o54OYsDUMJX8uAArMbDFlPyarY7b8L1hnaR3mOtY5tJ&#10;pgbtjsNqsDua/r54IyWYSkLKI8ddLRiVfcw2sEfc7b3/AM+EFJGR6CJk/a5CgSXIVfkcn94LMsqs&#10;ZtSRBR1Hj72rjZAo3ujVjYVW/H2NhQRpLNG7JJIWIBB9vUo+1vAH8x+98S47YgnWRf15dAMmvdYx&#10;Xtej4B8Ebf24nPMaxZet0pwZa0ooDHelAobbVY3NDwO9VWLB4fLAKgxYMw//AJJP4/MV3qTplBTM&#10;Jo5OorvqtItJ+LNH5vxt+1H/ABW9X4vor0D6y9W81zIcTF5T6a5muE72XyMvIx5I4AL2uxse9A97&#10;vi5x4+MuSYC7Qw5MjOSCRovdk3NnyPPaq78eY3+mG/HmD8HPwP5L6N5bCMrM9ZmMPINunjITE4LD&#10;YEF7AJv+lDjxPxjtSdl3PNmlILS3KTmPpBDHOrn0j7r/AA5uvaN4/FWxbL9KgqbiK0qDyxrk5FKW&#10;6x+Qj1l6nz/Uvq38S8vIYyTc19Y87y5JZfcDDNmyspQk7sRVHsB22FcaKzFkh5gVTIlOMyhXCL9D&#10;bnSTuLIBF9t/Ncbr9dpy6Vpp8dfyuTI5lleJjqAl91yBfqZixs1Y/seNLBCZJsV5mhKkSKxqmXag&#10;dROq/m/IB+35NnTVTpkxaiCVqJyp9TgPyN7ecf1K2VKkyNmkpSAmVKQhIAp9Ilpchmc4T5Wg0nFX&#10;CL9GWW1eMyWOogYAtSj3D2mh8b8IosqZVysNuo8CH8xig1bRRgWt9yVA0715HB+I7l5ZC0ipAJWa&#10;x7TpLKXAN6gRQO3zXjgURyZOXI0OlSMQ/l6oJTG3LDwTuaO/CI6WFWndO/HSnGOSySZiawsgRZVc&#10;fQSCFIs0DtW3civng3GhjhlyDOokM0Q6Hus7rfcdjte42P2rgbS0MKwSFmSQyGQEaW1ISQ3n2gka&#10;T54iMRymY46TRLjRKXnLexgBvffY/Hx2PkkQQbkHtu/6MZfknx1/MRSSNLMyxSRgFuiTupUdiGUm&#10;j879r4hfHWGRppGR4pmJKSm+lMvtVXW7GsiwTtWx4sOFmRzTiWNX0QY4DhQCsjL7EKg/vRvzXGOb&#10;iTYiYU6YsWRNlNNL+XkADyxj+VlNUwADA+GPEYhqO/7gYnI92hViY8kpZGVliICdKJtK9XUQF1Aj&#10;2Lamu1G/PDKbGcStHAv6kSHQNRIcKoHuF7rY+qq3P9YoIJv08kI0Ejaz+XLEaXPsQEHZgfbv8A78&#10;RyZWRGJZJ8VlCxpGJom1Pq1UVAHyLtR44hKgQBmAPSDCdD4Qin/1kupy6tLLUXRVSz1dErVjvQ+2&#10;3FpwJ5pDjLkyj9JkDoq7HSNldj2O3au/3o8Qxvj4DLkxo+RJFGqyRyfUokIOpQ290dz88G81eMRx&#10;GJmSfKljl6RXSOkReokdmXcm9qHzxYGoYh8rd6QMTka8O/GG+VlwNA7LpU9QRRhl3ibyQO1Hb7dv&#10;O3CuHJ/2V1eVHeSU2WAQkC9Pu+xHzv8AHyvkXJKySKddsvT6gFSAbMavejdcKIcfNy8tMURS20jO&#10;XZSIyL9zKB4XtR8b7C7cJwCSCw14WcuaM3r1iwQo5fn0jafJsyNDE8gMrGMl43IKELsBv3BG+2/9&#10;r4sSc0wPzSPgx48cjo0cykUupgaQnfYjb7H/ADqeLyfKlpBBJI0UWhHUsqgtWy1Vg77H7nzfDvE9&#10;HczmiAxkbHNh5mmBC6RdsjE9+3c/9OMc3aABdNOPJ76Nobw5EpbMxvob0DNd/CKnz6V/aZI3KszB&#10;kikqL2kkFQfHz4J/fjDlXqEwMIzDGqKjAUaJJ2tvB0/cb/142PyT0Rzb1BPNy3EhTmGQv6UePEGn&#10;k2vUzBFZhpq77/P3vnKP4ePUHMJulj8uyAyJIMiI4kobUn1IA6g1fx82fkZDtqRTFiIORYWD3zoP&#10;bVvyFu7Ks32k1oSGtodRQGOvmXzLqkTMolcL1kQEWmpjFZ7DQwYDua/fg7FwpkfpGY4oWJXwp429&#10;8XV97xEHcozW5A735HG8OY/grncoljxc/lD47pE8DK0cod4y2tSAV7ggMu5uhRN8CH8P895p4sPE&#10;ljmdMeOGTLQoqRqCj6FejekH3bXsRuTwxG1hRDHOz1ejtlalONTQxdOzLKcWFRTqxbxALeLvGqW5&#10;ysfMGxczNli/JtjvJkuhEckh+lQw20uNiD2sjxfG0/TPquRRNNniToSMMWKKNiYpYl9wcqDZUkDt&#10;ffvtw7//ABK84y4wDB+bjy0Ms+uOtEqLpQBq7aaK/e9tjwil/DLnHpLmOPCy8wy40IOh1JhxxNZa&#10;zW4jJIX4AH3HHVkTgUghVD1rQefjCVSVIUSUmo0yp+rcem6PTPNuVyTdeIYzTKNLJQWtTjqCmruo&#10;/cg3xsPG55jc1ypMnl8+PBHi/oiBTQdwlPQHcCvHkHjqRlYXPeV5Kxckcy5uVIpWGUNWolQ51VWk&#10;JqFWRagVffafIeZZPK/yeLlvjHOeJrjSJ0R5WYlwTW0mouASd6r78bEzAaGliNK/14NWK4VOzHwj&#10;spyTl4yWkj5iIwGRnxXsakEqswcqBZG+wPYH9rtuT6A5IeV4J/MSST5HVaUQgUq6hTF6F1dAXYKn&#10;446ywfibzLG5lPjQ4GRh5caLErzprgMcRCl1vujK17eN+/a75v4xrBgwYUXNcRp8eGRs6LH0u8TO&#10;AQSFulsN57k8NEzC1QRz9O2EGE6GtelC/mIOh9GYEeVkRHHWaGLUY8pCC7NGTfUJ3Z9t99th9uK/&#10;z7lEuSr48OCMvAMDB4iCzEDux09jQvfbiuP+LeHh5ONFDIzJkRPkyNKQqzKynqMATtuf78XTknrX&#10;l8uHBzKGJejMH6hRtQYuSCXG/sHcj44sZoLMRlmNbDhl1gY6HW2Wsacmy+V8uZMLAwmxtCFyVQmG&#10;SX6TG231iiTY3/z4q3NfUknKooXlxcxRMz/7XCpjAJP06asCtwar/rv/AJlzT01zTGWHGw8eHLiz&#10;Q8uSiLGZYzdoC3tpr73Y4o3NvT+Pn/mZch1kxHYriuzLpjTsyKtAF1NUa33334Pm8vHvQ9itcDnF&#10;hJfgWtGs8b1pk8ykix1llyAqadE5Osgd1a9jsf8AzV8WOPmWFjcunnaFYOqxX29w+9EAGxXyf+fA&#10;GT6UzcBIMrHwxNHM7wmXSI5NO4DCqNhfI70ATfAcXpQwxnJjlz5wNTy40hLIpYmmANmrvtf9duEq&#10;2jQijEm3dvOzNE4KuE+R/qM8Ln6nJQwvKkLnpyyAkuKrUSD8d7P/AI8OYI5c7IOPjpNnxplCWEZH&#10;cySdmhf+UDgH056alzOZryxOWcwWScGRJWifTrc/VqAoRAb1Vnt247YehPwd5pkZWPiSwFQnTcTB&#10;GUs3dSxI2v5oij24WvaSAauwDsah2zfr7uYehCnCQHUWYCpqzDukY+j+U8x5QnLc3mCPNLNWuHZl&#10;gjjWlXVRACkAMTdk+Tx2c5bkJj8vxcTmDu8koM5EYJ6QYllAkG1LdfFivni+em/wi5mIxjjlRypQ&#10;kOkPAzXqo1HakNqIIob7b+Rx28/CX+Dv1t61nknm9L8z/KTRxwibIxGjijDCmZLX6QTYrbYm9+OP&#10;N29aFEJJFWYnlkMmbwtYQ9Wwk0KUkkBwbAFrmwZ+zHj367h9R5fOcaDkvKX5lhZueVZ4YiTEHK27&#10;ULJayAdtx9r42PyH+GP1f616eQ/prNyJpmjhxEELA+4b0oXewSAT5qrrj9JH4Xf6MXFnygeYcuab&#10;TNCY4kiA0lQCzsQt9hfHpZ+Hf8DvJeTDHhx+UQY8fL0RZJRACx0gbqzL9Zo7nsV8cY17apSsRAYF&#10;zTlre0MkIlSZqPmoSqWgjElNyHS7eBpSlqkGPxpcl/0c34zc4zl6n4e52FyqSaOJeYZEGpVVG3YK&#10;BTAixZ7kmuPQT0h/o6zyDlOPjn08hmOPG2VKYNI6rquqvb7QCPt5/fj9ZmN+AfKcGLGxlxnmxIlB&#10;ZZFBDOVA2GkGu5sjfcVtw/i/Ajks8LRpjwQwmmKPCC7AVq7gmtyFAJ8WK48vvb/J2ovLUZYFFM7E&#10;Eir0pe35p9I3Vvf4f2OWAnZEKmllYlodQarAuzl2Fbisfl29J/wFOMqKZ+WBXjqNag3Ed0w+nzsa&#10;qgO3njtz6L/g75dywfk25V1VyImuQw0A+ncWVI3rY/IB7UePd2D8HuX8saV25bjhAg0yGNA2gAWw&#10;27lRt5smwdqyf0JyyBEkxo4oqRlVHjUHTRJ8bEWKJ7/8/Jy90KkzjPmT5qyzhJJIBpbQGx8OXppf&#10;xzMShMvZJaZCU0CkgJIsKMKEizjieHkRyT+FTlmC+N/+b44zGgJ6cfvIB21mtwBQo1XbjdvJPwX5&#10;fhRRdOHpGEi06YAavNhb+Dvx3gfkeKsnTZVUMCmsILAU3sdhfj7g0ePpOTYWGrqBA6lGr20SWA8U&#10;Dd+eHKQhKqCtOJu/lQ+MQfiPap5eZNXMBINV4rgPQ2GgFs9D1dwvREfLEkEcLEuVZWHbT5Gw2oAe&#10;KPfhlNyKRYzKylEVdNAe6jt8fbc/vxufJwLMaK2mFge2zqQbruRuPgdvgcCycuYxsI45CEpCJEFG&#10;iCD23B73ub/vxMIO9FqUCoqyqTxHOlNGHQR1w5v6ZnsvBjmXqrR1C9CkbsRQ2o7fJ3PGn/Uno8Zi&#10;TwSoWiJKOgodM1uQDVbEiif247k5sYx1nRdLy6SxXSKUKNwDtRrfbz2HGlvVGIwMk2PESuQNUqjd&#10;gR5Hj/sLrfjBMJCiQHNKXe1/Ux2ti2xSmIUxIABe1vMZPnq0eHH8bn8I3KvXfKPzvK8VTLiRyysW&#10;jGp5FU2aF3udxue97nj8o34+fhFzj8LOfcw/N4+V0mzJY+mkbBVRiQrVQFKQP3BHnj9/vrH01Dzn&#10;l+VHNaq0UqEFdShiCBa+N+9ft8g/n4/jx/hiPOMLmObBipO36kgMUaq9LZU7KTZ22v8Afxx2tz71&#10;EmYmUtWFJIoS1KUtmW86EiOT8WbtO9dlG0pl4tplpqtnCkAfSCauoAMxNGuzR+VDId4JkyFkLKOo&#10;kwqmSTV7dI3+R96NfHDqLNmggVJcUvjZCawwUdRRR0k+SWIP9f8AK8/iB6Jm9Fcyn5Zk4rRrLzCX&#10;qPOPcpEhDdOxYsiu5HnYcUtIsLLlhlGY0C/mOkYnJKgKoCaB2AItqutydt+PpGyzUTEpKC6VBwXd&#10;3qz6uXGdY+H7VKVKOFSClSSQoMzVYG1jlmTwaE3Mc0ZiwwQrPCYtCKSpVmOqyPHgih/XyOH3KcjI&#10;hJjGgGcaTE9amUVsQe52AJo9+Iz0BPkLLIjqJA2O6rekIaskfPb48+ODYoYI5lLQDIyXUQxOjElJ&#10;H9yNpvvVWaPjsL43pLFyWEY4wVicqZ4caGFUJVkloh17nSfsbrT2P2rgl2j5gRKbiVUNhVGgstKj&#10;bdtyL3+/xwK+DkDEyFy4Hx8yGdWWnoGFm1MwBsFt9NHY/wDPBDoVxDNqTIBuLTpKyfQKH+HuW7E1&#10;fDQRkRwrWKr+095iLTHy8xxYcEwEaQ1PJkWC2kna+5CfPiiOGHpOTmeb+KH4dct5Jj9fNz/VfLMb&#10;BjxFPUlbNzIsM6Cm7HTKzH4IJ8ccYr4nTx4Z0llXKijxpZOoQ0cdFG03t/vNIs13od+O5v8Ao7fw&#10;Wl9ffxlegYExnyeU/h7GvrjmQAMqYhwsuGXEimYWpaZWIRDQvt246W7JU6dtuyy5IJWqfKwsHI/8&#10;iSVNokAnzAMcHf22SNi3RvPa5+FUrZ9g2yatCiyVhMk/QTliKkpu/wBQasfsm/BH0rzT0x6K9LYv&#10;MnMc2ByHlnLcsdnd8fDiR0kGkFWLbGwPde/G355MsiN8aKGGN2dBJKSoAN9zt7jdDevvvuv5ZzBp&#10;9WRlQLHjZMxnGOhsxk0StbUAKG3waG/DbMkjnVY5UabFomJkbSysR7UA7bEiyf8A637a3dLUjd+w&#10;hZ+oSJZIsXVLQSL0bTgXoY/ir8X7fK3j8Q712mVLwImbbPKcLswmEAA2KGSCDTE9XgPFxI55lGWo&#10;V4rZJIWJ1PvtY+pTf/ffg+XDAETyQKUdS1h60OpoVv2buTwMs5xIY1VDLkANqCL7Y18U387eD9+3&#10;H2LmyzRachiqMjFCfqUgna/+fb9/HG2PMXLYSWsWfS3H2iVIWTVqjLMC8yjUbAAoV4OkeN9u44hZ&#10;p+skjajjyKFkjv3V4Kjvfa/N/wCbHFcK0EzSo8ixuEjO+pRYOoXuCK+39eOXmjsSyxFGLlgP5R3A&#10;UAjcH4H9fPBElD3T1b8+UKpupGSBG7h60A2Ks+3V2LbfO3H3MIkEMbooEvTEZRSw1H+bUL79/O58&#10;UOC+tIrl1LSMhJdXHtCN2I82t7D7f144nlhGNaqZJW3+mzqu10/se52+DwRmVs6FGoJyYCmr3bPx&#10;iDFwsV3DBVinSON01DvIASqntRaqJ32HEEuBJ15lAQTzHqi2uo7Gym/pNkbna7+3EcGW+NkOMltV&#10;0zUu6KU1E7dwCa+396ZMzF0LFJFljZI2G7UwJIQg2SLWh4IO3xJJNy8CNmSwbECwBBHrW3GIIWnj&#10;uMxK0rVHLqOzqB9ZH33IruD34JaORCSsSxRStp0DcBaK2g/m3Nivp4nnxo9KzwIVEY0gOxDyXQZh&#10;vvpqgLq/twTBidZgkSySOgLwM52Vz9SEHuoBIJHwPPER0ZUjCAOGWlO3NmELI1ixIZKSioEizd2D&#10;qSD968Hyf244RZOr1JIBKkh6gAbTS99h3sgnbyR9+Jsgxus8WrS+OqLKi22ruGcVd+Rtv5P3lEEr&#10;KrIJXiRY3gkVTW7EENdWRff4/bgjUiUbelSfXvKMiVRpJI1Ad0UpFLeoK3dQo7EbkAi974XJFMs+&#10;lY3YkNTDdFWy1kG6A8Xue3iuHuOBjtL+ZAlyChKykWoU3YPwyr2s3Z4kDYqCUrKEoJLIxNyUzgBQ&#10;D7dNEgg1/e+CHBBFgcsi9ISRk48oE4BjNo7xkMbPdgB3NHsex/vw0CRLE4jndUaHVH1VAazvQYd9&#10;QPnt+9jjHKginc9KIqqizKbUSaid13qyD/XzxlHGVjjZtMqISCjGqUUBV/bv3F9/vVf29aRVEsgm&#10;z+Y48PP3WpIC0cXXkso1ELqAI2q+3c9u3k+OGQxnxpFUTKzMispKrqDMNwQLvfbzX+fE0yqqmWCM&#10;amKiOIVtfcg/v38V/kRi6ldp5WjBSMhyoBYMLIWjtt8j/wCumNaEWFnuTbv9wDJymdSk88qkU7KR&#10;uVJqlo77799x+1cBQ47hW0nVHI7KWsagR3FbkdztY324afnHaUyyI0kSLpJawrlzWpa2vej8V9uM&#10;DCsL6oAtTP1RpJJUtdAL4A2u62/c8ECgyruzjxb2hZPiFVVQZNAcs67hTpG1Dv3/AMz+3DHlLTAA&#10;k9OKTUhLe5woNEm/7iq+w4GlyGPVGSzuwYBEUWL7bn/CO5Pxvv34mwpZYC35iNhGzAoQLCo3n72K&#10;7jf+vFV/aYWpJUR1cxn02GYHQCMCbRFMFOklCBr0jYk3ZHb99+C5EcsqPCJOo8kjzD2lnQ+1jW1k&#10;7BT5Fb8cdHJAklkl04aTaopCKsE1RF2NVigNxv8AvwRK5eBXhcnoyanJ71uQCL33uq/c3wmLJlgl&#10;LB2NeOufEGlYQzyyCR4gZOipVpJQSXUAgiMgV5skVe334Z61/wDeP/tT/wB+DocLWy5OkqJDpMbg&#10;kl2Hlf5gxtVsbWe9jhj/AKvm/wDcx/n/AN+FLILNk7+UdKVKWE2Btfp7QrTKWOMMjam0mIKfqD+b&#10;J2Pnc7XsOIYuYvjk4qyqJJzqZC4I0A+9iRsp8C+91twdi40SGRpNHSeP2o5AtiNh32Pwe/gcLJOW&#10;RZeQ35aIRJSpJMzU7EG9KhiLvweHYTofCOEFF6luFq9veGQWLcIjRsp1hwbUrWxYfBJ/rvwJNCcp&#10;EEi+2KpGQ/zEHYj5/Y1/lfGWVFkRPjBY3jhACSsWFkA0SSL1Ejeh/TiWDJxHyWQFF1KY11sV7jY7&#10;1bWbHjYdzwYVaHwiFMSPqSKNU+mvesY48PURyceaMFukhJIjCDu1eLP2rbxfBJwhiud7hkiVQpHs&#10;LkbEfKjsfnjGaWTHEUU2QJVQ05jIBCEmqN0xAPbz/lxHLMRq6qNJAykQlG1spWyp70NX3+f7ODhu&#10;VedP3FwUszilNIwfIBMIJMBjDRKqpauwO1Gq8bfO/wAcRxv+pC0qCZGEpYUNRc2AWrtp+D4/bf4t&#10;IsEcmTIFDvSRsoJiUbi6/m3v/qBwVFAVhZy3+81BHAAVyNwTZ2+aG98TEuNR4iOZBIVx2IkedJAs&#10;UYACorFglXtXtH9DX7EnI6UjF2BkjIWRT9DM4KlG/wDhINf0rvfEEGSrY0oZqmGjRK9tRUhEkUA7&#10;LV7/ADt+wMrN1nxnVXWZAZsh91XYXLYPtsagL3uz3PBEY0vf19oIy5I8nQyKqMippCAUCp7nxRJF&#10;nzuePsLmrJJI6J7J2OOwAs2VC6lUXsCDdCiFH78Zfk1axAwaKKPRaEaiSBufJC7D43G5uuIkgw8U&#10;FFd8ZoIZ3czNq60swpen9wR8ULPjuRRSgWY66jSMZVkmdq0vk5EZVXUVpj+ST9DXW3fzxjDFHDPa&#10;MTIYmMyp9NOGvY9yoYGx2oeeMceTpQ4c0kjy/mpAjALvGAVJLDvqBYfbbgyRIFcyRNIg6hV5HWwd&#10;Xvdb7030geAva+CLBSQLhwA+vDiYgE0SQaWDshQlDQssdgg8gobq6J4G/LzmEzZKs0ZJMYBAeMKS&#10;Co8k1Q+138VnHMsbNjzIHALSgLvqCm0az5BqwfjtxmcqNqLoWD3IgYtRUgAlh2NBQK8bnbvwQFSe&#10;fT3iGON9NdGUpMVbVYshtxVeaqyPkcQTRvP1hEpdokYKspIC1Quj3I3qvIB/eaaeCCJdBmeRpFEK&#10;6iQiXQ2B9qjuBW48djwTD/s4ByQWXIk7obahWxINjbv+3BFg1h3346wtWBoo2aPrXKViaSjv5ZdI&#10;8ff4/pwbiKZOrEAqBGVhYsllo0dibI7Gq3q74mmliiMiqJmQ6tPT3IJGxHejuNh27ftjhSJCjnUV&#10;kjTUeqpEgDEgC6sizdH7mzXGeJSGZstfzEGTy2eKHqRwdSSSQy6n7gg2ukNWxqj9rvbv43f6XH8N&#10;Oe/if+B8vqKbl6KvoaWfKeSKMtKsOkzK2wsIOmQaNAnbzx7WHmpTGVZAZ2RTpJG62NgBVEDv88dU&#10;v4wcXG//ACY/xn5rlflmx29JZQVZwrJE7JJESwYUHtjp83Q8ceC+OAibuWahUsHEgpuxAUhgW4KI&#10;JpdPCv6E/gwTJHxdsUxE0hJXLcGyikoUxN3YEUyJvSPwQcxTJ5lFl5nKp45lyMdG0SjSI+kCrqQx&#10;7hlNH5411k5UjEtkxRgxxKGc0TSbMBpN1++/3O3F79TcvzOSL0sWUtE2ZmaWAKrLA87yKKWqoNW5&#10;rv3HGs8wmbIJVTGRGNQIpXYknuTXc0Qe+9XXH5OmDCVGpYl2Fq6+PhH9QtnxJ+UVf7BJHJwH6u/M&#10;QUrzPBNNjsXiZQixAAFVa2lJJIOkUKPf/LiD84NUiYq+5YRZQe3YqAdW97E2P327cZzQvBipM1pH&#10;IAAY22lnYUzhB/6pfpPgsvxvwdy9cXGgnCx9SaLGkkkAWgOoKUgmux2G/k7Dsax0CWsCfwaX6GF0&#10;skqTxLIzyCWMgMu56zbaTdigCbA73fgcFCNsTDNZBbryvFLCR7GG9NY2AB7C+/DPCxfzcOVlGAdK&#10;IQBGkKgtKdesIb2IAonzsOFsU5LmOZAsUsz9IVYDPRVSxJFUNR83sOIKgMxFMKjfz4t17OcH8qWT&#10;l8eqSJSksdDuCLcabvsx1WPFD73wNl8whkyNckmQ2XC7LHGASpiUXRr6VtSD3sA78OOYsgEcMcZZ&#10;ygSM2CutIwBdHfT3/pvwsGPJjSYrzGJpHgYO9iyrH6trOyk33uz8jjOSwJ0i6Q2b99+UWEpFNKmT&#10;NC7RtAjhVbToUj3NRruQTfcVW17pJJYseeWJVZsZXbIVLshiwrWe4Gnej3rvY4NHMMQ48cb5bFox&#10;II40F6kOoRrY3r7XQoDuOK/krMWjKRunXZ4phduI2UMjv5JOoADhKppSxb+6Z8at2RdIchubs7DU&#10;/vrEWfmIqTzIkivIQjSbaajIrYnt27fYfPDHlWNnc/ikbEDzznRjqo2KKAKKWBYu9x+/G4fwv/BX&#10;L9czwTTR5kuBcUkaoraJCppuoNiQ/cjyePRP0Z/CdhscVo8MQxdNeoqx6HDMvtIZRddj5Jo/0x//&#10;ACEtCygl2uCavSnmeHUR6bYtx7TtMlMxCD9bMQKAkiujXz0qWePN/wBKfhl6r9SvkQQcqylTAWO3&#10;K6uqw2JU0drsmtz9j27Kegv4ZfUHOM7B/PcuyIiQOmwRgDRBKsoXfUO/9jtx7K/gp/C1ynBxI1GD&#10;rmcBpGlj1agO1kj+xP247o+nfwJ5HhZeNCcCHXCFddES011ZPt28XV19r44u8N6TFOiQT9RYkH7b&#10;VuGb8Cket3b8MyJUyVM21IKEkKKWqWAoxLEC/ZMeSXpD+Bk+oIMKWXls8LRyRFzErKJAKGkrVEH5&#10;INb+OO/H4f8A+j/9G5mPjRcy9JY/M0KwpJFKGXSVADXoANk3dk+R836S+nvRWBg4GMkPL1gCSKks&#10;6oACQQVBJHcD9uOwXpHlMHLCzNPGQXSQLpCHpnYgd7/8n5HHITtO1q+lc0kHjkW0z0e/SPT7Vs25&#10;0SyrZthlYglhilh/9ajXmalo6VegP4Gvwr9EYk83p/8ADnkHLea5Q09dcNZ56I0lxJMrFW72w/8A&#10;HjYnK/4M/TUWY2U/p2D8xICzsuPEL177UlHc77bj549COS5/IT0tIjeYsVdpNJCHYgC9yPkee3G+&#10;ORcs5JzFsWUmBZbQkWmjvW4Xsu3f528cb5UvGHMxYLVqXfv1pHgdv21ezrPy9mkgYvtKUjIAswZj&#10;Sv4jzHT+A/0FzNIJs70TyDmeTFAJkfJw1MquAaViF/lAAoEj7UOKrn/6Lr8JPxBEcvPvRq8lmg6p&#10;x8zlCKtEWELxqqmQBwKXzd9+Pa2bF5fyj8tLjLFcoMU6IgYKrHTqsWCT27UC3nccW3lUCsYY4oYR&#10;HCT+mAiai1FgfJN7kV8caEoUlTpmFhcORXJ2LaeWjFEvfjS8Ktmlh6EBCQm91IAD1uaED6o/O3D/&#10;AKHrkOFmTPHncybkar+m64LPOgVhcfTF2xVjuCa73wP68/0OXpfnuE2DyTmGVhZUscAORnQPCVLi&#10;w49ptR7bvxd1x+mfCBxSkpaFI5GbpwlVr2rpcnuDbXe1bWe/Ez46z08y40hmYxaXjW4wW+rUoGwJ&#10;WvA8ffbL2icgpaYTUOOovTh3SM07eiZyFJOzSw4UARLS4BCQLh3FWOWTNT8jOP8A6ADnfMcdJsX1&#10;5y+bmizZMypF1dfTZKRUbp+xtrI7Mf68aD9cf6Hr19+FXKp+WkJ6nz8ySSWLIji15sLxM169S6lN&#10;b0CBRvzx+3aDkGPCzT4zBRKCqDGTSY3ddIs1uAxBat7BHjiv5voLkPPJJDznDGRk9JiuToHtIBtX&#10;atXuA/lN7nfjf/8AIz2v+X8W491jHsx2KXMCtokqmpcqIFKFmS5sWDHT0/nu+tv9H1+IXKMVszmH&#10;pznOtIpC0sEcodQqi0YVvYAAF7gbb8dMOafwwD05Plvj4PM8fMzo5cbMEkU0kgddXdWBIdbIvvZv&#10;j+lfn/w6+k+YSS9XBilwiRI0UuPFKHIY64tLIdgBQO4rvQHGvuZ/wJfgR6khl5k/4WenMjJaWYJk&#10;yY6wOss1W5CLpJBAJtexNUOCXvGeH+YSQLDwND48H6unbjsU1aVbJKMlOEApJxV+klntSlmodSI/&#10;mS+qPwC5+Th/moua4EcMLxYs2RizwJNG92BIQAb82RsSfHDrB9F855bg4HLsHISCOGIpO7yhwxUU&#10;bHjVV7i73278f0MvxB/0Vf4NevoczE9Scjx+XcuDCPGj5YkStCh21RsqhqqvN9vvxqXkv+hj/hR5&#10;BkxRSejOaeoY+r1EM79JbFai7EEub7AivHGg7evCClycwenEMM+FemaXKkqf5kxSQ1gHf3e7cKCP&#10;wYYHIXimVch58wvlBRBjRTzySSgjTpEStpjvc2aAuzdcbv8ATH4WeoOezycwbkHMn5ZGywpDHhZh&#10;VXIADhTEFMlsLI7E7X24/fH6c/0dH8O/pLHWT0p+BvpfGkichsrPw8fMmYKPrKyRkhie9EUd+Ns8&#10;l/hL9CRYn5dPQPpPAxTKpCxckxCySKfrH6VEH9zXnwOM3+ftRUWSlIIDkvfWr2NRrzjSqXsKRSZM&#10;m5F0YSqibg2FC97cY/DR6U/gM/HP1WMDN5N6O5zmenHIZpsmFoFhEo1A3IASAP8AFuFFcdlfTf8A&#10;o2/V8MEMmXyYGZ5BBLFIS4U3uCApuiave/jj9oMf8M+Hj4cuLhxRxYrkPFjwRrjQEUFACIAtC6qh&#10;wfy3+GvlcXRduV9MxuCy9MVLL21gkbEneh34ovadpILKagFHrZ7afqojp7Pt26pEsoOwGYp6KUxL&#10;lrglmBD6CvT8uf4d/wCi4bAflvNc/l5nyJSOqiRkqkbEWoOnsL2AG+/83bvl6G/0Y/L83Mxmx4Wx&#10;YCsbyBsMM/tq1VyLFiwG8HsAOP0Ncg/BXkuNhx6sWKPIjARYzEvurft8mv79+542Xyb8PcLCmjYR&#10;pEYwdKRKqg+dwBvv9v678VkrnpLKnqLhiA9X1L3peta0pGKft8tbCVskuUx+laQApncAtRg9615U&#10;8z/w5/0c/oDlfKuUzzcixJcjHRVM+eyvK8qqv6gi07Ee4qCO5F8dy/S34E8j9JYKYcfKcSOIFVje&#10;KBCOmF0KQoUACtyD5/bjsymNFCVgSSNHWE6QRbKUrtW29jVdk0f24FmWVTEkr2kiaQye4adQYEjw&#10;12fsD2O3F5hdi4J596XjBjU5OIubvnnnFD5T6MweQgZcGBB1UXdRGpMhIC6pBV1fY+NvPFw5ZyeC&#10;WWNYgkTZYIaMRABi4okAXRBBFm6F1xIjmOTJyA+qMoUAZtXuVdmVDYFg732YDgvH5lDA+POoVRHG&#10;QS1a9TAaXWux1d6/pseFkOKih84rGL+l8SNsqSZWVoKRFOkIzqQFKgijuar5/rxX1wFxs4xSxI7o&#10;t44Kga9R1DX3Hfv4I/bh9zbnjSokUso/VbWhjA07AA+5dyVJBa77Ajip5E0DLHlPNK0oVqYsVUMu&#10;oBbO1G7BJFDjDOFLVqD0I/cNlLwm7VH4/TQD6i/LpIsMg6ckm7AVpFeCOyrZG1Dx27nS/qjmkaGa&#10;MBQQmpdJC/SKsEV3BO3i/ji6eqOa/lzkyZEmgOqdOZxehSAoC776nNeTQsfbr76g5qrmUFjJpd06&#10;gN6Vs73t9Q7fG+9d+RPBqGN9KVNO+Uel2MBQBJb7TcaJ9PeBcjmzL7AwUn3J5oknzua27/37bop+&#10;bqZLyXUur3pQn9l2/wDA+OKRzX1Vj4vXXIYJHC2lHc6W+CCx2IvcfsfA411n/iJyhZHWHJSRgf1L&#10;dbU9/bZ8d7/p425ykB3A8rMwFfTyj1GyyMaQ18ItkGBz8/zQx2JxnxMjpl3XUZDtqsgncE7fav3+&#10;/Y7mB6UHTNuZR7BHQeh2BI+e+/j/AC608m/E3lcua+PDKC6BSWMgotsDVeR5/wAtgTxu/k/qCHmc&#10;EcgkUkA0dmLChQB2o/3+eFTGAqK5Ur/Vc6RK0FBINOdH5C8Lcrl3WZ8jePYoFYWSWB3IA3+43+dj&#10;xSudcgMsACpGjhGa6+ogkVXwf/r7bDbGRJF0QNBBdjbntR7mvm/I23/rxWc6RYrWSEyg10WHZrNG&#10;6/5CvHncIElKnp1P9Z8ekapO1GWUhzUjyIoADzcsTaOrnPuRS4keRGIlaFiXYMO5c7m963O/xRrb&#10;cdGvx6/D7G9Q8rzMSTHDPJE/vVAVWwTQrf7fft2NceonqLFiyomjeNYjKpCiO9YN7Xt28fbz3464&#10;esPT2PLDPDJHqUq5EgXdiAQUI8fY/wBh245e1STLmS1ILMoE5MxT6DrW5qI9hu7eMsyFSpktKwUp&#10;IJyAABBq7EkOQ7h7tH4ff4+/wTn9NcwPMQnSw8vnWXhLJpMbI6o8qOmwIBYAHvd/PfyLGVNDkvhE&#10;L0cMSRNLpJDMh0CViB37b9/Pjj9jX8ff8PCeueRc1XHw4pc2N8rN5dF07P5nHgyJUdVUHd1YIb+p&#10;lXyePyR+oeSSYHMpcKeExSQ53NcfmMYQL0ZsXIkVopABezKxXYbD4rj6VuTakr2aWnE5CQSTVizY&#10;c6V4VePifxds3yt4TlIRgRMUClIDBgEUBOQyObVMVzlpmm0xYzwyBtLjUK2IJcG9yCRV+DxYpJTg&#10;zrkQxss0cSsqWCFlRaUm9xqUEb/bYVwrw1jx1uFKMjsElQDUkZGy71uRX7f12Y4+TA7vFbFrV3kl&#10;NBjEd927LpJBvzx6aXMChcWFXtYN3xvHj2OhiNczIzQnUkZZsjU07PuFs7KL7AHa/sf34+RC4llV&#10;VWl0oCDauhWyPFNWruPnjCcpryHhddMsvtmq0UG1IUA3pAJrxdd/BEEmRL0MUS45ALdZx7CPaAQw&#10;G30Nffudu3GmSQqYkAi+oz58+cJnn/xqAuWSBmSVAMPGJYvzX5mMw/rQSxSxRqCa1vpYk70Ajgb9&#10;jXyL4/TR/oGPwYSb8LPxg/GjmONHPzP1L6gg9McuynUPk42Jy9wuQkcjgsYmMblQDQazXH5vcYcr&#10;TDWKGYxdHFy9GU4P6+aVYR48AP1fqVbC/aL88fs7/wBFl6Sh/DX+Az8NcfHw5cfmvq2XK9QZMrJ0&#10;36+XI6ltBFkaLeyO7Ajvx9P+Bd1TNu3xs6BLcJTjK8P0pJUkAkswZJWX0j4n/OXxXs3wv8B71XPU&#10;lK9pQjZkJIdcwrBVhApixrloAs7l49C+W8rSLIRF6rPbEwDdFUfTrs3ZANAdvnh0MVaEKjQ7Te/W&#10;TpjAPYDuCfI79h52H5fBlRJBkzzsuhdeuhqJq2BNnUWP9ATvwTLkrM7dNJFVHE0shAZmN7gg1sTv&#10;t/4cfqpP0iVLcEIQlLjgnhmGY6ihj+RO0zDNmz5hDY5y1Je5SplAjg9/Bg0ZCBdUkbe466HTNALd&#10;UB4s7k/vxLJgRx9OJEcRoGaS9yS25F7+PuRXjtwBNO0jtJCzQmZdKkCqZbBAB7Ajc/ttwZFMz6Yx&#10;M0syQlmKkEE9tr7/AB/nwyEod7FiL5d0iORE68cog0RLCUiC0CxF2TvsB3Hk1+/AczSmTH6oZo91&#10;Qj/1h8g15Brf4AquHLNFioVUdVun71c2Y2YWSp83Zv7Xv8LXyEY456o/TYEigVQki7O/YeDXBF1f&#10;ae84niFGVUFPYBV1J033BPyRdE/a74Yy4qqizxtDoUACLvMzVv7T4J3B+19+BpEkidmOmaOVjJrj&#10;bc121/GnYitu/gHgN5xKZGEVGIf7wMbDEGrUHtXbzwRQouXapuOLCv5gaHGDu7SIB1dQlU/+qQ76&#10;PsGWyP6AcfdIxGLFx1YtEGeKT6lQMBTMx2FDYDwKscRY86qswR2lyJtINqQOor+6MkjsBVE12O/j&#10;hvCTkIqSRrHhk9MtHXVJAskeQQxbvsNgeCLSwTQAvq1MqP28CtLNFjn8yNbrKvRYEFDEppqa6JLE&#10;35J4K6mc8hjVlgVyDHIG9wVqIUAWabsQNwDvXGWLFj5BEFacaNwuqSw1Mx0nc7Wygsdh3oWeGD8v&#10;mRisTLJFjsumViAwVh5/sdPzXweCNyEKpwamoBF9Ov7gBsd3OuKMpNE2mRiAOsn82m7tiL09u1/N&#10;ucbIgbHkhjnHWaBwsMgpUVCTqC9y1g0fncd+AcuadseFAgjyOowiKndwLUO32qxXfc14PAMc0UUr&#10;uy9NooOhLIVJZ5XICsl/1AWjuOCNKUKSpyaNTlzua6xxrkKujanZ0ctKATYAoKo7Xe13xJhwJIWi&#10;ckIyWwZaLsBYUueyA79u5q+GbRRvhPGZhCTEGhc0pMim2vyVarIG47+OIJJQGbqAKGhjvR7iCV0G&#10;jW4Y0ftXBDCCLhucRyNKpWMgqmyIVawQCRpG9Gz5/txF+WeQmORZEJ949xFIDY8gG/6gccKVjiSI&#10;vrbqaUaTsoXdmF3QN9/+nBM7JqLx5QaMxBVZSD7/ACg+wOx++/FF26+8EcQ2jSI+pBGtCQn2nT5A&#10;7H4Nf/XlBgkicsAOopBdGqqBINDaz/8AX8cAmPLyMZtjphIEiAguVbsQe47k/J/euJMaeKA1HFqd&#10;AFIdTpCkfVR8/cd/PCokEi0fdZcaJlaJ8iMMrwxX7mPm/hVHj/tfA65ImPVhRow0tLGx9q6QLjv7&#10;73/Tt24YJAZSpkl6SyK3uKml1dgD2AP77f14GmhwY3WFJmd4yWKKCoZjQtSNqPk9yexu+CKLJSAR&#10;qAe/WC1jZ2SRtEUTjeQKCxY2KA8qD3/bv44XTEQSOJsiSdw+qFQrJGoSz7je4NUR96rg6SQKkBdT&#10;FpjYIBq0HSLB/djW58jxwsinyMsTmUhyLCuq+1F7Vfk9/H/biq/tPH+/xFVK+1nuk8w9uvr5MVyW&#10;y1AcyKjKzJGF1RErYBC9wSD7D9rridXWR4xIwiCp+i9ECXYC3OwJBNC+1/PEYmGJi48JAeZyCipu&#10;ShGltdbigNt/mu54aOIRBCzasggNsE2jApgNqIsgAXV7+KHCCWBOkbJKXw5OQS/MQTC8zov6wDIA&#10;UU1fsPtth7fq3Hx227cEdfmP+KT/AC4xxJY2xxEoVWcxqAALBLFiTY7UAKBG/iux9z/f+y/9uMql&#10;KJLJN9DXuueceh2fZJRQFLUVYgg0yokkFs7P15Qgzo0kbSgJUNp/TbSoZhcZ770B28f04BxrgfXM&#10;JJWQlWjVtgvcMaIJJO115v7nmHrSOYnjaCUKGYG/ao2Lb/zHarNjjIwNHI7qXOsazIQTZHhj2JrY&#10;qN/jjpx4MoBepD+RofT1ePknDSydR2ESt7Me9RVqsAsdu5/f9/MIlx5i8U8IWbqgxnTS0N9mAu63&#10;u+/n5LWGE6eoDrdgzNFVX2AI8E/9/muMJY5GJx8FUyXkYnTQMidwaIHjuf6/0IX8snC4Q41dWnHP&#10;h4xCmO7vOZYF6cZjUNr3ZSb1L87VZvY8TxCKVpMaFnjZA3TDCo997LH4/v37cSIscE8ukvMMaOJZ&#10;Uksr1WA1EC6KA9/Hf+kySZUUja4oDiSFnEqKCVsdjW4APbfxsL4IaE2epFsmtZuUANJkdPSY45pF&#10;YIQNzudivxXe/wBr+xTR5aIsUtGNRr0ruVA31bVW3c/5eeJIZ4cV3nTHMo1hmDgqjAb+wGiQRZA/&#10;8OIMnmqz5peIflkeIBENhKINkP2O+2nf/I0RaIsiNGiZozpGhFC0VZ1Juv2IIN+NX34hjMbYzuJW&#10;bZYTGylmjW9S9QncktYI7n+/DOPQ06ksGCQkMrA6FsKpINbsCFKi7Nj78QsGiyCY+mFkkQmNQCXE&#10;aEoCPBJG5IG/yN+CKkVF+lri/l2I4xzHA7YgZumgUtKnfVIytWob+1jW/hRW3A/M4HkeAGTqQagr&#10;N/6ytJBckEituxqlI7HgiVSsM0kSgv1AJ1qmIsuSnyoJI77Gh24iz8WSGGVkWTXpiKxsRsDTMu/i&#10;rva+3BFoER2ZsilAiidFhAJDW1kuB9hpJIuiPHGUGTP1Exm/3MgZ5DKD7ZFbwf5hQuxsBsfjgyGD&#10;qpG62sBjZXeNCWQhS4NfJplJI3UHtXEB6axRJOGCL1EGhQzuzkFemfN6ULAGhR8GuCLBBPDmO3iR&#10;4TM0/XVcVUhLY8yEAyBm0gbnyST+3EOMGkycbGREZY4KDMRZQilAoGrve+4NcHzzDIwo4Z4wyQSK&#10;h0AGUqGsqas7G9Q7ij9rHiwXxiX1LIuSGEdai4SrAJq10f0O23BFggEnTJs3rxt5wuyMYYsy5Jbq&#10;B1cNEbKqdVAAi6KD7bjtxLLIYEQxK0iyMFIP1RA1envfnz24PkhWKbEFIZFBDwM1ix9r2Y0PjiCW&#10;SOWcI5EUkjMFjTdVII322Xfv54IZGSlnaQQOAVGojTZI0+CfN/VXC05M+TDkSNbSyHpgBNAIQgGu&#10;1j4PfvxYMjHSCARgEZmwdh7Y2QgHV8Eb/Y/G3AUeHkSyBQpjihAZ3FVJqo2p+fmu3fzwggi4MSLj&#10;mL26xLy+LUkYyCKrUFXbVQGhWJJ7Nd2RY3+x67fx3cmOZ/Bd+KWJyzGkOZnwjHymQkGPGtmdjX8p&#10;+dh3PmuOx+NCE6plkJQFmjO9Fla6+fpsV27/ABwo/FnHg9T/AIU+t/SkmIuVjc/9N5uJHjslgZpg&#10;cY0oFEKxkb2sDRBAN7DjwHxqhc/dU35LkgJJCQ5ICkYnH/6XKvG0foL+GNrkbD8QbHN2kgJE1AxK&#10;ISBiGBJBLA/UaHxMfz3Pxk5dichP+r4mjnmitdnoxuRQRwAaIY3Xf9+Ot7Y7sHOU0cbEK6KW1FtI&#10;9x8f0+222/HbX+JX8KPVH4X/AIqesvS/qjGyl5l/rXJz8fGyQxZcCSX9MqCdgiUR4Aog8dXOfJFj&#10;Yj44xZnmlRujkFdOmxupJ327jsNqJ4/Kc7EidNlrDKCzRmID3PP0a1o/qLLMiZI2KfIUFylJlfUk&#10;hSVJKUkEKFCKkFnv4qcmXFmxlSNXjkVlSi9obXUGAP0BmJIG39hxwxbHV1ldWkyykaqlaUjq1JI/&#10;lPx2sX+w+Jy98rCErK4BiWJz9IaVdQUsxqyBS997/udj48bpjwZUI62lSGSQO7AA3dXRAAv4BoAX&#10;wmOg7ekMI5kjYYUr6RHpmcKSqydSlAP/AMLHzVnfgHNy0jGThiNERchGxXSmYtdsA1EjQtb9x+4H&#10;HM7SyRHUYmgyG6Mc4A60DowCpMB7rqqPn9+FEmJJGU6hlIUNNrohWJB1EE7+Af6/ck5gXyI5hoId&#10;hWjXGjYyOJpGdXO5RmADKWvbbv2u678Pok5e8MRmjNojQI7MAWLJ2o+CfPx3vhArgqv5eZjEyRzM&#10;rqdUTbIWDeAWqx2vfer4H5hi5mRNBy2Bml6lFSNQcyuR7UI77igPmx54UtYbh655xISVEAA1LUDw&#10;fiYE2bOmLBjJH+XlcRyKwKsockGzu1A0V8E7Ed+O1n4UfgDzD1XzA83zcYvgZCRSUVYhumADoUDY&#10;ED4H79+Lz/Dp+AeX6hweXz5/Lppcpp3aZXjJqJ3rUCw2OkCxe4sg78ezn4T/AIJ8t9MjDxo8IFY8&#10;ZaJUMnVNFwUG2oA9iKJ8XZ489t29kbMlSXBUqyXdmIel7nlkc4+i7h+Dtr3gmXtCpMxMggFS1S1Y&#10;GITQ0BIYuwHE0eNV/wAPf8PEPK+SYkz4hxsd0/Q1QaXKXtpBXzVD5B79yO+Xpz8LMbH6B/KqrIoY&#10;CgGNDYsACO29bg+ONs+l/QxEOO6MWVYI1ix449Koun2ghRpUg7Ve/G4/TfpCU5USyY8zuyghNH0j&#10;UAQQTvtZ3+ePIp2ucuapSiTiJIZ2AOR5tbobiPqW2S9i3bu+Vs2yplpVLRLlkhIBUEsCbXdySGce&#10;JE/Dz0TLHB1pMIKqKFRVSiVvZiBtv4O3+XG7sX0j0ZIpYcYhyh2kS/BJANAgefgVXGzfTHp/GwYs&#10;Zijxl4gpD6SmwoCtyCLJ3+3Af4n+v/TP4d8jafmORix5aY8koErqmlGUldN0b28d+3njUFg1Lgmt&#10;daU1f9xwErVNYEgl2DF9A5YnM3OtKNFJ5jzDlPpmBFzpw4kjMsqatKRPXY2e/aj4v++tOYfjhynl&#10;yPFHPjxtCrHql1Y12UVfejsP78eYH48/xjLl89mxOV5Jnx5ndT+XcNGmk0NWlgFBO37gk8dYY/xr&#10;5vziVcvmPV5cTktBAHnDxZikXGwCM2nV4uqPf540S04gCASXYX4e/nGLaVKQVIKma45/hn/uPbOL&#10;+JLluLSDOjAZi4fWoDMe43Io352o0eNq+kf4o+So+OZOenDlA6Vdb9N1aqslqIrse39Tx+bj11+I&#10;PqxkM/Ls+SNqISFJCUuqAJB223I7/wDVZy38UvXs3LIoVnnGbDELoNICVG24INmwRvdbUe3HSkJI&#10;yIYM5F2y4ax4zeiEqJNHd3pyDZB9dY/Zz6A/iI9I5HLsKXmXNoclXVgpklUrZA/mLHbULAJ83247&#10;AenvxQ5DOUyIs/GlVl/MGRZkoqvcBdV32XwTsDv2/EByf+IX8YOS4sWPzPKzfyiRUqRNLE0SKRom&#10;77AEdzvv8cdh/Qf+kE9SenYo8PL5g2bNix/qQzZLBhCoveQtQc1fmz2FHi5xBzWpqRzv300jlo2Z&#10;CiPqZhV2d+T3q920rH7U+Vev+Vc4gSVGhWNUPv1DSFYkF0F2Ga1au4FeTXFjwvUWJMyPqV4aKiWO&#10;qDLQvT8URZ+drvj8oX4e/wClf9NZOThcrzYeacolxtKZM+RmocCUgk2ATdEAbEb1sb7+if4bf6S/&#10;8EJYMU+p/wAR/T3JEELTxjPyHCS70QSgazfarG3jh8tC1Cx5saClzrV6nOphczZyi1c2FfDy1/Me&#10;6+Jz4Y1h5IFW2C0w9quAymjdAqVFkXqujvfFk5fzfDy8ckuI3iBQJJQMoA/lB3a/Fdjv448m+Xfx&#10;4fgH6jLpyf8AFD0lzHqRRys8HM1iZVLDpUJQhoVQUjc/0HG5vR/8Sno71HPM/KvUnLeaDDeCKM4m&#10;bBNTSA96cWxFgjT/AMweHpSaJuRfh+oT8uYLoUOaSPVuumcegeLLpmh98sKszkrepWLbKFHwCNx4&#10;XbtfFnxJdMMsLuYlGqdSBQfvdAHaz/UjjqHyz8ZuT5hjx/8AWMLZL5QESl9xq0jTYJA9x+aIO1cb&#10;vwPVUU0LzvmRGYRwq0YdSEj8FlBNqaNkXe43u+HMuwboP1w8zwZCkZgcxV3fukbow8XHz1igkCsD&#10;bahQUNVi73b/AK+O+xMeNi48qlY9YiYwnVGvTsXbFgDW3nz2410vqJYIBK0qQxawFbWPcXF0hG52&#10;qhtsf3p/y71FiZWmNZmILfqAAsCV3Fd9Rb+/niQFB8Vx6U4CFxf1g5f06bHjSzrRwg0kjvq7Ag9v&#10;g8LlxMafJaP8uiRrbqsaBVcmwSOwHja+/jjKPNimhYJKZlYAJGy6WSu4JP0gfIN+fjgiN42KBJH1&#10;ILkANkDuVBXxtvdduJggiHExGVVcmPQSiBVBA7Udz/T4+/D6Pl/sSaUiaNWARaAbUNlBodgKO3a6&#10;+3CAyAzLkRSKuP0wG/m07d2UbDcf17cSP6lgigETTpHIJLWrGpbq6O1fauCCLlFjaiJEVNQN6Dpu&#10;72033FCu9+Pm0HNc8QysIz08hH1OVBKom4IA82TX9eFq+psOIfmDIWVFNmMmg1eb7ajQ/wAv2omb&#10;65wcgyK2RjxsS8bAurTWSe4HuFDevt/XiilsWDQRb5+amOXqGMB2TpByfayMGtidwrajZ33B78KM&#10;vncJjxunmRo6O5KyEgl1FADyFNd+2wG/GnOc/iRyfljStl80hihTrGNJGALFfatKTZBokjt541Lm&#10;/j/6Bx8c53MeecsxkxJJI0/MZMMIdQGbUQz6mLNsFq6sg7cJXPCbkCzjnnXy8IeiSpdnJ0Aq9KUd&#10;/CO1kHPo2FlgCkkpaF7CsST7+1kCuwsAEEb3wmzOfxFVd51hCuZHjD+4sgvdbtUNAAAXYHk1x5se&#10;s/49/wAFPTnMGwU9aen5+YQTN1kTm+MzQjdpNYEoQBAyj3Hspsg7cdfvVv8ApSf4R/Ss86+rP4g/&#10;R3IZ2ZQwyc7HmUtIF1JqilcAqxABNAH9+Ly5oWzKcNTrUcPDWBchSCygoEXBBB8wG8PQx7MwepMK&#10;SFpUylaNJFCpKakXqEl2W79ovYDfSBxV+f8ArnDhhmhfKSaKmk0qwGwYitqoNVKO43Ncfnk/ET/T&#10;q/wDehMlcCH8ZR6pzFbTI/IcqF4FaQlGklB/wKSRv2BPHWr8Sf8AT1/wbw8ryV9J+u+Zc951mR9L&#10;HxUf9FHcak1OhsabAJsCxXFlSgs8S7Cgr3562ihCU1cuDQOL30j9DXrf8XcOQhJ8pUx0YBEeVSAI&#10;aNsATQNDv+/fjrZ67/iL9I8jjmlbmuL+WRBJIyZEQAde4YF7rRYIqiLPccfkn/F7/TT8zy5sqD0z&#10;6i5VDi5sc7BFf8xzCOzSomks2sXsO5oHtx0Zxf4uvx5/FXmOVN6b9O/iF6rw+YO6HIigzVwACWVm&#10;QfzKqktQUd+2/FUbuTOckEB3cAlrWYCjF+HhG+RtRRhrZjqzkHnk+Qj9Pn41/wAc/ImfLi5PziKS&#10;H8xL05Y8hdJVWICrpY3Vb/8A1+OrOP8AxfZHMHM8XMSWkm0nRMNVfJAJoXR/68eLPKfwo/je9TYk&#10;GTy/+GD8XOf4EuvJwJcLk3MI458aQkiVJGiZWRgQSxNdjxs/ln4N/wAb/p7CiyZP4Lvxq6yMZDIv&#10;Ks6aLpgWxk0wEAAdjW33q+M693IlkqC0nC5wqYE1DgCnD+o9TsnxFsmypQkyFzVhsRFlM2ZpUjia&#10;VvT2P9L/AMT8+PzDGmPMZZTNIAymYAK2sE2L3G4Hc/f549E/wt/ic5XlR4sc+asUp0e0yUGYkX3O&#10;x8jvYO2+3H5Q45f4tOVc0jzObfwyfilyLBhdpMmTL5XzBBAq7kOskESCtzsa2u+44sc/8ZvNfQso&#10;T1Fi8+9O5cJjjeLmGBkxNBo9tuVUroUg2xIqu9ccjbJCZiqJCSmzC9AKM3WtGq7R0ZW9Nl2+cVTk&#10;jZ5aklLs4TYgtQg5E51bKP3Den/xD9P89ginh5jHK5ijuDqClZgBsLr+v9fvxbw6Td9EsZYOFRgx&#10;AYiiCLo+Dudz9uPyK/hJ/pWPw79Krh5Xqv1zi4eGuMjPO0plVm2IpULMGbwCNt+3Hst/D9/pJf4e&#10;vxG5Rg5HL/xV9JiTIMZbF5hzSHDzXQiv04p2UsDvX+Qvvg+QtF0FmJJY9C7NUlhccIROnbOhYTKn&#10;JmgEMoFsTWDXOnHox9KuexQx9WfQSVa0FgabG9fPj++9caf59ix5URUo0S23UetnVrIratvJ2Pfg&#10;gfjh+FHqgfmeU+seWujqqajlQyY7MR9SujsCDtR8/tx9kc25JmRacDn3K88PEWCRZUbE6gfaAD3H&#10;HJnglX2nwpl7W8Y9JsCz8l3AZLNn/rbnk+tOHRv8cvQSZnLcrIigE0kQ6scgUEmO9W99tSAggeLB&#10;B4/Ep/HJ+D/Mvwi/HP1viIFg9Pc8efn3KcnRUTzc2lZmxdVBVkjkVvaCWph9+P3u+unK480DQpL1&#10;kChSAxKKrLS1Y3W6333v7/mP/wBMb+D55z+EmL6r5Hy1RnelPWGG3NJoow8q8qzC0CPMygN048h1&#10;CqbUb/vx39wn5RQHISvCCFZWNHyJblrQmPLfFMpW0I+YpKTgFMNCQAKltRH5v4nmAURqlwYwefXY&#10;bW7EAqg3B227+P6jPiy5bNomYwB1T2bPftZ9RG9EGq7bVxHl5EX5n8zbtktMmHLFEfYVhADMyiqJ&#10;YUAwHjwRxYFXGCxQx42RG8uqZpAKIk+oqT2I07Hz/mOPeIKQrCkuOrd/vnHzeaPpxMQ+Z5huED8v&#10;wjEjRhS5kk0xpIbBoksQT8+AP6997AMPGwJxKAjz5WO6vCT+nCx0K0j2dnA+jcA+N+K5FzaBclYx&#10;1gFYlHZQsSm99Lb77nt9uJMmfIzmXBhjMbTsvWy2a1SPWLcUdgQB37Eg7Djbs4BnIdyMQBapNWYc&#10;Xa9Bc2jmbRM+WMRYBKklywAAUkkk+eulaR3J/gc/B3l/8RP8Rv4Wfh9zKP8A/MPLOa5PMebpouLJ&#10;xoijJBKCKIZ5UlJa7QEb+f3U+mvS3pv016f9N+lPTuAmH6b9NYR5VyqKAKsKY2GgjVmVRSs+k70S&#10;f+f5eP8AQmfghzHmHr/1L+K8mFNJyfkmHk8u5VmtGQk+TlwY0GO6vQLtEYGcFSSRZ3Bvj9WEXLF5&#10;Py3Ew0m6skcMEuXVMRM7apUK9wpLEnvu37Hj9V/xnuky92neK0AGYB8pRDKViSkOk/8AXAgGlCVc&#10;QI/nL/yx+P0bz35sXwpsM0zNn2FCZm3JlkKSnaASrAtqpUkrqFVC0kEXYX8xNPjxaOmsMJIVG2rc&#10;jQx8/b5ND44xi60jL7RGXOgbUrKN6P8AU3Z/vxDOhukZoMdXaScNsoOqzt4N7AUb2PB/5mOWGN41&#10;ZIlAAlYUrEA2FZh3Nf04+pJBCg4PhqO3j8bhQUwKSMyDQimbc2jGXGkRxC5jdAradAsktvuT8f8A&#10;L9+BIgIchlYGMBRokVT3v6DXc/1NjtvXBeBkLIWTSZJgz7sbVlJv2t5OkV3/AKniLIl6zo1tjhZw&#10;FDqNDkDcD5YDt2/7Ni4AFBBcmMs0BCg9d3VGbVsV7kjtW1WPH9+B5eXzQJIF6TAsNYkrSDWwB7Ak&#10;DfiTFzuvKUJRHjdqYbKdNABgf8Vd+xJ4aoqzxapp4FjLFXTUNTFaoL5J/saB4IYEhQzd+nbefSK6&#10;JZ5BNDjmpQvTBWukAaur2sefHeuJcdvyzCBtBZgGmf6ht3IPlibG3bbxwxZIEkWPDEVSORI7OBSn&#10;dmF1Z8H/AMNgCsSzS20YjhcKrOd9Rut9wRfbf5+/BFSg2Z7coZmPEEiyomjSsjBTQ1uV9rf/ABdi&#10;Ab7fbgbDipY5ywWopZTGRYYapEFLuQ1ANfyD9rzfFkCIHcSdYCZGUj2GioXV4B1AaTufg7jiMK0E&#10;wCguugxrZBKhTZ0j4O1ntZodxwQ+WgBw2jtbIHyt14QPIkqyakYtjkO7AbNu1jUO5AWiD+98NeWz&#10;hoQ02uSKSQDQDuxRqjJIO4qxVAWKPzwsmknkygUMcGO0ZomiWbYPGD5ZAuwqwSQd+CDkRR40PQDJ&#10;O7MQqgkaFP1HYUb73sD+/BGtF+n5EMWjw8t8lsidsfQxXHKkiQ6QWQgdgCfbXk9+IuXIA2NNkx9Z&#10;Hd3HVXxGbRmG2pSbI+N+IUhyDHLM0aoRGJl64OmSOvc1HsDVD9j88F4TRzSH8yf0mg/SjiYBUpQC&#10;Fs2uok0PvY+eIJuwcjKHJqQ4YEh3D98Mxe4gHmGRMchur0WgyXYRJELMaLsxFdrFbf178EIIAjyX&#10;IskcYjDPRi3AAsHv29o2+TVVxkuMmKlLHqS2MethqiDGyTfkChfn+3A80ULwzgSu4JAcobAc+0A+&#10;RX9arfyeJgLuXvxL0Fq0yaMlhhylRkmDqbaXStkAbMV+zea7fHniGKGJkcphv0Y5KjLEjVRsvV7A&#10;152+PjiVWlwYVVVAiiRVcqAS6nYkHyd9x/fjOHNgeEiN26gJBSUaVWPt2A2/fyPnxRdrddO6wJCR&#10;egrSv4ifq4+sJBG0euPqzuznRqrZe/a99zd79uApIo3i6uoOwYABGolQbJG9/b4PEMqpKYjjSxxx&#10;lm1nVYc/4QT/AN//ABiiUpJIwA2JhIOykMa1oex03sf78KiCQ7Py5PDBmnkpArdJj7CxsCxsSf37&#10;/Ha734kw+WALP+YkjaVyKcNZjrsQPg7bfPA7SjGHTeQKqJa7gh/sP6/1FV88BPl5TI8sHSS/pMja&#10;Cw7138drr9+CKkpo5Go769tDVesuVPjySrLCoUBmFhRXz2tjvtXGUbrE3SCIEZiHFaQQO37g9z33&#10;uq4AwppcloJRImrcZIUhgzAVbfYeP6b9uGVBXM0ihwp0orH/AHm22lfivJO39OKr+09PWLBIURwz&#10;GWfb6xjBEs8qSGjpkWKMrv7BZJ+Re/Yf5DY6OaOCSeWSd4cfWYypGyHYK4v6tzZHbbf7IiZUeEJF&#10;PE4kaYaDaCIn2Hb6tDb7d7O1ji0RQjKhC5YVY2EneO+oSpOsHc6ga2HYWSPhJseUdCQgOM7B9LU0&#10;ceMG4kcEsKSJMsvSYy9VFCieMsNJYAWNNlSNtq+QeG35uL5b+3/4PCXBwlwFKyySG0TpmABgVYj2&#10;sAao1ZvYHweHPVxf8Mv9j/8AU8Zns1X5+x76x6TZ5TSxVuDnpSnR72zMVF8iLEnWd5uu8lxCEEsw&#10;D705G3UrxuBW9XxJ11eHTGmkknpg2xDttUjXQNnYXZ+fHCeeAiQSIBimE+7K1WsgYUWVGsKx7GgG&#10;AN/bjmHVjr1I5llBlUx2GKlhubGwawe/g19r6MfMlTA5YF6ObZhzU5G3DoQU+PLEoUlsbJFtK7Nq&#10;UAj6ioJOmq3u+IsV1Ch4ZjDkGQ9WQbIVB3o7tpI3IIHc3W3GSocw5EzvI2RMdIslUjRNwANr0myK&#10;P7kcGT4SrHqWGSZWiqVoVOlSR7yQNrO5J1dv34ItjcJpo1WpShr4nJogM0zRiLFj1s5JlyGICk3Y&#10;UBtiD4JJFfbvgXz4Fjjd0KZJ19NBWnp3ZAGxN+LA878ZY7Q46xpI7GPZlEdOxAN6aFgsB3UfP9eC&#10;ZJsdpkGKkzqEbYqFYNW4GqwL7bCzXfghqT9I8IHpsqW5J53jjX3IVCLsNwSa2W6Cg2Qe/HGbjalR&#10;McxSqpRgppdLDcozH7j5oeQa45lheEgws0RmVSYXslWu2Go3dnyaq/68GQ6VEz9GBA6IwLSl6fsd&#10;qrfe6O218EWgaIyOiY6SETBmkKnR0xZUkayRbFmsWbKgULA4XSqs2X0o5P8AbI2JXQSTO6BiASK2&#10;YWrbjYGuGPMnQLFLFEQbjC5ESEpGQ1NJe2tQtak23G5N8R4yfkzlDITFaNHimTIYlJlShppxsRJY&#10;qruyPGxEOHbMwyRqaKPLi/LZGgmt2QEKraQvgs57MLoduBMovlPCVmeNkmHVZo9KkLQYEWFfamBq&#10;gODOZvHzBJTBlNBKY4+lMumUEMhCxgEBibtS43UAk+LU65kxBHlPqmyajDAAgFdi5IooWAIJ0kii&#10;Sd+CJhsJ4gJvyqmPH63QlJI99KSTHtcgJY0BR8AgDhRIMLJiMOO6/nMS5TDLL0+sSwYtF7t5Cvts&#10;EBiaIO9TwCOSBcVbPRbUZ02BZqVQ2oiyrEWdhQJuhtwvKlzMlWbGRpcZGCTRNSylAQyn3bGztZFd&#10;1234IY6mTh0qeNjfu8cZFqvUxlOLlko8hB6iMpUEgV7dVgajVi2Asg8HQZJEc2oGXIRlVHU1EEbZ&#10;zp7GifNbg124GyYomWNoC0GgKskb6gSw8oDu0Y1E6vpBDAUWHA0mRFjPkY8AkLo8QkIRmEiutyKW&#10;+hDdEEE2LF2KBFgCGrkKcey3QRL0RI8uVJA7COVQrBiHLgfUN60g7nYgfNcRxFC0vVCxtI9K8lBl&#10;Ym1aILQrbck0fIPH0bC5YkjyRITfTBJUC9ib3F/zVY7UeJ0xnU/mJFVgFoKQNC3sPZZJY/zHb+44&#10;ItA8vMI4clcbLyjIrilljqQWP5Sdq+CBtdDhqeZYqoqqrMWXQEI91fNDcE99gV8HivyxQyEFRFHI&#10;WbUpTqOFHkDfSD2H37nYXjipI2SqjUroSDIyag0dbkWSAf8ADZs/vfAQ9DFCpYLgOHGlgRXryPkY&#10;POTFO7QzrkhQGRTDqFnwHJIWjte9A1w55fFjz47YOTNIwkRhZVSAO6AnfdaFse/wd+EExxTHHHG2&#10;ZJKdRkYrSEs5G5qxWxvwK332nx8SbGf8z+bimhbSihbJjcj6Xvau172T/UccDbdgE9K0AUWhQZRB&#10;BcBLWow7zj125PiKZu1UmYElSpc1CyoOMASpJBLVZxdm4WEfmJ/05n4U8q5L+Nnor8QOXw/6ui5x&#10;6ZhwuYTJjsI8mcqYzJJKqhASyjSTuTQu6HH5xvVuGxlZzPO/RYxiSN7Kx76S8Wx0nvdAb72SOP2+&#10;f6W30Bn+rP4aeb885V6exufZvpiBpXlyIFmmxcbeeaSGkZ1WN1DRNYC2wFcfiU9R81bMlTmAji5f&#10;HMFWaN0I0SQHpyLVeSCVDCx3INDj8o/GewHd2+p8oSylKmKSGIXkVA5BgB00Mf1b/iX4r2b4q+Dd&#10;2bRLmPP2XZZMqeg4UlM1IYslJICSQWcgqDFnJhDHFPDhAy6psBUYzQyMYyDQqVe7AE9wNjYA7ih0&#10;OTBIGjgSBo0jKOTqRYXB917mR/aoqgR9PkcSjOxs6PJxVmRoUiYStq1al1H9ZKPtsCmQCqI2sDiS&#10;MQR9No55ZcbR01Zo7RDHYHuN+wkigdVA72N+PKc+PfSPqRFnGefT3h1i4yPgZEiyY7U35jJkQV+s&#10;pB9wq4zXZQBv334publyyZmNEv5p4ZjqcsCEKElWC2BqUhQwIIFihYPFrxOjDLLHZ/L5EYklWG21&#10;NJprVtSjemAFd+445ngxoJFJy4sjrL0hEY2DwrqJZUAJ7KQVIrbuNhxniRUga08Ya8kx0yZlxWmg&#10;fGyMZQqKhMqdMkMotQNStXsu+5I242F6L9LQc09Wcs5dkQzDIfJih5dF/wCsmmlcKLQAklK9wsVd&#10;Dbihctx5YcWZ8MsMbFjZo30FpSzOC6l+7hmrQ4sgWR2475/wYfh3P6o9Zcv9Tc4EUuRhZEKYeOFD&#10;jGWVgqEsQbyI9i77lNR3qwcc4pTLUon6gHAszmvPwvHo90bB/lbRJlU+opzsxGZ0Z8/Ux60/gP8A&#10;h9yz0x6U5KX5ezcxmiSKVzGrMSIwDI5P0MrWVHci9rBHHdr0L6OV3jYJKBIzDUq6grEhgQCLZqBF&#10;jYD+3FO9H+izgxYmJqUR4xLvPqCQP3ZltjYZQWF/uQBtx3B9B8x9E+niDz3KjfGix5GQ4pR/1QNS&#10;hHvSFUbu1nT3fYcfPdqCto2ma4BANMQJb6gKUbPwvSP0RK2yVuXc2yyEqSVqlIcBTkOE1LNWgrU6&#10;RcvSHpWbDgj1RlhJEjEKANwoBWhbbEA719uxvY0ePhYCfnJojD0jokke1Cgnezs3i+5NVv446G/i&#10;j/pBfwm/D3LzOW4TpFzHks7oXxHGW8giJJLLZjkc6T7a3Jqje3QX1D/pVvxY/Ef1NnYXpnk/JuS+&#10;ggChzucxpHzycpaPlw46RNHFEfqVW3I+DXD9m3ZMmhwDzYtkTWlrEW/Pzjfm/ECZcVLsCCwAFG4c&#10;TUuK1j3V9W/jP+H34fYORn+o/VPLsTD0CRC2TFqVlTUECu6sWurAG3njww/jZ/jP5F6iXL/1Lz+P&#10;N5cqzJjtDMEDxqKrqaqC/G5H/XoX+NnM/VX8R/qSODF9f4+V+WJKcvxuZiFQwtpNUAmQR96JZCCP&#10;5Te3m961wmn9XN+HHMubZOOmJnjFz5epNNGY45NMqwyRsyO43uwB/wAuNR2JMkAKBcEVtUM7ixF3&#10;NrnhHnJW+14yZalB8gnDUtT+sjHZHH/HD0fz3mUkeZ6lwuX5QewonV20k00ZkLFWbck2O+24ojab&#10;fjH6E/DxeXeoM2LK5jy3IdR12WTIwywUVKxjVo4wzV7rUePtx2F/A3+DT+GzmXo/kvNX/D/m/qbn&#10;U4gWPNZOYZEOTkOFCkxaDG4Lm+mFK0dyfPbvnX+iu/ib9R4HLj6P/hpk5x6I5yoXk2Q7QQBYnH6f&#10;VwWUdGEAgh2jXtt24cgJDBiRkRa4FQHzozmjUMUmbxmLfHMTicuHL2Awl61bhV48zMX+JL8KfUkO&#10;RlrzHBgyOo8keJDKshonYaG09hs2219hwg53/ET6V5FGMzl2RCYjs4hUySayLQBVZgCD322Io1W/&#10;r56c/wDuaX+Kf1oDzrmUH4ZegcPLiikHLs2fNmmxmIDFHbAxWZXTs4WgxBHauIvWH/3N1+O/4bwQ&#10;Zo/Er8PM7EMqS5uLhQZiyqpNydJMzGUSKAT7VNtvtfGyWpKFAkuMwxZ6cC/hlHM2iaqak0u1QXeg&#10;yFmez8o8O+f/AMWP4iesOTx8m9D4OO7s7RZMmbjxxZM2Hb2YtUYLNY0i3BLeBd8aZ5z+IfOcGXl8&#10;/MuS80xppBPLnzQ9eVRkmlplUhdBCkr/ACiqFG7/AEVelP8AQqc/w+aNM3rqHJSPGAGFyz0pkxlH&#10;A92lyVsWCS5QqxWxQJ4256T/ANC76CnTMk/ELM9V80y+YTvHirDy+SKJEs2GxC6BUWhqayWJDELe&#10;njoytpkpYGQlQLVIrXDTkK0NIxplzAQcRGdaeF7jM0pH5c//AMYPqyWKY8pxpCk+Izxy5McisrML&#10;QFSooJsRZBs7dgOKbk/iT+L0uPhzy9Tp4w6kLAZmN0DGACCI5F1LNWqwaYUSbAI/XYf9A5+BvOYh&#10;Hnn1RiwSBkxJ8STnOJKov6GQSPFoYDYL9LfY1wum/wBAv+A3LIZOX80/9JpRE46Uj5vPdc8ftNlW&#10;EcZBG7UTbatlvZ+OXMfAhKBoFEBzhvRjf8FjWHHEkXJzd7UHPyt0j8r3Iv4nPx55HLDFgHLyllki&#10;ZowI8lBErLaxMSZBpFFRIx0NZJFmt/8ApX+OL8fPTc+ZHy7K9UR5krLmNkNAuT0ZDGAIscCWAKqE&#10;VodnW2pSLFfoi5R/oS/wWhbI5fhYvNMHAZXiiyExsyXLikY0HMks4dd6pFau7XYAN/8ASX+gq/Ar&#10;0/JHkcy9Qev+eNM6t+WxyiYyr7i8aNkyxuFAbcsTZsKCVviyNlQpTrIS7fbUNStnoCfCITtCkYST&#10;iKCSkKdQcgPipVJDULgVZnjx+/h//wBNF+P/AOFnN4j6ujwfWPKyrIvL+ectmwsrFkYVX5jqyQvI&#10;0lMLlQAqSNgRx7AfgT/p9vwg5pG2R+K3or1j6VyiYYXyfTynmvLXVCdYkxhJKYxZGgCS9iQKqrjz&#10;7/7n5/CH1pzPlnNvTP4g+p/RWN0tWZy/L5KebamUkpIGRp4FegL8gUdJPFizv9BRh+mPSs2J6E9V&#10;YPrDmnXeSTG556alwvzBjG0QnECrcqe0EoaY0oAs8WVsq0OUEKSQ7jK1HyyYUoNLK2naRtCgShCF&#10;/wC2BISDRIAbM3fM8Y7Xejv9Ob/o/fV+dBy3mf4r8z9Ls8yxqvP+R5GFBA+ygSZdlKXsfi/duL49&#10;EfQf8dP8FvqXC5fncn/iT9EzQ50QbEeDnGGGd61AIZsiNgfDggEGwL7cfh5/ji/gs/8AyVIRzr1P&#10;6BSDNys4ocTE5ZJlIckMQ0UEaQBiG7xoV1OD548jDyz0f655tzXM5ry/mHpDKwvbByvKTM5NPOv8&#10;k0OKyoqiwCQAKBpqO3CflqdjS1ebZXjGtOYpr+o/rGcr/ik/hu51DhYfp38e/wAP+YZuQwTpN6l5&#10;OkpeqKNqybLdwQ9VxtLB9b4GavV5F6n9J8wCAMXx/UnKJY5FK7kmLJbVqBPtsC6Hzx/IAz8mP00I&#10;sn0x629Tcg5xiSHqTY3MsuXF0LfTYwBxpkIobmvjizemvx4/HVmgxeW/j/8AiFy4K9OvK/UfqHl8&#10;vSB2JMXNo4wx30jplR4A7cSqUsOwJpcAnT3ELj+voPWHKcLEfK5pzzkPJ+XxKXy5cnnnLkivuW1N&#10;MoZTvsGvfjS/Pv4j/wAAcY5EmR+On4Z4EuO7KYcr1VypWiCEKweMZBLCwTpAJ/z4/ljcy/FP+Inn&#10;f5f01gfxL/i3kw8ygBeLmnrPnuVju0vtdOllcynjVFF6pAVIB8+FnqD+FX11i+nR6s9afjLzPLMw&#10;OQsY53PnOzSW/ud+YM4LnvSUp78ZVgpUywQS1wRVuXdYBW1eUf01/wAQ/wCPT+ET0By3mM3qn+JH&#10;0HHBiYn5jLTkvMcTmMiR6Sw6McOQC8slUigFroDfjyu9bf6d/wD0ePIc3mY5L+JfqP1FlYvWjRIP&#10;T2dCcnJAZVWN4llZtTfSwUA33rj+fFzX0pyyKZIpMqfnsMFJPM+ZkvI7hiDZkmZbUbkbWDYPngSe&#10;HD5NF+T9P4SfnmnWaKOPFjy8phV0rSB2RVAuwRVE324qEBSrEk25gUHlDkJYtRzTlanKtTTKP1H/&#10;AMUX+n35x6kll5d+DvpvnrcvTJlaDM5njQcvLY9gRo+RkSLlMpBaRtKBiCLKnjxZ/E7/AElf8Wfr&#10;HPn5vF6hHKuV5+S8Zg5ZLNlS46tqsnIlkQKq2SXRGjGlgWrc2X+Dv/Rf/wAU38Y+bgcy9BGD056c&#10;5gks2Rzv1RFlphTFqDjExxCAUJ9oMUlUQTSb8fpA/hF/+54eV/hnjJz38eefcp/EbmJYzLyDlOH1&#10;eUY4WWzFkSZCxKRILDMoYLYClz7jMyQg/dQgVze1g/LO5jZLKpb4L5liajRnY6esfi2zPxG/E38R&#10;PUeZn8251685nnZDSSZn+rOZcwEbQhmLP+XxGjV4zRZyA25IDEEEwck9E+u/V3Ocblnpj0f6n9Uc&#10;0zMpccY0vKOb5clzPpR5HnZkdo33ZXUC1N3XH9M70z/o6f4avw/gTEwPwB/C/lM+Thyt/rDN5IvM&#10;CY40p0lYwku7E3pRgigCvcCeJuXfwyfht6QdZfQf4cegOV51gNzDlHp7BhnhfWXkmxXkieRHVRak&#10;lnaySdRPFEJCAMPA1ABoBcD3iq0zJjqJLmpxF9KHlcUOoDR/Ps9F/wCjW/iR9aZcknNfwu9Q8nxo&#10;Y6V8vlcmNFkSOhYRgYMczKLplZqb+UChx3F/AL/Qs/jt6z50E5v6Fw8flTTskuVzj8ziKkIJdysu&#10;Y0CIoQag7KbWz+/7p8X8C0xIhzbmfquFcPKx48hUiyVjnEgXTJjjHhVGWUGwFKgKd6Hc7j9Jfg56&#10;IXFgzYPUEDdPRJNBzLJcTylX92hZSUHUIYX3YWL7jjrSNrkoQEqkJUW/+4QSQzU0qBatc8zkXKJc&#10;nMij387e46fkB5B/oUDyjmuNyrJ9GclxMbCmR8jn75eJm4jlza/ljHHLMCCTrD2ihbNKRfpb+AP8&#10;AU34Z5fJOTcq5Xjc3gmyCszYfL1YIoKlCshjFJY0sx9pBrwL/SZyb8LvR2bgvLn5/KeX4kLnoQzt&#10;G4ktL1DpqWIoNYGx3WrAuPka+l/R3OFm5dh4XMZE2xpY4gI4C5HTkaN1VVAGwDbgdvN9Qb0X8oyp&#10;cqWkKFSlCQWIAYktQ8LdQISzBhRrVNDlDn8A/RHqP0R6P5HyrLjjx4YcaGFI5MbGXpRrGAEbVAzE&#10;Cqo7tRHxxuv1BDzyLDZIMsjqI7OqQ44h0mwmkDHjZCD8H7i/Kv0x+IMc8rwZuKshExkZvayRITtp&#10;XYBd/pWivg7cY+svW2EEmYTrHAkRERUqVOxtWog0p7d+3HMXOlhLYEPmVipNHJItV29xHHSjbJm1&#10;Faps1KColKQVBISCKgE4c3qHN2Eeev8AEW3qHN5JzLlXMkxuYQSwyqqTYkEo001jWYgxB+ltVgX9&#10;tvyLfxi/gRh8y9Uc1lxuS40ReSbqomNH0ZAzFtPTCUDZqqAO428fsS/FP1HyXmOJlY+UYZ5MqORI&#10;isgtWIILEjsh+NiSL3rjxx/iA/B7G55kM8WIr4+QZTLNB7nUEWCXAsGzdmxv288eT22cJc8KQAKu&#10;Qk0JevjU1y4mn1P4d2L/ADdnUFhVAQVE1FAAdKZVtk8fjX/ET+EGfmHOpYuX8oyMaTPkD/mcR5YY&#10;4o1IDr0k/TBq7pRuO1VxR+a/gT+JP4YS8vn9N5GTzTBxciIZmFOkizaUILLj5CaXVjRG7C+wUnj9&#10;LXqX8GuXcqOqSItEpPSlkAZ3Kk2pNFvHu8kXfxxT+b+jPR0PKXxm5VBl5U8QdZoU92NOrHaSNk3o&#10;Dv53778N/wDkxOliV8lDkAKJYkhtWBuQfG8OX8LzZalzEzVqSFFQDksAxFLM1uedo8QvRn8ZXrb8&#10;OMyLE59j+sfTUeMYoUknObPiyIlBemHL+B5F+QN9vQL0r/pT8nknJMM8mhw/UedIqqzZ+dkYR9gs&#10;jWjELLfytqTuBR47Gy/gb+DPrnlkvL/UPpbBj5rHisX5hlIk0Cs3tjkMaxqQxPdVJ8dxsPIb+JL+&#10;FVvwz57zLL9Lrg5ODEZp8eHBKrDLrtwCgoxkAjuFKmx24pL2CVOU7NYmlgcLHmQOdKQjaNs27d0s&#10;JUVAGiSQQ4DHWpAdxcGuVfUNv9KxzbmGPiyz+nc/lJlg/wBrkj5pDzGPHcA3IiyaGCALS0XIFmzv&#10;x1h/iz/jf9Hevfwr9R8pysrC5g3P+VS4E0EGgO7KY54NYLHXmrOoKSRjqR0WB238guZc7yTgY3J8&#10;9mxspMcSTwwzsZor9hiYowLD20Re9klTW+jWwo+c+ovT/KkmyUikz3SZZJ2kCjd9Y1nQA5AjN0aO&#10;kb8bJewolKdADAjMA0wgNUVB0zzvHFn7zn7SgBZKgoBJJpRQAFxk/kKxhPy8zGDnAx8rlUGWs+c8&#10;ssbNjtH1CY1Dla6tBbrcgE3twO2X18UOJWsmSPqi3OSSpW4wDaqAQCQNV/bj2V9d/g16Fyf4RPw+&#10;5zyL03DNzqaXmvL+dcwppJdWBaQxugsIZ4yJtIUAoFCnUrE+LeNyTmTc4k5MuLk1y7Oyl6EUMgZj&#10;HIWtn2CgBChs0B4BNDrS5oASpSgDZzS7ZnNxrcRx5mzrUkfSSlgBR3Zn8jmNC1YW43L8nN0x45LQ&#10;wswyJjIyojMK6Yoli9kar9gvfuau3pjkEvPue+l+RYk7vNz31FyjkU6gsu3McyLFCI5Gol1cj+aw&#10;VPkDjcP4Y/g/zL1SMpcfl+UOYTSnXj4+PJkRxBvcAxRSC2hTqryxo0vHpd/Cr/o7fWX4gfiP6I9S&#10;czhj5Hy707z/AJZzyOIdQ5Up5dPFk4wMBXRvNGGo2WVdBO409fdDbXtsmTJXiKpiJZZ6FS0hjwYl&#10;+BMcTfOzTti2KbPnSlSkpkrmpUtJCWQAcRehaijZhxEfow/hB/hyxv4b/wAJPQ/onCxIonx+R4/O&#10;+b5ca2ZMvmH+0wpJIAjyPi40nSAfZe4+eO6aZsHM4co4r7UuqUm5G0EElSCWZe4v+w4tvOuSRcj9&#10;L8j5MW/Mc1/1TjB8iRfZkRQY8UIWVgNilMCpJ/xVRrij8rMGErBo4o5WuORYiaW1FEAjddQ0nyxA&#10;rj93bh2aXs25tgly0hITJQGTQNgSzAZUz8LR/FP+SNtVtfxv8QzJkxU1czbpx+afqxBMzEp1kuyl&#10;TARnQA6wRkQJEojaYzylE9wUEHULF2A19gbF7beOI2xS2IIsi1ChnUUQI2bdTZ2o9jvQ+O3HGWOq&#10;6zNDNE0dvIwY6nKnYvWy3se1ADsL4+GQ0sXTaRsgyMdS6wSqEbCxs/2FACq27cdaPDsLtXWMIAkU&#10;UMbK8KqzMZo2svW+1DYD/iPyQOMoxFlGa50IUqceFwb1dmkZ+2/mrH3FcEty7XGjwuUxooiZUUgO&#10;d+5Fbn7fH7cQnGWJ4lji1NIoIc/XQ3JEY2sAkkea/c8AL1ESBUA5t4GCTB0Y9CxQFwAzuCHFb7gj&#10;3EkHYgE/YngbGjnjiljjRWkaUmLWysrMfcALIYFRVjb4P2wcjqsmLBK51hJJZnVUH+Ngey7bVXtq&#10;u54aMcIRxvGkf6P1FWOouN2YA7t8XXcd+CHJS1BAWVFKqxz8xig6rkIkcdqSUoWpFWKo0e+/ezxh&#10;HCxyUcY8aRuBqRzasy9mI3IG4+L8DbgrIdJDFM5DxM4EaEtqDEDsN72PfbgiaGBIniRXXUodWJOp&#10;VFFgC1HY7bnb7+QF4vhLt+RbVnhRkT5KTTGKNZVWWNzFrZowAFBC7UiAt7momz2O/DaeRvyqZLxY&#10;sYLCMRRy63Uou4diATZokeaA8b8PLCY1hTHOueGJFlbSpYh9n1g0BuSbo7AEd+PpzjuiQxY4XSRr&#10;uiZZEojUw7MRZZjQ2PiuCHBBFAcQazWds+Z97QLj4zzKs2lNas7qSdKoWLNqCk7ljYYmtz+3GRFn&#10;XMH1Pri1BNKowHuAUD6SACNgL3Hfc3GOK/VhlNiQq0bIxBofyptRp9QHYEKR8cRZqQxhTFI4ikmJ&#10;nDkFwVA3Uk7K1mwPH24IYgEFyCKe1/HxHCODkzShEkZZMdITEHZgoDEnVGzFdX0mxW18YtNPjdMf&#10;l4TARpRY93Z1B7vVigRfYE/24wxQssq4sUkAhTWxMotZCvuA1WdydvHnuOJWWGbImGiWBlSoiX/T&#10;d1Y7qo20NQ3AsgHzdkNBItStPC/mYwmaGaJggaNpCFbqOKLncAE/4SPsN6qjxLCuPeqWNoYIVjfJ&#10;dX0l2vdq1AEVRA3G+/EOVEuXjKISqZJlDE0wUNXuA2+hiL1Ehq7ngRBONOPksksOQ5V9BtbBo1Yr&#10;Y7N2F1t3JIgkkuYmzQ8sb5GOjSI01IDsDFftcRgnUdPftvxni47Kk+SzxsmgK6BdLsK2BFmtH9D3&#10;2rcSrjzQCQzHpwRzGDHIGqkA9upRv/YEV4o8C5CvJKqRRoUq5nDlQwW+y/fsRViyCaPFV/bfPx4f&#10;npBEc+MIY1eKvy8i9R2W30k3QXuKv6viztXAXVyI0ijSEzpK+pdLgMjDtV7afkA2P+ZMc8sTaJha&#10;F6ijAIhCNuVG9k+Cb7/Hk2PKwFnaOeKR1MZeFYjaChRUUbADdiTdnseFMTYE9IUr5aS61AHVSmuR&#10;TIach4wGIs+PozzIkZkatEtOBflNNkWNqI778S3Yk1xQtPYZWYr0VQGhsOxruKutzxDPzHFnlT3S&#10;xRQkdNQWYkE+5SrjfYbG/jcnhimHjzQvkwpH0pKt5XKyBztumqgaJ37b2OAgi8UT8uYSAsHNgoOR&#10;k7Hlr0oYBMseOY1hERjnBeXpeHIqiwFAd9r/AKCxwIshjlZ4455IgtEubjUg7hSSdPcgEDtW/DNE&#10;GtIIVSKBZKkMpXUzf8LHav37DyPJRgCiTWx/J6m1dMWBJXtL1W3/ANlXnzwtdusSRhUSCa8eA05d&#10;0iDBhE0sLnrq6upSO2bVZDab7FSAWBXcm/kcWTIytJk/L5KQhSEfFkQs6KUtnTY0xJO7bm63o8Ks&#10;PJPXxGjibSyNZcBSixKADHV/WAAbA1dhv3kiiklmkohS7+1mA97FiVsAWNJ3IbwBXxwqOhsimUkV&#10;csAcnLNe9cr1djWHXL5UyJdp2jEJEUhCUiuV2cE3VMdg+wP2HEn5TmH/AL1J/aP/AOr4xWFdcWNA&#10;Ijur5TEMFYqVJBAoEAiif8G9Dw8/PRf+xj/+Vf8AvxmIORZr0Bj2OzF0VGL7Q7EE0HK755tQVeiT&#10;tYaLIx7Q0x1gWrg1qKg7LdljvfYfHBEjGGAHIbHbHVSsZx10yKaojTR3rsR9+3CaXFyeu85knZJC&#10;OooJNLdsoJ2A+Ce/cDbguWEiJGhEsOPqPukJZlJA77ghTvR8fvvx0Y+XqKTXA5FhQaeFtW8aQRyj&#10;FWQ4gmkZbOibtofe1JonUDsO5P8ATjls7OliSPHmaDWjR5CK2lTExsL8l7vfuQSPnjJFeaOX9RFC&#10;2IyxOquzEML7ncX3/azx8oIR8XqgMihxMI7Ort+owBU7kEH/AJnbghaSCSSkgs17Gh17FbxJjYYZ&#10;ITjgL+Xl1SLIxW5P8RRiWa7ont224NlhbHYiZXV21OJIzUel7IND3WO5ogGvjgBY5Y5kjyJQspHV&#10;XQpVHQAEszN37dx2+O3EoV5kaVjMqdQo2t9QKm9JDGmA+AB/Q8EOCSHIzT1en5flGcbuYlWbr3LI&#10;enIVLvvvpULZph2B8fFcRtNAobGC5LZFuUk0hEjI2CldQsg779/jjNZVahHLkL+WHsuPTHI10Re7&#10;Eg9jtfevnGBI2klkEqqspdXldTqQ1Z1Hwf8A6334IoRxeldQzBvMD+ogxZsgyJjPkRhOm3WDKTJ7&#10;x71AFqEYbeDd72b4xkwj+aTXKZI8ptJWjp6aA6b7gj4HZfbXbjCLHjcuIepkTagrFSFDIpulJqgq&#10;+b3NDtw1XqSAlZYtMMY6j3bxikohQfcwGx2HubsaJBEAfUKvVxwJYAcKE5HxjKeN3gQ/leo2OY2R&#10;l9ilVGnTqUiyyFgyg6mZRQrbieQJUckYUltwjglk1UFKmrUhqBPY6jYPA6zxFFQM6hZEUNqIRmke&#10;t99LVqZlYgbVe44IUxxLqct1plohPpJU6RXf3ke7xuF288EaEpsA9Tz0c+Y0geDFnkD46yFSzmSZ&#10;wqhmAFhFHkKFK13NEjcngaR8jqziKQRrihDaEoJyWobGrdh7G7+2yfPDHHlImZh7sgSKpiOwWQGx&#10;vt9YABP0kkjtwflxYhEKM7BjKkzdJPYoD0yljbbNYW/qNEbVZGlKQABiA4Z3FfPl+EEH5yXJbUTJ&#10;D1aZdH6kW5ZlC3qMRskgbg/YcTY8hxpcuKDKWYsVFMyhn1AMgAZSSy2dJHZSRYoUfkPFkNJjgrju&#10;0gWOUkK7uuzp4I6g2Nmx278LZJETUJMfHEho+xSZLWgNGwIKldq7g7fYiIxnOcGk6jqsIAd3X2zs&#10;CL01vd1Qsnfz8xiV8vGZYC69PSq6wUZmv2kmwTvd9/n4tnI2NLju+iRZS8Z6pkLIwGxpTbXt2+ft&#10;XHweLFchgNQVZAq0DoKitXdvd3AoH78EELiMjGSCRugxYW4Wg13RO++3nYE1t88YzzOzFYVB6w+l&#10;aDWdgAd7rwB/WjvxFnsjM7lNMUqX7SdZBOxBFCNtV0D8j9uJYI44YcVninQs1o7susRAbgkHaxuG&#10;J7/fgLsWvlBBMCEUtskjqFYOoNEbso1b/TY/5fJiEAUGKNVCSNZVnoM17KoBvVe4223878RNnBOp&#10;Ni63iErRlpF1SCj7vcbOmuxJ3+SOBJHbKyllid1ddLooUlWI2FAVVbA3X9N+M6pZNSCG4jNoYlQQ&#10;R9RL4QySRRwSDSwepyPMxz63wOW819Hc69N8+5fBzTk/POT5vLszl0yBwy5cDRa2NMWKXqANCq34&#10;/Bl/HR+Asf4E/jf6r9MzcmmHprmmVNzP0/BEhSILK7M0cBN2oLDyO+54/enPj5mZjSokscszyKHD&#10;htC7aWWwO1G6s/27fnu/07f4Gzcp9I/hH655Vy+LMz3zJsHneVjIGMMcslxM8wUFRpaqJokb8fDv&#10;5Q3LLXso2+WAJyEjEQHLC76MMg4qOv7R/wCNfxVtuz7xO6VJUNl2haUhZUWxAoCaKJZiWBAYsax+&#10;VyXkUXKIY8x1ggfLSd1xZJgZYYyopzYYaKFaLI2O9niHGzkjxZEgkjyPeHSPToXRpCuqagFtTX23&#10;odhbrnv53E5rl4LxLPHimTGeWRS/TCBmChtNFCSNRG21djxhl4mGmGrzoYbjRRKp0QLLMbIZNIaN&#10;GIA1EUCRte4/PSQ4LKAdwz3t/R8I/oCgEjMk66MGvajDy4QkxJZps2FiRipPA2uNiB7VLaSKOm22&#10;ojYkD53b5eE/UxshDbRIWmYnSRvoJBG2kjTTDz+wHCnDgRmkDkxpjiNlZXLEqHAAIN0u53H70KHD&#10;UZOSsmai487Q5cHTjZgHjFG1SKtRJZgGBB7/AHrhRSTRzS7jly04+MNCVAgkFnHr2+kMOWcz5gl8&#10;vgmDCa8KMpXUTqqWBBFgnQW9xor83x7R/wABPKosXK5ZDhY/+tcpTHl5OKiCWVHXSP1NItaambUN&#10;x2G98eM2BjHFGDnuqNjxY8uRlumpJY5IvrJOi3Okbgb7Ve/H6Sv9EB6O9E+lfwP9a/xGeoeeYWdz&#10;nnE/OMXlvK8iVZG5YsMgxMTFijYFpMqVELlVSoUkprdWbjj7f9CCSpyWDCmYoe6DmI9XuOcZU6Wo&#10;ABQSzm4qK65UAzeuRY/xQfin699MctzJ/T3MYOWPCkr/AOrsaQI3WKELqK2wpdJNH6tRCmqHh96t&#10;/i//AIj+fRc+9ETfiNz3D5Y2csRgw3/L5jKWDSxJnUJ/y2gqpdVF7AagvHrz/EhlY3qR+ZZHWgef&#10;NfIzI1VbaIs7OIzYEa2zFabsoUr3o+H3r703zfF9T5PO4IYcbHR5YskNGHcmOaRtcRA0takEGhQ1&#10;A2FF03ds+wzAPny/qCgp3Zw4uPW1jlWH7633vBUxEtMxapYQUuCfooK8GyJq/QxvH0ZzGNuURpzS&#10;XKyuZMsbfnOY5kuVLPJJXVlyJHZyxJJJBOoki6vi8cx5b6mM0c3pTl0XOuYVDB+XQvDC0MoALllB&#10;U1uVBUMQPjtpj8K8rl/MctsSRhOGFyzyOemmryqsAAAbFd97Hi/Sf+Gf0pj5vqaSKFPzIMkelWpo&#10;1EdH2BrUWPDEfK8es2yXsUvY0GUAlRBbCEpc4cxno9Kx5aXOmzlvMKlEtUn6iXAqxvxenB42B/BX&#10;/oquR/iX6g/9OPxa51zrA/1zkplS8r5JzGTls8EUp1vGuUhQxIAxQg7kGwD24/Tb/DT/AKLr/R9f&#10;hfzDF9St+DnIPU/OoFQLzH1ZlT87yZsghSXkGTI2PKztRbqREsR3ANcdQ/wn5rhcl5LHi4OMMPLx&#10;FVsh/aDMioACougVqgoNX3rbjsDg/jVlcnSJI8qYtK6BtasQCezgKQCyeDt23ocfPdono+apM1QZ&#10;3o9A4cWALvlevT1UjdO17RsvzNnQrEQwWGIBoND6dDHuFyL0H/Dtg8nxsHC9M+kOUQYIiGPyrlfp&#10;jlHLYERQGVIpYcUsrge0vHpawDxaOf8Arz0hyeDHg5PjY2JDjxxrhwHKeVIRGAAwUMpAKigDY3qh&#10;x4sSfxP8xwcQo3MkkMYUgkfqGlFlhuS1ih/nvx159bfxs5uDmzRjIKqRpVpWNXZ3UXsR5B+BxSZt&#10;koAfKw1ADskGwGVK0NWsTGOT8F7ynTvm7ROmhqt80AKdif8AXjkaasQ/vNz/APidxeT4DQy5/Loy&#10;raFUQQppTz9VuxJ7sTY+LPHVb1h/EXynneV0XysWdQzFn1F41Zr0ij+mKuyDW39OPEb1J/FFzD1B&#10;lQZU2e4xE1CVyyhCW2tt6IXv2vz++sfUv8Vnpf0kr5r86wZhDG0jY8szM08gBOgxqwo359wA34RL&#10;mlRDPWmlzwGooKP6d1W6U7BLwzVvgApTGCwN3qnVRryaPazmHrPVL+f5blRmZowxOHLRWJjqJIj0&#10;uoKjRVUANgoocWr0365y4pFzMeYEOCmVPllpegoBYrpkUlXc92TuADfx+czmn+l/9I/hpy6bmB9I&#10;cx9Qc7IZMLlnLZcOHCnRLZevmZUv6cS0CCqEtW4F8dTfVX+nk/iO9TPzYemPwb9F8k5bMrRYDy8z&#10;TIzYxY0ySRo0OOzqQLWqLX+p2rqyJE1QCwlZB/8AUvYUYB+QYVHOOLOnSVHCkpJTbCoFmZ/Ufipe&#10;P2act9RZPPlrFzg8KuSNMmnUTuaJYAam29tEUNjxFnerW5ZvzLMgyPyzahj5LLkDUhHTAEmrStD3&#10;atiLJHbj8Wfp3/T5fxLcl5dFyXO/DfkOZmwzI75UASpIA5D9PovqDAg6AE1NbKLA1cbw9C/6Wv8A&#10;Gv8AF7mQhzvSi8lyM/KEHWfEnwYo4lWMMS7SSJkMyMFV0CEkMNKhWI62z7LOISPlrJNUgggmwDAs&#10;b88hrGf5iDTEC9O9Lx+s/I/FvkvMJJRlYeLC5jdw+PDFjrH01qN5DEFBJq+wNgN2445P6uw+afpx&#10;OrY0ZUuA5pRKT7kGqmA7ah2vsL28k/wS9cfiL645JFkTRZfMMh5EaRYnWS1cFtTn6WhRN6P2oWeN&#10;7zevebelZI8ZocmDKyAwlik9keqIatagkBAFvZaPkLXEqUtCikjCRQguCNQQ4IL5GLDZ0rY4hUDN&#10;9DcZs/lWseqPpj1LNy3I04eWkQxyDRKkyBiUYaa0uXX3N5oEbk7dj+Q+psiPHyBFJEsMsfW68iRO&#10;UWQMzqSyuwJsqBdAbar48W/wv/HTmXMObvg80aEYkUqhMhcpJHaUNVaQ2pZAbAjINAj+U0PQrkv4&#10;l8sk5bj6+YxrF+VCu1gdRlUlg66qJNjv9JAGxFcH+SUfSvFViALZXrVyzjSM03ZVIU5Bd8yBZq6N&#10;epanGA/xi9M+j/XGbl8x9Y+lfS3qYYMsT4yc95Rh8zEU6j9OeL83BL0pEPuR1GpT2a64/LF/pl/4&#10;WvSPOPSWf+JnpD01y3lPPOT5AhEPIeXwYjvA0ZfrTjGijd01XTHcVtvx+jD1/wDiTjyy53TDdMag&#10;oMoVS4BEYGpveAKNr4PxufE3+Pv8T4+XegfUcuf0sv8AP8qyY48PWkixzbpG2liWZgarYgV9r4ym&#10;eSoMalgwua01ar14l7wooVhcpIBFyGzZ68ba3Efi85py/mGJiNiZEYizGLnIMxKySqD9Xu9x22JP&#10;Y8VHXgwZiFGkWcxhXK641YAG0ZioAO2xBPYfbjb3rjP/ANbcy5q00y/m0zhGkYXSEjmcsIlFkkgE&#10;XdivHbjtd/Cv/o8/xh/i+51jYP4fzY3UTLhgyczPqDluGhC1+r0mUyUaKNZ8kgcdZW0TdnkJWtH0&#10;sHUQAzs3h6xkCUzCE1d+IIqPOOi+L6wzsJYXxm6ONF+jraRZZ0NiqYEyC/3G3cji18+9beq+e8qx&#10;MZc9sXFgIVXmErmddO4QH2svihZP+XH6ROT/AP3MF+PM/L58vP8AUvpuXmDyJORFzzCERZvcNCCS&#10;NU79iho9278ddP4k/wDQPfxc/gtyR/UPI35Fz7lvKcUzfko5Pz2UeipZ0STAE0QWh/OA3g2eOLtG&#10;1jaF4lE5AlrpDWH9RpRsqkAEAs71L/8AW3j72r4R8mkOIGj5mwd8qUyRvGGU2uwIXawe5BHY73xu&#10;P8Afw8zvxO/ig/Bv0JhSGaD1V6l5PgZeMqKythy5ka5iMhWmJg1A3uBfnvQPW3p/1r6U5xB6c9W8&#10;gx/T3NsZ8iGZ8whdMsZYalVgGKuwoCthY2Ncdlv4BucwekP4sPwD9RZeZAM9PW+JjjIlCtjLJJkR&#10;6FhvcMdRIHf4quNeyqkpUglmJAKiSwdgTqwub1JrYQspKVMOmt7dM+FTH9J38Efww9A/g96O5D6c&#10;9Pch5Zics9N8owuV4WBhRJiRa8fHhjE2UY9AaV3DGUkEjufdfG1sn1LIMuSOPISCOaNREisDEnTI&#10;Zg4SkVVo0XBJGk/HGkOQeocmbBbmYjWXGyGiXJRmVkKpGpmlDE+y2Icf4gCONRfif+MHJPTONlzQ&#10;TNimFf1FMwpS3ucggljabb7AH7AHhr2pRnLBNHNS7M4aubjK/rHrtn2ArlSy1VIQbC5CS/gfG2Ud&#10;necet8TFhkHPMxZtICogcBxGSKVz3AY+5iBZ3FV26o+tf4iORemRmY3IZ8YZSu0ksjTLKaAKuBqI&#10;KlBZ02Rp32O3HTzN/GHn34mzZUPpXmZKzlsYyoGyJQwYKxRSypHWpdLA2xJobUQ5/wCDX1t6o9O8&#10;w5ll8655NmP1siXLiEiaQ8VsgKko0a2gXYUSaB2J0yVKUQ5obE0Fv6y4Rmm7LLQSCoBQJdqAWalQ&#10;xrblSkF85/jNweXZmVJm836ZhLyRoHJjaQMNaxW9LuxN0b3vzerOef6RXk/K5ZUbnIKYsiySxR5S&#10;K5jPuDl2cCNbu+4DMAveuPLX+KP8NudeipOYenubTczWNc6KCPPgnngk/LmXXIEkDAlmLBn33APf&#10;jrM3of0nHyqLGyOYIvMc2LSiZWYMhspwyahIZZWYigTRpQbKjuOPV7t3WNplmZiAAyo7sNK15VsY&#10;83t88bOtlFx91AagkP4cDnHvNyf/AEx34V42Zi8v5xzHnuJ+XDNkTR5aS4j6dWtopNZSRlG/RIBo&#10;sLsqD2w/C/8A0jv4Qfign5j0r6yx+aPOGWTFZJcTLxGD04cS1HK3ejEzA0oUgE8fj7/ED096AbkW&#10;XCfy4zuWyQoOkmoPLdsWZChK6v8AE29e7bvq78EvVvr7H/EqP0TyOTmScvbHkz8bI5dIyzYuOrn2&#10;BowS4VFMgslwrAPbKGbRN2ORLRgCwVAMVVASKFSVUdzkw4QzZZRnhK0pLFiAdCxbOtc7aR/Qv9Lf&#10;xM+mcqPFix+bazIuhwSgkcMoALSAkVvuBRGw78PPUf4gwcy5VP8Al88soV2RvzA21blQA1kdrJrs&#10;Pjb87v4Vz/iD6W/D/k/NsKbmPN8s4ONLJJzGV5JCZACdWxOqtwbv5vch96k/i39YeiOkvO+XZ8cc&#10;iACeGOWWCJitES/zAd9ypHfjwe8tpXIWtKC4Bwg61cHhp+Hj3O6vh6VtaULUlIAqQpswmj5WDGzn&#10;lHpf6w/EbISYwGaOYxyuFOsC2vsTuTQ77/1o762b1dj8wDRcxyNGtXIQHsPCjv8AVXx9v38zz/FF&#10;jeosyLMm5kHLSFmj6xQIW3KuqEUw70Rfg+Adh+nvxbxOcq8qZsS5HVVIzG+ssgNm7JKkdiO+/wBt&#10;/MTdrUtRKw5vWtHA04W40j6VsW4EbHs6VSZYAIAJQHS5ZnZ9LWfMF43p+IPKOVyYmXKgXQEeSJmQ&#10;Vra9S2dyxHgHY738ed/rSY8qzJ58XLni0s9oVMiUSaAK01fAatvHx3Y5jznL5ziNFQdVjZ1bWWVr&#10;XygNXXfavsOOq/qv03zHMzsjoLBN1mTVAwCe4GqX7n/Dt/UcPkTUgglLWZnu4/p61HixImSypkpU&#10;GIcgZAG9aHKkaCwOac3yjksuQ88ss4ijgx3ZAVa6dwQTYvYEEfsKrrP+P3LsmTkfM5Xhz1aDWuRk&#10;Sk0rld7cWpAHye3c/PpZ6R/BvIyJ0yBjyY8rkawIzpVtjqUjsdqA+OOf4kPwd5LyL+H/ANf8zzMD&#10;Vl4nprm/NpMqYdPpTY2MzQUT31PRPayPm77mzbbhUhLOFlKaO9cI/NDS1cjHz/4oKtpBCggYFYgK&#10;fSwFmGZd2F2rSPyTeq8TKm5rzDWIzI7ysmW0ojkESPSIoFG20sTdDz54pnJeTSc0y06EUr5vXjfE&#10;MSnXNIhADIVNCvqO4JALEjhpzTmEnOcjIwnzGgzeaY2tsmSDTHBE8zAhHF6GKkBQPc5kOm2uveH+&#10;A7/Ry+nPX/JeT+oPWnKuYYmLgYGDzL8w00yZEyZKLJ1nQC/1UNspX6avcgDr7yMrZJUtalMSwSlz&#10;mEuaW1Ym1mvHiN2yl7XPCEpxAB1FqJc0KqVY6C4eEP8AD56o5Tz78B+cfhj6i5Nl4mfPLi5vKZZA&#10;zL/rBMXpzLEGXWpkdferhQwckn2cWz8BP9HjneovUknP+bcpaXCz5nnGK2K4kL5EjtOsklkBXQhQ&#10;oAonUe9Dt/8AxB/hH6H/AAM5nyTm3p8QwYWDzLlMc7zG4jhz5UONKxRlUq8ZcFmJYBUJ+OPWT+GH&#10;L5Lzj09j5OKcPIgxVx1LI0YppkAUGhfu30sSbABbbv5faNsnTSAmZhSQKBxatxyfTlH2TcWybtk7&#10;NJ/ydglTJyCSqYUgguQE0zcPejpfOOq34M/wTekPReJkJieleW4WMWlMqwYkbzO7EKerK4OklgU1&#10;LQGr2gCuO6v4P/hfyH0xzFmwsPFxziFY+hoXVEPawLHphmNsADYIU7cb557zXk8WFPiIiYrEM36A&#10;EZjGOSXLkUsnUZRRs6iDpIBJNc9FcwgzeYPkqMdE/LlsxidMui4gCIyQC9gMjGioBtj349p8ErVI&#10;3lIBUVlRSoVdjd65dXN6mPHfyjsuz7ZuCbPTJCES0TZaUYAkFBQUqSw4A4WzAozOJ6py/wDbGjln&#10;MuRC8kMY1MAkLatSFX2F+4+NyKsi+KjHiRtJM4gkjiCr+opCiWXfQFVrJ1E3QIs1vtxbefPjZ/qD&#10;KRFDLqdA0ir0wqM7M7Sgk6yuxLXsa2IB4rsilYwTPGyxFAiQtasWamBIteoFsg7aa8Xx/QfcpK90&#10;bvmGhXs0hWE3GKWCQRlQg8CfH/Pf/Ify5Hxr8S7NLCMEre22SgoZfLntQnXEHVZQbSgjyztjtKBK&#10;JSwjVGogAGiJBWw23JPnY3xlgQl3nnEMZIUhowxDkdiEr2196BH7cYO0eK8wkyQI5U/Te9YAvYaR&#10;uXNgNZJvfYUeJJDIVWWKQgRxIxpdAdBYNgNbFie3Y+eOnHjILmkKxyMrxpCsIJUsAwO9oI1J1D/i&#10;3vhd+d6vSEYddakRyrV3sABV0TfcCybPxxgrT5bIYMbRGo/WBYDVf1MCRZ23IG10D88HxpjIrRu4&#10;VpaUKyW1gELooARjzq7bAn7ED1Fa5dPaMhMY40xcDCbJyTQlMjp0RZ90jMKYuPC+fI4+lxhDMzOp&#10;hJTS0alZVMjAVe50KD8D9z8wwRY8UywRdVnUsxdXI9587kCWv/JriPrHIaXAxVUzfmFM80hAaz9K&#10;tv8ATfgb/O+3BDUqehv6/uDIWbUmPM2O4QFtMW7Kw3DGux7WB4FfuQJ5CKOidWBUqlOw/wATEbUt&#10;bHvW524JbE6JfSiDIRV1vS6CygAsADq013NG974rkyvFNJMLEj+xgpKrpk2LoASSOxIA34IchsQ5&#10;ef8AVK59IbST4kMYgMRKu6JrRiY0ffSSdwilmBO4G1VY4MyoYIpcWKJoGXQFM8clKz6C5Lg/UUbW&#10;ASQe/kVxWIkyDk9EG4uhG7Bk6f1WAFLbszC7O5VgpWjfDV45cao0dFx5I2nAkVnIlBvQjdjbbb0e&#10;4G/ch8sklyGoadREUquY50aNHmQe1omoxq22sVWyrZIFb3txljQyC48mRZoVxml1sSAW7Ipf/ER4&#10;IIu/PAIDmYzvkLplZ0MLHpuHKnc7broNaT8WTvw4bGeeBAuJGtoxZmmCEmEfyoTWhiR3Hus1sOCL&#10;K1dmoL1LPTnbpAuMkcaSC4xHkOCoia5EYaQtN2ZbIJ0/NgHtx9OsmidV62qMlmddRlQkklUXyAL3&#10;Ao2D9uJYMZ4oy0kEaiCK45GYEEv2aEnYhCAAduxJI8/NnRx+5+oGlTeQj2yNXtCm/qW/a1+7t9uC&#10;JSqlTnrVvXvSJMbWA87ELjpAFQyggu7V7QPb+oNydz5r7gtNLLU64KxJG56TF9KSOT7QdW+o/XpB&#10;37NxxDktljIxxE+oaiUfbUibB0B2XRvR+o9u3BWPE/U6+UrTyRwiVIUIEEQFjVsdLSMu+o9vO/BE&#10;406+RgNsuVWC5D6n6mp0VgAJGPuUIGNUR/MR/wB544QJWM0kkRfUYywuNVq96rv89iR3J4jEM888&#10;spxoUMhMkqmLVsPpYOQbNUbWrPGUk8mUI4EaJQgC2Lqgd9+37jbYb8VWCRTX3gJSR9zdWN4DfKMi&#10;LC9SJ1GFps7IPJNbEDsdhxxHixxyjpylVkU6pWBIQnsNY7kVv9/HjghIBcihtRLMg0lVBcCrW9vt&#10;Q3odzvxBHEuIhMsrM7TEdOP3KrE12333PzuPHfioK0MzCoLmv54aUjJOloV9xUxIqCxemYq3m7aQ&#10;O2PldQTSTxmOLVGKjFMWuidQBqu7EUNvPEsM0kKSBZFmMaF2hj1UpvZNxbX5JoAEV95MrotkLC7N&#10;rIWXSiknTX8xDBd/mv382cYMRIRkRF2d3G0d2woDSxJq/FXt/wA6Eklz3yiiEISBgWolmJLGgrf7&#10;nzYHnSBcd1zIkaSWPHrUyxSWShYEUUADEA9mrue/bgrGWcCGGXJaSMF2CIDono+4ODuortfaux4F&#10;iyEORK8WJE0pjEWiY0yEG7FsF3O1Df8ApwVHldGdIp4kWaUFgYiKj1CjqokCwdq3/rxRQJDAO8MT&#10;MCWcgkKAu1Lue3PjDvAQR5bJ1mWNoy0cenqPp7vErCtKgHcgeL7muD8ZsHVqhV1Op0MsqkrKSWsC&#10;z9K1SEAbiwSOEETdLI60sujRGyI6+0teygEjahuxAbUB2vcHmSf2zinhJUlWQAsq2KQjsLokKLN3&#10;fClJIFaPR6R2NhmywpIKUrxMKgFnIL1BZmIdnFmh0gAkTWsrRqvWJ763sKVdlu10kkrsfBFcS/ms&#10;P/3fF/8ApH/78ZdJszGiEUnQjMTgowKhZQQxAatRDDdfNbcLv9U//wAwn90/+r4y4hYmvh3ePXSU&#10;LCBgQ6SA2G1AAwNCRpQXFMiLmTiJzCVnS8hyBpvWisQBdAaf3JJFbg8fTqs8LlAqwxbywsCrMdjZ&#10;UsNSHxR+3jgPmYysuUs0+qdU9iJaoIwLCuKJP33ux3PAqQZC/lnmkYrKQJFtiARekCt1F9rvt9+O&#10;jHzIoBtTXvKMtKANOpai0aw48QpW+bBYhVPkkUD/AFPDbHkESzM8S/qggANGJVkAAplJIKD4G+3Y&#10;XwJHyqPqyT5HWCp7ogKUEBro/wDCf8R34GkZPzikpN02DbqpIiodr+9DcjYferIE5/SzUfwv6uKG&#10;8Eyo0spZ95I4koqdYCEg7rdqCNqFD7cT5EgQAxtI4MagxlQqah4FXW53O5Pit+OHaZYlXpAtI600&#10;bDXoPYyP/h2B2G1Vfz9LA0KPkSlooQoK3+oxkHg13B7+7+/YcEXgCfHycfVktMFGhdMKBi7Bx3YA&#10;e7Sd7H/LieTHlkiEUbF2kUMA5ESkkd2H1BaNaWG5uvIM6ym+vJJJLEsV/wC7ALMovUa9yqp8DvxD&#10;MTkxxsqkG9c5SQhqYkKVW7KAbsNq8jxwRUpSQXGVx5vrR4EhfIhAgbGGPIsLKk0JLxyOLDGRgLDL&#10;tpA76htXEzTR4qQwDHVZNAfLSV9LyUpb3sAW0uG1KNgXIHjgOadcVRLMzSdNqXSwBjBoEKAdOkUp&#10;qTSGb5G/BYlhE0okxnyVlxgpd1JayCUWc7mNVJBrcCgQdIsSQQz51EISpIIZSS1GBB0oWdnB530i&#10;AyiaUP0xFEwZY1oiwHBDIQACqHVpbvSsfng5suKUwqIHJklQdRR/u0B0sjrdGQtuH8g3tvwNBEtw&#10;jIyWfTBIyJCpJADkaSte5RZTXQ9tmvceJxC8zwjEn1IFZSxtDE9klTGQSxqwHJB2uthUQ5CiTxyP&#10;JsokyoWjWeSMmGVNOmVgGbpsStliSCyCmXTvv4O/EEfMCoESFJpIjHHLKzFqOqzJfcjUAumqUUwP&#10;fiaPHlkkKTa52Rg0l6kjVS2lZLYBKVQlqSNyKvhjiwRYU+ZkSpGABFHAsUakMSAA7K31AgA6t/JO&#10;9URtSFEBTUu5oKM/hnCeUBon/MrqdpTPAoLAqzbNTLTEg++jsWGx4xyHkgWKeFdSiALJI7BtPeiu&#10;2oNWzAnsNyCBwVkzyPlqkYjY9TpqCNKqrVqCEAD2d9Nkk9yfGMqIiwl2ZGlkcvEU1fSS12NwrAEe&#10;2iDtVngiikliLGn4MCRyLLIqvPJFG6rKgr9JGYjSRsbVt9Iont44EzjkCd+owExCmB23RoxsELA6&#10;T8kNZG1C+zMSQMsETyYyhSVjfdQtEjQxBIXSaA1En44JEWkGTKZDA1hZox1CCosFARTCxRYAf1ri&#10;CQLkRMKg2VE8BnjjdIk1OQATJtYGgmtQ3o7A7Eccy5ksmqWOARxzLpEcxNBAdhRIKfYqSL7/AGly&#10;XVul+WfrSOxMjFWUFKoRkmtLDc0tjavI4D98iFWTUcckMNekMp7BQwBYruCfjsd64MSdR3/froYG&#10;Pk/Qt7iIFycalKZAdNTdSMbKdO53JI9pJABIH78SYOQVkdleNUcnov8AU6ob1Ala1EbV2K/G3E+J&#10;y7FCMzQUcpWopVK97qAfcurse3GE+CcRYogX1MwVApANMbCsbApR2O5byK4qVIN6+Pf9axRGIF3s&#10;QSD0PP8AY5w95flsM4cuw5EUzIDK8/tBawQRqrdroEb7/vx1R/0hH4UD8Xfwvk9DZWLjmXGTFzoZ&#10;GhEkgaBTINMkdmnq6F2av7dicblss+WuVLkyQmGZRZcU+k7IvjTtuxO17bjg38X8X/XfphiIsODL&#10;aBV6/UPUpYygOktqZiB42+18fLv5HmCTufaCWUnAQXY4XSA58+RNcn/XX/GA7Nt3xbIkbRNQkJxL&#10;lpUWMzCCpKEjNQUAogVZJLR+Mr8Rv4LJcfmubmx48kZWaXXFHGAhImo6go3sWaI1Wbrc8dTfXv8A&#10;DVznkxymlw8hsSUGQRkEjoISQqsPapFbFu7H5q/1Gc89H8kj5/kcn5i5mzJJJWcqIyql2fY2t+57&#10;AG7e0bk0D1x/G38MuUvy6fAwhDIZ4GjlL46lozuutGjS9IX3vIQKQUQDQ4/FMne77XOlkukzlpQH&#10;qkAgZ3c2NT+f7SzP402JO5tj23ZpihMVsGzzpv0uiapctClFyzE/cLUd4/Kl6g9H5PIM+VJoMiTF&#10;EaxY8jvokYMSrRyKDpYR2xDk7mqriKTDHKeVxZIz8jJK6QuNHE0ghBb9PS6WQa7ltqIrtt31/iL/&#10;AAqk9PxzS40kLiBpWR1QvHKVAYo1qNLKQdJYrq8fHHSUjK5Zh3LldZ8h0nXFjROq0KsdUbCvYACR&#10;uACpUlvPHoUzUzzjQSbCrUIo9Br25j5BvLd52KbMkqSxQosCDUOCMyHbLllWPsQTTy8v5dCJI4eZ&#10;wySZGyykTmMalck3GCWAbSCDRBHHoT/C9kfiP+H3pDN5XyZ5cnkXMs2Rzysu6I+Q6K3XgjGpYnd/&#10;aTHp10A96QR01/Ar05zT1l6l5YZccumTzWaDGaTTUGOZE6gKxqCB9VM96ttLEGz+lz8BvwC5IvL+&#10;VxvHCPysELMTCujWEBZiasm22JBJ718cLfMz/FSl1hRUMWG7HQu2pP5pTv8Aw5u9O0qxlJYfSVZZ&#10;VJzseRNKR5z5HoP8afxJkRMtouQ4AloxRY0k2YQAQB1GJiqgCAQN2Nk0OEfrD+GzmmPybJysnAly&#10;8jFhmVnRGUtKisuuUD2hqsjYqbrY7cfoh9H/AII8pVXiix0knfIQRmWLQroWJcIFW9VbKaqyD243&#10;o/8AD56a5l6d53yvM5FgwQz4cqpJ0NUr5RipNyxayzWSB9RBIIqvLSN67QichSUgoSqpJunNhXLh&#10;U8Y9Dvnc27PkEyvmKnqS5LAMWDkjP8eMfhX5Iicj9R875JmZcuPmw5MkP5WEBHQq7dP6a2+SNu9E&#10;78esX8FYzObc9xcJZsiMw9NjNpkEgN6SC3kGxuf+V8dNf41/wUyPwg/Gf19lQwSxpDzrKmxcmHGZ&#10;CMF5WaKTSRZjjb2kKCavtvXfz/RL8/wfXvrOPk0+BLlZGZj40eNlshCGZTZ6eqiwkKnUvjsPnj6n&#10;te1STudG0JlpWVyEkKP+pKU+YccRato+ZbPs6jtnyFEAiYxof9SSOH215HpHtJyr05zLlPJ2yoYs&#10;hdUdl2QszDTZbfcaj87X+21J5l6onVmV2LOB0nQMAykbAHT/ADbC/Pcfv6l84/CFZeVYkKY52w09&#10;sYpSemLDaLAG9e7v9uOmP4gfg1Py3LkaLly47urMZK9jHvqFD6hf9zsK4+UbeqbMOOW5VY8Ptu+V&#10;7CzkM8fbfhMbNKlqkzyAlTKS7OWZhzPD1jpzz/1fkY8OSqv7micliXXQACSdyDY+NzQ27ceen4of&#10;ixkpm5i4+XHPJC5pTIPrVqpbJs33HjyNjx6Neuvw0528E4xV6jOrq+pGWh2Nd+428ntx5tfix/Dp&#10;zTmGS2Rj4uVjzrOZmOO0pRiHJckXRWwaAG1/YcZtmUQtptCRXCCATTPxB8rU9bvLY9nOwpmbOpIm&#10;FTtTER9INA7jM1Fs46d/iV/EZ6lxMSXF5dm5H5wKY/ykcrLGZTem9NHzV0d6odhxqX0D+Gn48fj/&#10;AMzhyufZvMOWckE+qHCwpJRNlJvpWSVWVgHP+Igkd1Ni+6/IP4Z0fmDZHNOUq0+QUKtLCXJIIB0k&#10;7KWG5Arv2sDj1j/hy/Cj0z6M5XFLzPl2KjwiOWKOKIa1RaNMrahZ7BiG23rbjv7PMlICShOJQIN/&#10;pZweZV20fHt+7LtBUp5ikCv1Ma1tXJqEfuPzr/jb/Db6o9DcjneVHEeOjyyw5fVZmUAG5J5CdLKo&#10;spsrBdybvjqPy3FlxYiYpIcjHihcypjMwXqISoOqje1hksVsSN+P2zfxWfw1+kf4gvwyhz/Snp3E&#10;wcleVnFy4ccIuTk9PH09YqhBk1LpWRwoZbEhqwePyqfjp/Cv6q/BPmuVCnI+d43JMhZp5WHL8nMj&#10;SRnZCwkiSRl7FtIUK1e2qIHp9i3lMDAYaMfqAdwU9CzCtQS7R4mZsS0KJqo0qgEAOxYgF6Nd6atb&#10;Q34cz4nLudCLKgMqyoMiBdKtI6gMrwFXVvYrVsaC2dJoED0E/DXOxpcrCyocFnlBgxsPATS0s2dl&#10;ypHjRIigFWLMoYKbWtRG98dCvQnp6TmXP+XJE/MYZMQ9HVl8vy8ePItGACGWFGZnbYrq3A3APH6Z&#10;P9Fx/AE34teuvRfrP8RtPLfS3pXnHL/U2XFOhx15hHiZcciRS9VR7ZNKBFZdQ3UBmcaff7BvXZJW&#10;xr2vazJUqSkBIZBXjIBASzly9TZvGM8vZ5hXZbOCb8M/ZvV/0Uf6Ov8Ag6516O/h49LZHrHFjb1h&#10;zzl+Hz/mRkgoYkPMetkYmBGzi1MWPJGGY6QxJAr6eN8fit/CVic5hymwOVYs/MP1G6IRWnSVlCto&#10;RRr3PZQbJ+Ad+4XMvxr9CenOTf6q5PAuPj4kEcK5LOhhjXGiWLGRGi2KIiInTPtDqAt926V/iv8A&#10;xG84hlzeaei/z2dzKNLxYIYiUndAFJKMAgDt2Y+CzEkgnj57tG1q2jaJs9RSFzFqmEJ+2pd8hZgw&#10;yDax1ZSVJSGcVz6MeVvA0YR5afib/CB6w9B87PM/TsvM+X5j5wys2HIlnXHZUlIIhACpCe43JQi1&#10;tQBQGN+JPNOTQS8uzZVg/wBVT9GdgxPTZluYEts9AM4Ckgdt+O+5/FH8QfxO9J805V619OLgc4zj&#10;jrh57zrJJBHVlESNV0MSd7uyxOrUu/SX8RfwF5wzc0dzk279TJkgfqe4rYfQNuxKWWLAEjZhvg2q&#10;epSXFVBJDDIOCLtlxo1zHT2JMuZNQnaWKSUhRNAA+d3er3/MUT1P+IU+TBHnxzHJiaMrG7uxQWDp&#10;YEUCWXc0CQR4o8eIn+kW/ErGm5RictinEzrGJcuOFmZ0bUzuGaxpVR3Gmt+PV71b6W51yHkc65LS&#10;GHGWT8rFI4j0aAQJN9jsK3o9xZ4/PH/Gx6gGNPzqTmTmdwJxFHGV1qxDIoFGmtiNid/jfjPsC1TZ&#10;iQq+JIY5sRr4aCNHxDskqQJcyQVFKiQWH0N9JBHhS9icxHmv6f5FL6v/ABGwYsN8CSXmnPeVxYuL&#10;JGJWaWeVEqQMQLK+N+P6IP8Ao7/4TPSP4KfhR6AwMHkeDHz3m/KMH1Dz7LhRalzM+JXA9otQFajq&#10;uuw7UfwhfwCfgfzr8df4lfwo9KYuFmOic7/9JudZDSdKKDl3LJllUS6ACFkIoe7cg9u/H9Kj8BVh&#10;5TyHlePqiWPAxMTl0TxqHdYsOFYkCyGiPpsdhtsd+PR73nKRscqXjQoLXiCQ5UEpQw6EqfpyjzOx&#10;7P8AMWVENh4XJI6k+Wsd0o/TXJP9UYywYCYx6MSzaEQh3VQNeyggftf3+eKD+J/oDC9QejszF/1d&#10;jCGBCQ8YCNIrL7ldUADaxYGsb3ueL3ic6VIYWaSOaOSOghDCTYdiANO/zV9tzxHk8yilR45LXGlA&#10;RkLWulgdmAOwAO1+e11x5Mk3BchrmtPQtw0yEdQSQVAF2e+rt3zj+e9/p9f4R8n0R+Mvon8Q/THJ&#10;MN/TnPsCeHLSOEwxw8xYEs83SAVX1XpLEb+LPHgl+DPOv/Rf8WPw5dpuXYWf6a9b8t5tkRST9SXR&#10;j5Ku66j9JAC6as6avfj+jx/pX/4Usf8AHL+H71keV4ceXzL05y3M55yqRIw2RpggeaWOOvcGBUlQ&#10;NyBV/P8AN8/EzkuX6H/EPkmUOVPHzGPOyIcqCZArN05TGXkJ0sJKF2ex2JNDjVJmOj6ncAN5VvnX&#10;sMM0zZQmaMxiD0OZFueVnMf0QfwI/FzF/Ez8Eouf4E7Jr5dFk9aOUtUM+OrarDEhDtosHUO5B46q&#10;/imnOvV3NY+Q4XMmkXMOglW98oJ2Z22KmJKHaiSuq/PU3/RB/j9g+tPwXm9H58rx885W0npjJwHY&#10;uka9J8jl7DqC7eRQiMC6lSjDYGu+Gb6D9U5nqVZYoPyM+KzsiuhV3jD2ul0FW43B7MO5FgcZ1plq&#10;mEJKs6MMJcguRm/ZpHuNkKE7KliB9CQHegwhjXgAeYbnun+GL8DuQenUR+YZOLjZDyLl5KyEs00i&#10;gfSgBJZmC22mg5LGgb49o/w0w/TOby4chxm5XNj5+FLjMmr9Z3lxxGoBpQukrqprYNZFhVryb9E+&#10;lPUMiYWZJjZsObijQ1aUimUijIGvSQ1AsukE2LN8ba5Xzf8AFL0jn4j8tEeRjJIskhd9M66pL0RU&#10;fcFBAVmKkAXsTxplnCAnz40071jzW3BSpigDiqA+RtXo59c46a/6SX+E7NyF5g+JhKFSXJyEdYxJ&#10;qTQ6jQyDUjr7HDNdUavj8pfqz0Jneh/VHOsPI5dnPLBM/wCXyMl55IYWX3dOIu1A0bbSNq7m+P3n&#10;er/Ucf4kYb4vqzk82Qi4iRM6SjXTxaSqoxJd1UmwdLe6ro+3yz/HT+Avk/q3ImzuV8nknx86RjEy&#10;wqZA0rarDUAxAtWBO2/xv6Ld22LlOgrISsCrkAHix4F7VAztzZuxInNjFU2NM75inWPyDeruWc9y&#10;mxocTFnyJM+YyStoKwojE+6U3ukQGrWT3odyBx3r/wBGf/Cf+Kf4n/jBJ6wxOT5GZ6d5YmZy7Ids&#10;V4Y5FyMcQgwFl1SRlySGavdsoUaS3sD6a/0XK5HOceXPxcn8jDMFOEccw9WLVYR3UMQg7gAjV7bP&#10;e/Xj8Ivw45L/AA4elMD096Tx8HlHMMiNJeZSw4sZdVUIVQOYiBka7D01rYLW4XT09p2rYpGxTJxm&#10;pmbQoFEuWFFTOA6iWGbFPHQmGyNlUhUuXLdlMFEGiQkJprfn4Rgv8L3pP0F+GuFi846ODzCHlcDD&#10;EQCR1lRBcTsTWqydY3Kdq48ofx9/DHlOfkczx8OMNEVcCLTqVvABXTdiiaFDsV88esP4ic29Rep+&#10;UZ0ePlTT5IVplkk1nW8hOptC/QjHahY+bPHTPnX4ccz5jBNk81R4zqBmlCln1/zAOOy7DbvVWL3P&#10;zLeEwrqGJJJfR253o1WB5GPo+5EsEgqaiaPkyW51HIMTz8APXv8AD16jg5jPl+nua5vLTJKZGijX&#10;RC1E2SFQlSK+1g1XfjY/4Qfhd+JuBnYkrc3hz8eEkToC3X0yd3cFRqIAI8V2Bvj1f5l+FuNlSNAM&#10;XqIx/wB9IgK1W4IKjUfuCf6eG/ov8J8blGTK0eL03k+kyQGns7aQqkUB2F/8zfEQla1uoXDPcUbn&#10;z84+mJ3rs2x7sMsJC5mFgLjEWrbJ3dzepjX3pn0TkrgcuacSZExh6c0dEa2IsgggACvjfYWfJuvL&#10;fwjx8jNizpMKKE6lWpRbEXtqBUixfyT5HHZTlno8wRwtJjSWBdxRfpkgWBVWm1bk2f7cW/lHJozm&#10;JjtNqLOtCWMKw+UIOw09tXc/tx0ESmIoR6Dt2rxpSnznbt8TE4mUKu4Dj/qWoL0bhXi1V9Hfg9Jk&#10;hBDga4oyKlSHTH8kMe52Gx+NiPnqJ/pUPTS+jv4OfxaiwmaPnGR6YnxseCIgTSKwEktIP1G9lggA&#10;2L+OPZL0/HjYvLceBGETYwSQGNgvXYd1YaSSPtdEd+PJn/S8jlmB+B3qf1jzGSY4uFgviDEgYdNp&#10;cnFZFEie4EAkWDRU3dduNSClC5eKwWjhZQzsPGPB7ftszaVLBLghQ8qN62PXP8B/J8HmXqP8RPQH&#10;pZ5o8DE5/wA69JcmyMl4yiwfnuY4satORTagdSqlUzihZvj+hv8Agv8Ahti+hvw65ZFjRp0V9Pcl&#10;5XJPSjrjl2DBEWQqAD1HRXYizv8AAHH4Z/4Yfw1h/HH+I/8ACP0/hsZX5t+KnJDlyIdIxOXcjzpO&#10;YPEwQLQitIopbBAKkEmif6AHOmg9PenORencHHkaLBxUxMg/STMkQXZReqwmoMVCi6v40fEO1haZ&#10;SUKqPqd3AbCA4ajsR4kZP0Pg3YidonLUAQ8tDFrkBRpmBRsjVjnHjv8A6Qb0qvqz0P6ghjfoqmLl&#10;R47ixc6IZccEqVIIcIVvyPaSRY67f6Lj+K3mWTyBvT/P5ZsjMxMjJ5BmxZLhpkOHIII8iRGoswVd&#10;SavcAVIJHHoR/Eh6X/156U52scEkyzkyByntjYq6kFqKbGwFq97F8eAf8M2BzL0D/FL6r9Oxu2PD&#10;LzZ+ZRRxUiyw5WQL1KTpkKqxGsi6AB7ADlyUKnSgRdIBpfUHkxoXvH1nZQnZNqRKmoCpc10FxRKl&#10;4QC7D7VJCsqPSsfrUzoZuY4kWXiCWfHzsOywR2pgvUQqAfaNZp22F7k7jiu/g/yrnq899RZ/MMqV&#10;OWdSCCGMo3u/STq1qFLHYBBP8otQPOyvwjgm9Sfh7iZWPIXEOPBA6ldy2hVa6NxoWCMxFkgiqrja&#10;cfp+H0/yEuyQSZMWVPkmSHUDkK2DFUUiXvocWoP3NncH6Z8B7Erad47IsAnFNlyQasFLUhIVxIJG&#10;duEfIv5f31s+wbi3hIWpSTJkztrUhOUuVKWS1gSAkkCpJDxqn1Zy+fEmyJsGaPVOxZumys2gv9bA&#10;WU2pCAO253PFMkyosaWHDaIGD2SzaGb/AH0hspqHZS5NqQQdqq64a805oRzXJlx7cSuseRFkExGN&#10;mAkZVUilQKtBuxOwAs0IyPm48qmFImedvy8wPc6idTHTTitkC0R3G+3H9B9hlKk7Bsstf3JloTTg&#10;gegaP88fxdt8nePxJvnbZGMI2nbZ00YycQeYn6lalQNbkWIieNcfIWX9MAJNpVSNZ0jcGgPaAaBJ&#10;u9t6HAT6nd0hJfJ1AOpU9NIgaAYVQsePP9uDFWPGuIZHTnjZCHlGqKZgBQoEahdnSdvPBOVJGcSW&#10;QxBMvI2M+OQqkAUFaM3SG+9jY7XxojhJSS1Q4HW7dLuwrwgCdEM8cUMszNABI3eNAat11ggFVH8p&#10;3/58MhJNNCZpRCqOwSFkCFyE2qxuQd7/AKDhTiMIAIssB2KMoLAnqFjet7JsVsAPFd+OUynMpiON&#10;JDBE4CEnUDflPKqd6BAPk324IYSRk5BFbZBzzqeHgYnlfIjIJkUspqogRIVbsoVR7SAaJG57eRxm&#10;sSwCTKTrMZaEyspVhIOz+DY/v8muIDNKJpTdTRnVCWCsovcWVBJsfAsHYHgl5JXjjcCZ5GfVkRqg&#10;CsLo6XqlXzVaj88ETKxFbkfSxL5OQGo719+MEQ5EP5WZ5ppC1alLh7ez2q7odq3B4lx5YVQySQM5&#10;IBjTTqkKnuS7UQtDtt8d+BdLNpl0GCJD7o9IOon+Ykj6Qa8H9uMlleac9PMjA0EozRMEQLtW6U1+&#10;f5QN/ngjYgsa0vXm3tGWVOoYJGKeSaMqL6h0BiSdJNhQbJJ7Ua7ghgBJllQk6TYcNtJFQWdgL1Wz&#10;AHpq96SoBF9+x4CWDWtrPA8zOirIBbF2NaVZT7UI0nUQBuLFcfPFLgBmyIVeeWQpDFDKQre6tTSa&#10;vLDUB23sAg8EaEXPKC3iV6yY8eBVACGOU0Cd/rd/cpYigVsMWo8JzldQlXV42j6iqCGLqSdwWFKU&#10;UjbYUCb4KiEsi5TZkUqSRsHVSCUAZRQrZGK70e4vVsTxFjGOWVyqkjqKVLijvu3c0Tf8pr4PzwRZ&#10;drddO7QAuYXcYgWWSVkcMJNhHHqIMqLuo1Ej7Vvt3BOCnLcwnDys/S2K6m1VlVSvZNXYgmrIu+3Y&#10;8TSIkWUZ4+nBMimMieMvE0T7uGPcACyT7VUGt6rgeSJCWhqNWE7TP0dLGQOAGjDgACMiiAGJAHz2&#10;IyqLKeoD8rM/T1g9BFdtK7KJHC9JCgkU2oR2G7pQ1C679/HGMmWyNHHAiwpGvukmPtIYFQt0BRDb&#10;IfJBJ2PC/LiysXFUQvIzdYOwVgwWBiCwBtj2sECt74hgXM/MF00yYkisWjm3hAJ9o9ttasLo+O5A&#10;OxDMQJZ69dH9IatJ0i+SJhIi/po42VpCK3pioUdqr43PH0CuAgZYA5kLspdQVWiSy0BrPkj6TvwF&#10;HiwGZY4kWVGP6cepoozW59xagb7UCTQo9uMsnFEStO0aozuIkjE2qQA0prcHv8Dc/PBE2D6RjkoZ&#10;IXmoY4SVmDof06utbUdrG4Ao0bHfhPHkyNLN042mjjYSGRWALmu0aVRPybu7vzwbkSPDEMWPI0RD&#10;2ssqWGdtyjNRIu693fxXfhdHAjqdfWALKgGOKIJPdhYIjq7rfiqmwl+nOvfdMq2KgC5fSzuHpdvQ&#10;cbPZsg5UcOTHF+VkWPpMZQDI5JOxqxpq9/G/GMT9cwwRzPEwLE9MgrqJoEbgb97Jte4vtwunhcqk&#10;gmIXHkAUKGZGAU1EwIH1eWJuz34m5dJO5aR44ooeoW0rpBLiqXUAoCkdrIqtztwnvxiqBYhmr+K8&#10;yRWraQZPyrpanlZEMQLPIHLmaz273qvvQsGx44jgSJ4JZArl2AjtQzuu/clmLf0BvvXfjBsqWZ2U&#10;ZKwyxuE/LyfqIyXZKFbuxfyw4dRoYVSdDjyiXSpUHpaAL1AiwQfuR27nvxCiwfl6w9EtExRByzBZ&#10;7UPTwHKorctyZxjxROrEaNDGQ2UJ3OlthpFg3fjz2sEMPXhiLZDlIJhCGSgwK7MumtiWAYtRBG22&#10;1iWpkwjPAkDozaER9T5AN2jFWChVG6m7J/fdg0MWTA0sTjCSOYu2iS3d2sMSrNqIuq37g9x2zrmE&#10;BzUP3YR3937KhKvoopgRiLuXBLPzc1durMo8xcaKSQyLpjJDRnTI1/SrMO4LfzIoIIs7cCf63j+e&#10;Xf8A0D/9+C8XB16hMkEjPCkkTUUkAJ+sgfzE0ex71p78T/6mxf8AG/8Al/8Au+MqSC5o5I8mbz84&#10;9fLxhCGWqwDBmDEdK89XzZUJmign1iNQS8aRsV6sQjJCl23DWO328EcJZZXzWOP1yY4jGwEYCyDY&#10;ElXqmAI/bxtvwwy+XymJZozGZ59Acr+pcV0zHUfIuzSkDfxxnjw4WEyQydOnJJaMDqE1YGrUdAJo&#10;G+4Hc+enHy/CrQ+XDvx0pDJk6oljilKKQQEmNyyRpQZlX4PytX9uF+Es+RIWeWaNUdo+kQEDKw/l&#10;sAsQKvzXkjgyWsrJ6rGNDExjURKH0qhsagB3Nb/JuuMpxkTiLKeXHEizqpRg0NqtgV3piKJZgdtt&#10;+/BEQYv5eIo0obTRRBpJ9y9mC2dwRuSRv8djznSOIooVn6glBd1I3UeAAGonT4+aOxs8QdeS4kSJ&#10;ppHmK3Edd3Wk39KKvZt9+5q+CngRA07CcZBVkZwAVR7O229D4ofI34IskAmpUH/68x93A/3AkSJ+&#10;g3UZXcMCALWSNQfaUGzsBuDVg/I4iWOLTJKFnKlTFqICoWs0STpNiuwsGt9+CYZdLwKxR1hDNJIR&#10;0yC3ZQR7Tdkk0SPO98fEO6hY3CoGJWLSXjIsldZoWvyFA+/a+CLFAIo4cZ8QL6Z9TwaExiCCZgjS&#10;Y+REySKyKTGw0nWjaXB94oKTqA3APDLHxlhmbOE4mx8uNVeKTb/dovf7qoelsMF07kmguy4nR1cT&#10;MnUVjIsIbQqrsyhKGxNoGJBvceeApJcnSkJKNFH7o01lXkil+pjoogd1AqgB9Q0jgjIUoSoEhIZn&#10;LCtBwAvnU1MOhHqlfKwo1EeMpWWFa1RpIxUAmtRvcat/bvRscMIpIoQ0yxGApZdrDRzAUF1ISCCq&#10;HS+wJG4vtwtCSw4bJjyxqjwfrFXYPaLd0p1bbAE2NKgngSHJUylgrZOK6JG9MXtlOksqi7kJ7qAD&#10;VkVvwQ9LJIIFL+PPOHqc1hYMElIEzpFKY1v3A27W1kAALsLNhqGxPE7JrmcLIJMcyxgGQhtwP94C&#10;KsKl0iirseK4WCBV6upISiE0IzTKe5LqCVJqgdj2P3vPDkWCQRqiskzN1L1FbYUBq/ljJOokUdQq&#10;yOCNiJmEFJFKh+bWrn+LRLzLH/KZMMWEhnRjIUlJHT6jLqZ2Y1p22Gkmjtwpkny45IkCY7yxJoMU&#10;la61MzOtjSwN2R3vaq34sMjkpjpP05JIEmBMLKCqAghWDUSbPuk7g7C+/CZ2h1R5nTjXTjOQoa7k&#10;ZnUBwSpXei1EkA3twQtVaktV/DLk0DwypCoQ4aywl2lkfSJF1M1sDdhCL9tAdtqquCs3Lid44laW&#10;KKNVkRCAQxPbQASoN+03YK/ftjPHjvhnb2TqLMIJUMa3bb3UfpI0gAWRwqxzPG6RmRppETRETpZa&#10;GwGws0LuyaI34zxDgMTbrX8wQ5ifquxdHcV0Qi2v3ujoY3ZOqzXEOPHEjCSYu6qCDZ1OAOwUg7ef&#10;qseP2ItJNMYlR5N9fSVFN3dE6QGK9u+wIHzxDK0MfXiDDFsKGdzqJPdltdlUjcHSPNfPBeFiYlyR&#10;Ys5fpb0rWCYtkYmOURK3VUAe/pjcgkmjpH+G9zYujwKM2LIMjsWKopMBkJDa12CpY2avDbnjKXLi&#10;laFYpWKwRU5ViFYHtsd3APjcfIF8IxKqSP1jMsc7+0hQq6lJvayVY9wwFdxV78Sx0PhEKnoT/sGp&#10;UlgXIsbZs+p4Vt2K0B/KNKJF1AsYqBDmiQoB3Jv+vz8cV719hZH+ocvm+O0krQ48rDHcALHoQ6WG&#10;obae9X47kb8NuW5USyQ9UM2iYJEzAsEVuxNDx5bcffi184gxJPTHM4VmjzPzmNkK4c7w+w/elBu7&#10;IokVx82/kSQpe4tvAFRs6yoNkEpPQ0YF2tTOP1J/xpVu9XxlumYqchMwbTJ+UoLZXzCGZNgcSlFC&#10;gQxHA0/Ot+K/4xcz5F645zKIZMvIGa+OwR9DqRJIWGjawFNhgd9Q07mzjkfiJmzcuBkwliOSuovk&#10;EtKseUFVlUvZCqATp3UHegRfFu/Gv8N8Hlv4kcz5hDjGdeYTTSvDRfpyLIy6gGsqGWza0GNgVe+q&#10;+f8AKRlvhYSzvErRuJMVo/cukWgRjpIUn2kNY2o2Lr+fM2YJW2zyosUz5jB88QBt1534x/ot3T/j&#10;r+GN2BSBMxbq2VlghQxHZUJTiT/s+K+ppV46dfj/AMtk53yXmM8GAZY9B0SWHRJkUhlWirOWI3JB&#10;IawNu3k76m5bnNzjKiCQ4csWOqPknGVDAllQSuohrVa1bDXRIIN8fo6zfwXb1N+HfMcIYkuNkiKT&#10;MimkB0u8ayWF2sXrBoDci+3Hht+OPpLJ9PeqpOUMchMjNhyMPKIiPRUwTr+opZSffqkAPuJP3Abj&#10;2G4dqTtJWkOlmLGrk4fTi1G4R8B+P90yNl2gTJRSsTAHIycBxxZ+ZZjZzZ/4OeQPjeqFkLSZ0Ky9&#10;eHJlCgSyMy0ioQV0EjxWkAHc3f6c/wAG4nh5XyuSbHhiZ4EZl1arIUBdX0gbnUTv2rfjwU/g+9P4&#10;+Xz3luRHgOiQvBiRxgkxMVGhpAAFFmmZgfmq4/Rb6G5DgQNAMZGJ6EISyRHqQbaR9Okiw3yRxzPi&#10;lQE2UlKsnUHNGYA9KBss4PhiWiVsEz6HKloZWhYuB42zaO1Xo6AzLihZoPa6smoDWGL27BqsVVUN&#10;tINknjfq5eLFiSCaNMiRJVeOqDEkjv7bIBAtqsDx2vrh6ZeTBkUymNFJCqF7kmtNAWQTQ0mrstxu&#10;blzZLw9SZERJf01eWwyUaDMtEmxVN272OPIoWpCaB1PTi5AHlr149HbJMuYo4gLBmum1K3dnv5x+&#10;fn/SrfhFncz9Q5fqOCOCTDyuX5aZnTxFJhQh5QZGAPVVTsTfYb1tx1Q/0MHqHEg/iE9H8hjlgjxU&#10;5nzCJVZdPXkxjImiMLWlNX8hNC7rj9Bf8Wn4Z8v9Tfh1z7KfHR8n/V+TCjqomLiWN0JVWDGzdnex&#10;4HH5tf4FsOL8Hf4weXcl5llR4U2J6+EuFs2LJJi5zODErnT7XkI9vt38Hz7rdu3qn7lmbNMvKVQG&#10;jJUQQBehNG6R823psqJO9JcyUMKVEGgoSGB6nmzam/7s8uOZ4saPFgVYp8RXAWtIajZVm7kdyNN/&#10;341Jz70zic6cQSpHM6+2RmNhR3Nqo2ojc/04sfp/1Q/MuVYWG0c1mEHrlyCquLKqQAWG/wBXnuO/&#10;Fx5XyZMlhHHoj1lWaRtTPQO5Br3Gt6Jqvnxx1JSpwL5jk3fGsdzZtsXIwkFQLAA8KaGuWeXCOr3P&#10;vwXwcuHVFHCwIeyoIFi6AsXW2++/j4464eqf4eMSeUNJgpplEikp3WrtqO9bEnzt8cesc/Io5MaH&#10;BEUAjslslkUKXI2Ziau/K+CTVniocy9FdfHlWXH+mQ6ZlAUAj/2RZRqDCtrNj54SdnBslien/V+V&#10;BbzDGOknfE8AYpqmSKAk0ZnYVrplnrHjnJ+AmJy6ZpvyvXjjBEcTRE2wNWGINH4Pfz8nhyvob8mJ&#10;Y8LBkWQxpHrUFgvtFqR5K2bI73X7ep2T+G2Dn4zMIOnJoZKEaj3AV7qAOo3ZoEWe/nitw/goMdon&#10;SBnFl3BTcki7Ziu5rfufPbhkqV8tsLi1zWjeGur9ITtG3bPtQBmuo3Y8wWGVWz8o83uQyeovTGXI&#10;k5ljxXSeKB21PHG7rpdBEQUUaRstUQa+3B0npHlHqzJVfUXKMHnjSACGLJ5fCDCGuhFIVbSqG6Ri&#10;ylrZl2vj0Tb8Co8xzKcVlgDB45XiJjEhPuSSgQNRvQTR79uCoPwKxsKGN1xgMhp2OqEaTVgGz913&#10;oCiTW+wGxK5wth5lwxYc6O55k2aMv/5VgIXLUSUkOkWfCSS4uliL50FI6S+j/wAI/QRkjwubfhv6&#10;Q5njxoDBHncj5QxMkVlP9oXDSWPTISQVdXdtJDDTt265ByrGx8bCw+Scjg9Lw8tWONMDkmMMTHyI&#10;0JBDMm7kA+0SEECyO98bW5P+FmNCem+MDGB1VedCGcXQCP3JViQTtXcG9xtnlXojHx4jSJEEsCRT&#10;qBKoAgarOpiSAR3sj540p2iYEYDmQVDEWxDNrOMqXEcabL2dKyZCVFJNMTO1PYeYNHMUvF5fk8w5&#10;Y+FmL1YTpm1OD1CwAc60D3cdLQFqXI4k5b6PXJmtceUR+3S0qCIIEayVIF2oJNNYY7m+Nn4nIooG&#10;DRRBGSMIRK1K38zERizbH2iyfaAO/Fg5fg40kjarWdUKrGEIADEtpOoaQqgEDc2HJJ8cV+arW+Tn&#10;3jKZT/6+BHvFewPSWAjxQ6I5SrCVJGAO1WqlwottXYhaAAABFniq+sfTOJlYEsiY8OPHkSGBtP1O&#10;I7GpyLJIJJGn6r8cbVMYQZECssRR1aE7kHR3rYlVI38d7378VD1HZx4sZVYGOOSXXquLqUSyk7lW&#10;vfv33A7cQVku7V71i6EFJKgGLU5tT1rW/F48iP4ocCPl/Lea46QIscaPFGYvqIFgErWq9vgb2fG/&#10;48/48uc4+N6gycCSRoMyPmUarCyvKHLy2gKWAwN219vg1x+xv+LnLgw+V+o8/LZo8Xl2Lk55d6Im&#10;XGjeWlYjcllA23s7b3x+Gf8Ai59SZH4jficeZJLJAsnMcjLfGVirPDFK/TCMFoUAoN9r7E8N2YJl&#10;pUoFiCMLXFRUN+Y07wnqXsUiUoYvqKnLksANciwLvoLR7n/6Eb8GMSf1TzT8X8t2XJxeSr6ewY44&#10;16az5kuqWVi9miCfaLoHv24/Zr+GXKxy/k+PDHHAMVSrOdOp3cqCWDWasjdboHcCuPzd/wChj/CX&#10;m3pr8AeQ8yy4Xhm55mrzLS6kzCFlBRndgCwKt7WIH2Avj9J3ol4sPl6wt1JypGpY3AaM7D3KLrft&#10;vXb9+Fzp0ycolajQAJc0CRVmoLhzlbSEypQTLRhRhJFaNWjDpTlG1oBNCUkBJSx0lVvcqk0TRagB&#10;2Aq6+OGU/VH1trjIBYWAzt301uLA8jz2+eF0eZCzwmMO0cahSrqB3G+okfy/IPcfA4Izp4xCVgZA&#10;XI1awrkL3Cob2NbWN/24xw0Sio2D/wBfvra8Uf1piRc85Nn8sy0L4mdiZOFLFRKGHJgeEiQsNDIQ&#10;3usGt9vj+eb/AKYj+F+X8Afx1j53H6Xr056jn5gcTJVv0lyzM2QjwOpSMuyn2jYV44/oY87eTKx5&#10;UQAaoygAYpfcAgMK2qwe5vj85X+mw/h/T8WPwYi5hi8qyM3nvonPTPh6MLSyNjEnqPSknTGpYM21&#10;De/Ap/kCWRcYiADlUi/iXGoGRjajYfmjEkOQHUALsARVreZtWPGn/RI+p+a5Hq6b0/6Zxgz8z5Zh&#10;+oM1SVGRFLy4mJVaiHBCOwsWGo1vV/r59J8ok5vg8jkzMO8noR/mpCpZ1k2kUE/V7SNPfsCD44/n&#10;vfwEfjh6k/hy/jM9K8xm5plct5Kefycl5pg5V/lxyPMeMRl+oNBqTXGQx2Lq2oFUr+kl+Ep5Dz/0&#10;pyjnvLMmHJ5dzvAwubcvyFKyI+JnQLKqWtnUCxokhhtsb2cS5SaCxJGYIBvxFG82hZmqQjCHSxwj&#10;/wDbTW3loXu05PyfHxMEwDE1lV+tWBMaKo6kgtTTE17d/AG/BOTySKYr+UxJSxiVWncl2CuNzpIA&#10;X2n4JF3sO95yeQkNrxhJQhIkWMglhYolrphezDY0LAO3BiQmJI8ZcdlSRSsk1ks5qtBNCt+x02aH&#10;jh4WRUHjXt4wLBUp7k34ePO3CNbr6YxpVxJAs0QRnEy6NAk6VgrqbekH0VZa97827lOCcQqJYiMU&#10;TK8CyRq5XddLMShXQRv7QTYIfahxbIosdBJH0ZH/AC4VlZwGFlRRfaxpIIve+18ZZGLCD1DJpXQs&#10;iwKdyNmIAJ+kNZqrvYVtw0bQtIoWsDWhs751apfyhkuWHzPHU0py7eKV6jzZzFM0YijHVASXGSGJ&#10;iFv3MNC6dIF6aC/4SPOnOZ4TZgczyxzjpOY5FWyx+oKwPc2L1Dc3W4oHd/MhDMSGgZn1BzYAD7UA&#10;y7kAbnYGyRf2qPMcWKLHcxjRK4J6RiFdI2B7e1A73S7fPbhC5yl/9cs1ZUo475OY1ol4QDTkb5eH&#10;TSNN4h6aJiIMbUzCPUyqHCbAAagSRd357eeK/wA69JRZImjjcud3eJlAj3vUUCmqJ8Md9zxeczl8&#10;UuUjrE+tHJUoGVWYdyna1ZvkGt/jiy4uMJFUzRrHqGiRWGo7ja7oHt52vjHMTiaj+uXWOhJ2pUkM&#10;kkFgHHAjvo3Pq/P+HbSmpcfp4hFQFE0vqvY2fB70f3334svKfQrYywiVCyrpEasgJCjyWAsCvnbb&#10;uO/HYqHl+AVZHabpoxKkBCLXcgdwACOw2++1idOXwmXqoUkjlTSWcEMqDuqr23+ft8bcK+WAXws3&#10;6/Q48WjYd4zFoCCsmou//rl+OFI1RlchxMTl8mQBcjIdKaQq7A7GqG1XYu6240knMMdea9B4LyEm&#10;/UmY0qKG2B07jYd7P99+Oy/qnDhONOgZ3SBeoFJIoEURansOygd/8uOpXORl4fMmlwkDRzzgZGoE&#10;UgI2DG/H8ux778Bpk8c+YPmUc1Zs7hte847K8mzWyIkOPAhVUVDKz3GEIAffdu25AAJ8bjj8/v8A&#10;p7vxby/SP4C4Po305jR5h9Ucz6nMpDrFY+Ow9qaibJZSGYjYce5Ppz1Vj8o5dl5EeGcox4czMo3C&#10;MqHci62NmwLv/P8AMz/psfxO9Oeofw6wOUTZeL/6RYb8zzIcRHU5kMTuQo6S6iVYkH3ALQOw4nGC&#10;zpCsJAKdQ4oTwrYxjG7lKxKFMILE1uBeuVRTM9Y89P8AQm/hlB6x/iiX1NzNFhi9Eem8j1Vh4saB&#10;4zl8xyJMZciVdmHRQAKSaNg77cfsI9S5UPMZc2XHyelGDEjdRRbhUILKRbWfDUCVoHjwt/0A38Oe&#10;diehfVP40865bl4+Z6l5Jy/lnJsnLhMCz8txC0r7EaHjBVdDqt6mIrfb3py+TFMmYvCjGSSm1KVU&#10;lCQF3uwRRB773XgYtv8A/MrEkADAAwP/AFZwH1Id+NKx6n4e2QbGE4lYlLmBZOqWTha1ACRrRrx1&#10;N/ESQr6W57hviDIjZ3KuAqNoCMWYXuzbbgWTtuPP5kvxv9Rp+GX8R3pn1ZiYx5eeZZ8vKctg5Vp6&#10;n1qxUkUyl46sg6AKFg8fq4/Er0hHzXlOfFGfykzq8sKQ0ys420kABgWXVdgj52HH5lf4+fwkz/8A&#10;0m9P8xyKwMXlfqDFzMvIyFaN9ptJfWprQQlG9w4QbEtWvdakOEliVEDgElnHFQL5uzR7HecyXMly&#10;1y2SRgGEfdjBAC+WH3owf9H38Bn4uP6i9ARrl47mDnGPiOVaTWpEZDMV7kMaoggHYjdhR7t+r+Y1&#10;ynq4cxYWskigBmOOsRURtGdLKURQt1sF72OPHj/RpyZ3I+U8txJcpc3FmJbFjLNIsevQwXSx0CFl&#10;a7FAtW4vj2C9Z4sMWG2ZMuMBNjxKKvVC5jbUdCGnUyErQsAMaB4/Q38X7sRP3nsktMskfPRODB2C&#10;AlT55gerPH4u/wCTfxBN3b8N7421K2bd+0bMwUATMnAy0EHNsSuoszR165lkY+ZlZEqdJnkjDGDS&#10;3UIF2+kgbJuNVmtgKG3CvHeKOJ5I8iQKuqCON1JIkGksVUmtDFrJJ38XW0ua0Kc0idVEbmMFckEr&#10;FIgYFkKnfYEr3GqiCQRfGDtGEaJUaWN9fuUBV1NRBWz7SaNKPqBWr4/aOEpkIDUpXoKt5Wt1f+HO&#10;3TzN2+etWBKlqUVJQCEkqKVOAfPxsYmOVNOVR1id8YXuQC0hsUzHZj8d6Gw24jgOZjF4p4hO+TIW&#10;RAajiXfwDsSPFb124+wSUnE0q3GQAFKAEqNgzGqJI3+b+OJ82RTKHV0x1XUY2siWQ12K70DdBga+&#10;3CoQhQxD66AkgVqWAvoB2Q7EYhhyXaRVd5o2CtAwQMCDVAMSSO7WBRr6uJ8iOCJoSs07O8hZoZKW&#10;PcEhq1bUaFWa2NAb8J8OUR6XKSJkOWLZGl1RQTsrMKJDD5AF+fknJjOa8jMzEQhVDqWAN7V7dgRu&#10;PJ8m+CNQmJUGJ/bEPxfXryhjFhNlfrIYIZGsH3EuKBKse4Yn7Akb/TwwxIUx2EckztKtsWYFY9JJ&#10;3LHyb7HsNvHCXHyouXyJBLFLGqqrdQtqqyN2IJKsRvX9xvwxnnnMszwskiOFIjWtQVqALNVGu9Xt&#10;/fgjZLAwpCRQjswVMyzCSMPE5S9U6NqLAk+0Aigw8X34Fkw3MLFFEg0qER10MQa10P8ACO5O971x&#10;m2FJiEyNkwRo8JYo2+liCdTKBVKdgSL+NuI8TMkdoopXRlYGNHjI0sG8EkWNW1EDYfbiLDWvqfw/&#10;CNSQkkEgpASzZ5C/iTR2fOIoXzY2K4+PAqkKqpsjMQBbqpNsEOmmFUxNlvJcXVydUXMMYiSO2EgO&#10;mghIFKorVqskg7n+vEgxcKMCfJjVijshK5HugIb3WQw02RYHu2okeALFOksjpAky9IMySySFo5rN&#10;qRILp/d37dvtcYhmWt5t79sYYAApmUDcPoRnbK3OOJoppcVSTP7Q8bKpNTRncdZTRGkBaB3og76i&#10;BH00SJYmg0Rqg686qWkWRtzQVr9vhWO334Pnz8iaNg0ydOKDSQyBXeWqEZYAamsA3QNAXffhIs6o&#10;Qsn5gyZILSANoVtJ9pCWTJZIVq2I+a4sCDURKyGIcPSmdxHKYU0ckkbTnKgmRirlzsigVqWwLPYr&#10;YNCqvcj5Es8ONF0xHL0yFYFACqV7SF/m0irJJ3s3xJBLK5mE8YV1HsidiKVdTISWKqdYoEWAK+Bv&#10;wmViNktj5MZx2kHtdHDpqYAksBsK2A0kDY2QDwRmKkl3FBY62PTTjBaZOV0tCRCSKSMFm0kLHr7M&#10;thjqs77DbsTwwxzhnHGM8giyFVl1sajWRlJBayrFWUFWNGqBrgDU0Ucyh+qrRq8KhaY+Qfb7aHgf&#10;G+13wJrlhhWcorSTgsSdQaNQRYcAMx1t32JA7sLvgiyQAKczwoC3G+Qg5YZGjQNJFqjoRmMMVmFm&#10;zZoIAAaO9/5cY56zCOJo1ibosuuRdJMl1purO29kMN777DiLEkkdUFK7urFgusxlh4Udumfjfc9/&#10;HGD5KF2Rljt9zCWZRYq9ySQP6CvvwRLgVNOcRrAskcn5hUeczqyLupCEAAEMab53/ejxDJN+WmdC&#10;3vjZdEYUkOjCtqA113oV22FcZfnJZdaQsi5BVrCgSRpGBQva+rt7d9+/funeKQZkSieeQsocHTbL&#10;KO6UASP3v+ldqqZi/Zy84RMVUYUu5bp5N50ypFi6uOEVEymV9QkkSZdCe42Vob9txZHi744ZMbJV&#10;0aXoLE4kDBqSQmxRQVqFjwd/vxB+XdlcT00sgoGRew77htyR4I8f04nixqDSPHE0qKoH6iqSADWn&#10;URQF2fbqJNbcKDZ2hakrIBALKvUMGHmCW09oJFxIAAZYY5DJaSaGMsgG+2xCjztW1Wd+DInjnZSx&#10;EiKAS7jT1mPZVG1URV7+T54WzQyTMj+1bZkIAEnSPh7Bq68sQO5riaLlWTMHhmiBgiYSfneoVJA3&#10;CqFAtrNef7cUUHB1o3jF5YUC7HJV6ub1537MOnhjMYyGjePIjIeGEtqjvsQRZIf9hdbmu/DfCIEf&#10;WnVJQwjCyRurCKVj7o3U1RFtVrVdzueEMB0r1ikr5EZZFWchITGlIpVt9RIAIaxqO9Dvw1xsSGAd&#10;eQTa2dJBGsgELSSgFQYxdjuLNeT8koWlkkKatL59HOfYjubFNWlSFB8mBcl8uRa3UaNcpUinxw8U&#10;ynIiiKlWcqRpAK1tYAeq02CD24QdHL+U/wDnX/vxzC7SZcuPGIldioXWNKxx0dRtQL7+QACBXbgj&#10;8jL/AO9Y/wD5/rxhMqpIWz1vVnDfkDpHs5G0oVLS6C4CQS9yAkEkX1bUcWMK4m1Qw9WS5oATI6kq&#10;CKOknxX+Ro2OEjh5JwupVMrkrPZKouokbkdyDsAdv6HhvKuPkGdQ8kPUBQxhdSir9oIGwH8v7/tx&#10;NBhQskaROjxwIasU2vudQ/5/51R468fNlFVGGnrblrw5GAsaVcaWQGZGIBUSGhrruUA2vwLHk/sS&#10;RLC/Tl0g0GeQMd2O3fevFjwNh2HAUiIuiQY6ExEkvYII1e4Ovdh8Gt/muPngErXG4bWAwjUUgUk+&#10;0Uf679v37ELwq0Pf9+uhg7DaKHIZo3tJKkY3QiDHZVA7UPjzV/PEuRnRyaUikZsVZWWSQjcuSK8W&#10;BvvR34HxkhM0cCoYtSe6Qj2lro3Zqv8ALb5PGWTBHivJ0qnj6gYRLVhhXvFE2LvsP68EXGIMMOtb&#10;Xbvpk0TR4sTdQo/TZgDpYeR20iiRQ/5/vWUWvG/3s6EaiQHGkAeFBFdxufPEa5SXpVlE7e+nHaxs&#10;B/f7V48cQu8chWCdgGMv83bqd6BPjttwNUXp584YOVx4RDkzxGaZlBQmExpR1R2xoMQbIAPuP+I7&#10;8AT4scaRTI79aNY0kUClYd1NdyLLb1QscEZUeQrvGIwzSlYlIpQDubV/FgqLO1nxwQcOVYhkyayg&#10;njhZKBBeIC1JuqYkD7gDt24IyFGI/aVAs9QG8SHfybSPlnhQ6Y42lLrpcLuCSfcFHmm271ou+Mlx&#10;cZY4nxGMDCfXLECCEGsEm9iaIpz8bftI2HHMSuNKUyUdZEB2Cqx92k3QVBtfkj78SpKIZYMcwxyy&#10;udghBM6p/vGLXQOo3twQwIUwDaD078dDE7CKV5gAFaOVGac2UYSXYKjuF1Nd9gymtuI8HByJ5yWk&#10;iMSvK5KmqQkJGCPhiLUd68cZ5BhfrxY8RSRxrYEn2uBpZK+SAPH8oPGWHlR4sQWSCWhrZnalp/cE&#10;/wDiVSLUX289uCNAAJAOsK+YOuNIzJjOY420Hcnq3RZvnQzCx8txPiiISNaJ0CqFSxEhiDuuuh8A&#10;gqD999hxg6tMJ5ZXLERKUCm1U2NyPINgEeN67bhjGMUpFuiTRLI4shQEJOldtgxINXd99+CApV/1&#10;eh8aMOr9sYlnRWkSKKV3x2yWACLsieQa8GrF14/rlAY4pS+LAwMLlXaRQF3+Ad/cNxV7HvffHpzQ&#10;XMjCOLZen/MCw7tfwRvtd/btGjUyhslmWVtMzlTRN7V3rSo7jvYPGeKJBUwKaUtlxvYP20T5kZkl&#10;CI8UWqNmLIoFhzYII7Eed++/bfhVJjddUMDqTE/67sD+rVAUDsfO4rcn4ribMCQydROs0KfQnfUf&#10;BJP8u/0j4H78TY7I8Tu8PQLe4sx07nYEKaqh4+eAXDQlUlFy4dk+GdCeMLJsPSJJlIjRU0DQV2Zr&#10;P0r3JOw2G2/CSWeNulGXacxkoQRSqWNEb7l/PyfHni0s0cpWCNBrW3L6tnWybJNgMNxXkbX8A/lE&#10;V1ncRMASxXQFcsGqz4BAqtrB+/DETCAygDbLxq4P5jDtGyCYpOGYUOQWcsoApuEkAEVa/EB6k4uM&#10;RJC0bMGSjpJ2a1J0v8fAP9BxsTluM0+BkxZGPGYcnGlQCwGjJQjf5BO6nih474yOCyFLbqJI7Ug1&#10;bFCL9w8X2B77dtgct5uATCI42RYtMgS2GlgRdmxQG53/AOh48b8U7PN3hsO07MlOL50laSABV0pA&#10;u1etG6R99/hjeGwfD2/t27y2oolp2bbNnmJKiSDhWl3cBlEJxk1B1ePJz8aPQE/N/V2eVWVGhny4&#10;1cKSGjR5HUBhdbKKPexv3vjr3N6cgibEDxxvPBWiV4wZjbn2NYsgEE1489uPW38SPTGBMcnmUUCR&#10;Tu8rK6Rn26w7LINirK1ASWPpYn5J8+PUvIpJubSPHCdGJlZEkhxgK0MDRBB20tft+BYHH89Pivck&#10;/de9NoExGAGdMUQBQETCnDSmQPW2n+hr+K/iyT8QfCmxKlzELTJ2OSmWpwAuQpCZklYGglqA+rMc&#10;hFNzcs8k9OcwhkLM0uFI0Mg3SNTu9gXpZB3UgdwR22/PT/F3zccn5/zPMzFGTHFN+aSaEfqxpM72&#10;g++tge/33AN/oM9bQ4OJ6Z5nPEmaH6UglaexGQUkaSj3vYAD4Irtx+fr+JWTlXN87n+NzDHEmnUi&#10;xq3udOpZANWasaWJBvhnwqT89YAIAGeRGeb+dKxyv5GkJTIkzMcvHMH0pRUAKIGIvm7CmYJDVEdq&#10;/wDR9cpXnvJuW85jkSZZ8lVQg3oZUSTVYvTqElMPBFbVx7/+jlKY6OGQvF0h0v8AhVfcFIB3Yjb+&#10;u+98eFn+jy5CPR3pjlvLoGleCbMlzoQ5DvDLkEERtdkxqukAdhRIrj3l9BYi5fRd6jdYkjIY6QWI&#10;DEkDYkMaH7f3y/ELf5NQ5wpYM+d9PPWON8PFSdgCSAAVF2FCQEhx2/KN2elpYppOnoESiSJyXUOw&#10;qioF/wCW3et/nfOJLiyiOIRs4WNqLroFqQA17Cmcmq+KNA8aV5VjrDPCyx0ysIZ2X6TYBDV2tRR7&#10;mv8AlvXl2Ak0aEysenGi35OwJsiv5uwvs1kduOCgObaeLho6W0oD0IJbLUDsPygP1P6Qh9TenOYY&#10;eTjpJD+SyDoqyulD3233H3s9uPyS/j36bf0D/GZynmsWM/L8Ac/x8iKeNCtvg5SOoDCrJogbk6bG&#10;/H7FMFgqZULKSuTiSwsL3tlqx8Wdz3u/68fnE/0hn4UZY9a8t9YY2C+jkHPRmZ7RBgTi9WyQwF7D&#10;dq/7njrbIsodP1AEOWNHcXY9c+keR2/ZUrZdDhUaUfKrvmLWGTF2j9Af4AeueX+rPw/5FzgvI8j4&#10;mOvsH1fpKCXNG97773Xbjs/yPObGlEkR1o4Htk3rVvaMe1Db7eePMv8AgJ9W8r9S/h1yPl2LzOCN&#10;WxIjDCWVpWOkWlWTqsEEfb+nHqFyJsaKdInMRZQ0Y6qhewokE/TfyO5+DxqSQCXNdb+Y784w4CkW&#10;oPQZ98aRtLlca5yY5A1RdVZHJU7UNwPmt/seLHm4mPkwxBov9lSWgEqyb9zUNxRH/LhXyKWKZYwj&#10;QwqhaJVja+q1VXgVt37/APW14cag6ckKiqWTT4LX3/ev+vbvwxxqPERUihGbERVIORshLRxFommY&#10;ozAKQrbaSPt8+QeLLg8rR1khMIEqkLrK2o8AdiD38X2riyRQxK8aKpkiY99j09Vb0PH3/wA9zwc0&#10;UWLDqYl3jl1oBtZO5FjuR97A/wA+JFxz709RCIEwuUJBGsEEaFGVVyo2iLKrhTbHvVAjcDc/fiuZ&#10;3Ko48t444lNu8cYG1Ei9SjwDuB8f04ueNmkMJ43kBeSp0r277MpBHuWtgfkn44GlEU+RLMBRjbQE&#10;atRSRvrAsbgWFBAI8fbRFakKcasODU71jXk2OceWjGsqWEiUbMGIJK14A22+5J8cE485/LmJIGWU&#10;27ofooGhoI2tQPv8/fi5T4COmSGxmIV1ME6EEEsDa2N9VkfsLH34VLgzQQwSJHuGkH6mxYLq7L/h&#10;+T9q34LQmEMokjbcKKTqkgn2hiL/APsgaJvyDXfiZRLqMiuf1IQdS+VAP1Hwfg9rHB+Ph9aVgzVr&#10;tZVUWLvZRZut7of34ePysY5jUupjZAGoan8H6fC323HnbtxnJ1PjAxNg8VwO9NIqyOYhoHss6dgS&#10;e4OwGr47/JFL9WZcWPh5BYgQtGXMl0wKLbG73J3DA/F1tXG3pZcLDjLSZ0OLFDFNJKWUGSYCOwos&#10;bFmoWf8Ax46E/wAQ/wCLfKvS/or1LNjZkePkYXK+ZcxnmndUigxsXHknkdtRUDUFAXteod+AVsRo&#10;7j1NPGIdLsevLOtrR4d/6Wj+KPF9A/hl6o5LyeZZec82yH5ZjiNh+niMSHYsN6Ntd/H34/Kl+GPK&#10;+Zfid+IfpqPmOKvM/wDXfqTlmBCkdkrFkZaHIRXUEsNP13tZo8bP/j//AItubfjF609Qclw8t87H&#10;k5rPHivjkyIUTIIZVCsaDADSRVg2Lvjvn/ocf4T+f+tfUT/iR635Xk4/IvT2RiS+n8SeBwMjMnpj&#10;IhkWyEY6y38orfjVK2WfJkKXMJUlZKkKIahZkgFiWFaUY3ZobLXJ2ydLlkMmWEJWkAuRQEgszs9r&#10;Z6R+t7+HL0Tyj0B+HXpv09yjEj5dFh8h5SsSRAJWnEj6i7AWzSGjR8HftfcT0gcxpI5ZmyIpJJFU&#10;KNXT0KTVgfVr73XfbjWHoL0m+NyiNchJSYEx0x2ZbKooA06QPoqhe/Yjjsv6Y5RIpkfI0RxlU6DA&#10;FWUhQQAp2vsT33HffhBUQAM2Y0qBl5dvG2YlJWwcJFEgtZhpRrnrcRcIlQgwzSSRtpUllU6twAPH&#10;c/2v7cFywHpmEsz0o/UYe/tszEb3/XieDGlifqTSiUSgIjFQdJ7Dbvtv/XiaWCSLaVi5dSAQCCw/&#10;xNtsAP7b8UioSBbPNxw7/qlMyMZmuOYOQxPTdCN9O90PG119+OlH8SXoeHn3Juc4uRjnIxc7AysS&#10;aNk1giaJ1GxB3DEMbrft9++jwLH+pKGbSWAIskA+B4IB7Ha/B7caa/EPkyZPK8mWJWd5zInTZSwU&#10;lSARY2qyb4WqS4etCDXmk3Fj/WRjqbNP+TTCDQCubN5kcL84/mY/xd/hpk/hF/EB6jzhyzmWFDyf&#10;1ZzTAed0ZFMDZxyMPLiNAdLcKmk+1Ao24/bd/okf4ouT/jF/DR+G2FLzRcvnPpvksXJObwdYHIQ4&#10;L9OF5E1awapQWGwqqA46Df6RX+DDl34u4HP+bYvKIoOYxvOcyaOAK7uv0S6lW9avpYv3pR82fGv/&#10;AEcf46+rf4J/4nJPw6/EfNzOUel+b8wGIksjPHhPCMlUjkXXSF5ombqN39l9xxdmYAj/AFDk8vxe&#10;Mi5CVqmHCahwcgXDcL0JLx/Rt5VA0/Lon6aOs8UZicDdYytE2O+wA1E+LvibI5S0KmQKpLDUkZZT&#10;ug+r+woAb2fk8aq/Cn8b/wANfV/ob01l8j5qeanLxYkXmME8ZiRSqjS4VjuNQsULF+e3YDCwcTmX&#10;TfD/ANpOk2xmXS7uPYaLUovuLNihW98PCgwqLAekclYwKIIIqwcHy1Dgsc9Y19JjqbsNHJPETNoB&#10;oUSY9vmiD53IFcLsXEZssO7SSY8dQj2kMdQ/mvYUxJPYClvbjYPMcVsX2yYyrUTMjxjUBoJARm7a&#10;ga/+UVxXWjkyDHIsrLFZVtC0NVCyxA3IJOw3s/3Ffac6RKDlVmdmq9BZnio8zbGWWWBIAWdiQzCm&#10;j0UAASQasH97O3GtOazSPIQ4IDkwkpufaTR22C1t5sn++2crlzGVpZsaSRDskotXprpvG21VX79+&#10;Ne89wZIQ0yROygGwBqv3WQQoNMAL1du9XwmNKFPQnq/lGt8jTBN/vGLxVoGliLLdhQr/AOtfjh6M&#10;r2e9AYyot+4X2+4FgPqBojwO/wCzEcpkZyyuoWVLIljoqWAIAJHcDYf5Czwry3ixIXTdyw0UVpQR&#10;tq2B3+PO1cEMvEEdRMelITGF1aXN7ynsCe5Gx81w5wGaaTpdP9HpkFj3sbmjfmtq88U45ylo4Okx&#10;9pZWBAOpbtm2vbtR7/fgk8+hwMdJsiUQ6S7Pf0kL527UPnv/AJcVX9p6eoi+A6jq4/Fe+hHqmAtE&#10;ysGSMxkoa06lXvbGr+O3HS71zM8GYI0EsKfmAdSG9YvuV8b7bkf8+Owfq78YeRusXVyIfysKmOiQ&#10;GZ/Bo70f/Hjr7zLmOB6jysrmUObiRYkCtM/5iVI1jVbJYFjQ2HtAFmt+ExdLpFciGeujecG4PqLG&#10;9Ncl5vlZzqUl5VOqrPSks6EagKvfeya7H9uPy4/xuehOW/jr+PPLeW4U8xefPjxMnHRy6NE0nYKL&#10;GkqN1og+fv6+fxSfxffh/wCmeWZPpX0dzFPUnrDIi/1dFyjAP5mdpyDGxPR1BVR6NGgfPwNS/wAG&#10;X8G/qb8QvU2L+K34h40uPzDmeeuZi8vyo3MmNCX6ie0igNJAA7gd+5qqhQsKkj1jag/SXLBVPL9i&#10;PWf+C38KuVfhT/D56M9McpwUwouX+nsDAgiak6miIPkzsBVtNKWpe1Dja3P8FUhZ5QgkEhs7KQCC&#10;KA8A7H5qvg8bt5X6Vh5HybE5fHEqY/L8fHxsdUACnppoZzf/ABAk99z24qPqSGCdDinFQyaNKsVq&#10;2BB3PyQTpPc9hxlmpxJPD3HtHV2KcEzJYJ+mj35348w4oeHV7nWDHMkiyqHx0jJM1khCxIvUCDsd&#10;hf3Pnfwq/wBIV6CyOe8r50eTxSZWTDArwRPdMomjkfsDemMyEEb3XzXHvl6ugbGR41URqRLG8aMC&#10;KKkr+5BOxPx/Xjx//i5zxy/lvM+Yypq/JYeZaKotlICKCd/m9+wB88TusFO1y0l8OIAnRyAXuzO7&#10;ZmPQz5kpclRABoADVwQQbkNTg9Ac4Wf6M/n/ADOflvL0ymSLJiXHgeKv01kxtETKobf3kC+x2qxv&#10;ftH615rkREJJ/wDe7zIhUkhI0KktKO9hmJ0n5u/HHj9/o4fTGfFyeDmPNMQwzcwnXJR41AK9SVZF&#10;LGqA0EA6DZr78er/AKuTJmlngkS4tFGUtpUgA6QoO49w9w8cftH+HdmlCdJWEBSkbNRbDJSKveqS&#10;1jcgR/NT/mltc1HwwqXL2gpRM251SgogzGlqIDirJP1GrOrSo1nkoZC8odZUDu4JG2kPuqntq7gg&#10;bEEm9+IcWF2bIChXSfIRljICrECAthifAuq7fccSxqVSNHZiYhIpirYWx9wAItQBqF3vY88QLGiG&#10;NpJn6Qd9UamlcqO7HajZNX8ffj9ITVFkh6NXyPlQeMfyZIBdeEpxKYOAbN/tfJ382g2IwpO+PI0i&#10;sWZAGXUo/wAJB+ft4+BwK0TKP1SzyRSnSXFgqfpB2qvtt387VPKWm1ZcH+7Ya1Vlt9m3INeew+fH&#10;HAyHWe8j2JkdMopXWF7bNtQO23ffhMRhBIJFyCCMxStL1BHpHKvJGkkRIlk17xlaCKwFAf8ADse/&#10;/PhhjoBoQoFYIHXS93vRDkbMR48Hb78ZZONHJ1cnGOlwql2uhpXZlIJ33s3tXb78T4saY8MimLqE&#10;oD1SxJQvvsP7Agdv67EaZaA7DN70fhle/HwgCeEFsudW1PMEjQOQQoFA6fF/vW/GePFM0BVWBmSM&#10;sWbt7TYDV3sAAX27ffhmmK/5eGWYRkJKXMKneTTuuo9xtR37/fiRMmtRxY4op5pQpRhrOgmjsdgL&#10;7/b7WeIcOz17MdGTLIBW1jhA6DTm3NuMAJPPK3UOO00bR9Mkn2l6ANA7aR3+3m+MnhmWUhzHGsSC&#10;QED3Lvso07Dah4/seGsrwRpIjvGGhZZDHGatj9YOx7nfbbtwAzACXJVi6TUjKGDEKPCiu4Iqj8eO&#10;KlRF0+cPIBArUvqGbiHNc2FIHxY0KvLNBM0DOXfUSeoGOkmr8CqIP9PiYKsUjQwSaYQLeAgh1UgG&#10;721KoG5G4245/NEkG5QrOuPHGw9hUjuBQ3B3s+QaFcZQyK2S7TLqmAMKM2ysCACtgHetx3JO324F&#10;FJGpyoXeBNwCWfj4VOZyz5xy6w5AWFJoulMC4BBWUSR1pdvnezqGzXRvgjTHKdTxpI8UAUyIKvTY&#10;NbbMCB9u5I+YsjFliDSnHSPoqgjfZmZO+w3Iu9/I0/O3EUjmfIVYyYo4lVH6QBLM41MSNtSqfHgk&#10;jxxADpopT0FywNH6CGpSASCC4ANRqAbH+2OcRSYCiOSRo2bqHWp16WUUAFP3Fnx3IA2PAGTyWNZg&#10;sAqaXp+7UWKxsu6Ft/edgN9v+TLJSWjrTKbHPsUxj3CwCG/+Enz4quMDkrJAsQiki3/LpLIakdxs&#10;CxF799O/n7nhkKKauRUceR1rcdvENyYzLFG2mTGFKHAZ3JDatVdh4U73/fj4iOSBpmjdpZnCyIdg&#10;gv3aewVT3J/6cZ5CoXj6Cs0kTaMnqONb6dOxPdSbbST3FizQ4nEUTwyGR66q6UVXBCAfWHOwpbB1&#10;fcA78BD6jleCF8awQRlYUyFNUPd96Gk/+bB/fgcYDQsJDGZWkLaZGb3JrFkb2PsK8j424JZnx5hF&#10;+rNHoAUhPa+kdrIoE0Dt+/GMk5lUBdaKsgIVwQADdiu4CfPztfxDhIDng+sVUQBWr5awIyJCeljp&#10;LG8qMZDpB10TqLN3BFe0/ffvxMj40RQvchZQrbgm1+CNyR/5u644UZQZxLRiUlGZaZlDmwSBuB4r&#10;t/fb5OXrCzydSQhqMYr233Ox2F+D3+CduKLUCKHPjxhMM5c+N8cBoSoaljZtzprzW+1fuDvwuDot&#10;6zuGU7WSq3uP/sh8/wDccQao4mLMZNSrqAosoW/FirB79uPnkYkTHQqTqFiIFW/gn7nt22/y4XEl&#10;agAAHr1rzf0hoBDI0hW4VJUISCLBCj/M/sN/34Izcp4OliSoxLhFVom0qUPkjej8/v8Ae+EmRPJF&#10;BFR6rBgGFkiwbNN5228cNMF4M/qTJ+pJHIsbKzW0RqiAO33Breu/ccSxZ8jY9/mCXMdWBmIqeHWj&#10;68ukHdaOdRAzUiPCiaQdQQGu+xsbktv2G+3DjHnT9WKSAyxqy+8mwDGKVxVGtVdj3ocKpEZEQRpE&#10;Cp0vKLMmoEk6hdAVQ+1H54HGTMWaFSyRa0Vn72GsncAnRroj7k8Z5spKql75f13zaOlInqQwAsQS&#10;eFm/NXtRotqyNjuZQkbSyV0xIQCuoUukj/hN+6t7rge8z4xv/P8AXiuyZ7zOmI1rIAza22UkDSqk&#10;3ftokHeh/fjGs3/28H/zt/34yKlAGjgf13z8I68reBSmoY0c3ChQjwFDQXPQ9pmwmCh42yplLOCQ&#10;yIHN0wA2KgX3/wAuIOqMbVkSznW79JiuyKj+4vQFWbrf+p+DslFVJc1ooAJUSNh3ZSVAta3BG93u&#10;eBwmtMlTJC8XSj02ntsAWAaokfY3fzx0o80oKeho3S/Z4hxwiUIiiIRsk0EsekM5plLbgt2sk7C9&#10;vJ8cZfmcXFVo0VnlChJVQahEBfuUjuwNXvuO3A8GHcLwyhtbU0RXYIgJo6RYO1Eefvtvy0XRlCxy&#10;lyy0QUpiB/OxHdSb7HgiUkkVv+hGUMH5noxTSO6sxKlCVJAO0dgXe24vtvfHOcGxpQgjkUe0BiNT&#10;qANhQq+9k9+5/f7FnjxQ5lSWIbkMFsbmtS+QL22I8E9zxLPJHJNjOuQ5iKsWYi21HtubBI8fseCL&#10;RzHj6U67qrPppDXuYE9/3U9x44kyOXRtAsjgkkljISQQ4N7fJ/bv5+OAsbISGZccSmWRHkklZjqX&#10;Q38xG4BUbjsCb7cG5GbrCxQu0yNGxViKAcXVm9jt/XggiCVguhdIDfooHazSKLJA8saFi+wN9uMX&#10;5g2XG+IulIY5BIkpsdR4gN6O2o3u3k/PEI6LrG2RkBxIYk0xm6kB0lD5DXsbPYfJ4YzxxPA4VIVD&#10;KyEHYppAII+WNHVvs1fuSKpLglmr7RFG5mjxmCKwYv1SG/UaNLq6FgCQUAO+1974AkAU46tG0c8U&#10;7TY2okPJC7G0OnsKAY38n4PDPCfr44XoCKSFZERvpDSEUCSOwsAitjd9xxzjYwnaR8uVetFBSlW/&#10;n1qAq3velnDV2YVRI4Is2ev4iMl+uZQGLLpVmJHuQdtRGxbxqO7A0TwRk5cUkM0KhupVBCKAWlpw&#10;T4BUqB3rt88QTRxK2svIpZgh2IV6AcOR8KNx8nxuOCcOTEmjykkI1MBPDJKhU+0qFVjVhaPbfaiO&#10;CLAEEOMx6j3EL4shJiMeNelJGqRyACxKp3BP+EOCb8gafiuD3efGh6UiI8kkZbT7SUUAlAp3Jru2&#10;9+OOSmFitFLFIjkZLNkSAENoCqwQg+NJIX5I3HEEsUGTLoxFnbqxCSKeTUFBDW0QvYqGDdr7GzW/&#10;EAg0/BFucOiOOfHWKdZqYRIAbO7P4N1sDe3+e3AcWp2kWI90Di0HsQEElA3cn57nf9uM3jRTlIWi&#10;lLSAJEq2dtwCRvQ2/evgcG4sULrTSFVeMIwZaeNwfdRHiu1jsd74RFCCD9NDY+QFKta7AQA6zZ0i&#10;xalRUAZYxQOwPuH+IbWRv9uOOjKdaSoHRlvqOwCsyVQUEggV3HxfBc2JFDK0sM4cgJFo1DWfBavu&#10;Nr+Qa+4byLNOkIRoo4NSlbOmUyCgLPn7A9+CFFGItfD527PrAE0OQjh9CIAn6aRgaZK7EE9z/nY/&#10;pxzKqSQFpm0MNIEdU7HuW3Hc/Avt434cq8bKzTKI0xU0KH3skk6j8UbI+e3Az4q5SjKe3WRzGi6S&#10;rit9a/FE9/jf54l72r4jlGZWzqcfUbNYuAcPk7g6eLAYmL+cR1dmaME6GohALsKa/mBHFn5XjDFM&#10;fUcgSuFcFqZo1/wg0SB2I8f34ExBLBBPCI1DIysdIv2qLLAVufJr9624KhyDkZWG4jE5oqtqQO93&#10;sAAQaq/68cyfLKnID0ryp7W8s49x8PiVL+XiGIkpJcFIf6SLEkte1b1aCPxF5Mv/AKPSHDkQl4TO&#10;YpPrC9JtWnaxpberr3Aed/Nrn4xV5xl4yh8ZzpYgVRJYhyV3sOQ23i7O4PHq5mYZz+VzRGFpchoS&#10;mkUzBSosRg37Y7s1XbvsOPM38VPS8/LfU02WhD1kSokFhGCqzElx2JJINnbuOPxj/MO65snbJ+1Y&#10;foXNMzCUs+IAKUKWcHxrQEx/bT/ir8SSNs+Gt3bCuejGjYRsowzHJGzKlKlBQepMlRQAznAReOq/&#10;41c+xOWeh+bY0MkZy5YpVCy6VVGAKoxJApSGJaviq73+a/8AHkc6516sXDw5ZJETm2LkcwlgP+9g&#10;XKUSxMw+mMLuRfYG78e5n8WnqZsHAnjSOiqSa4YhZ1BaBJGxtSTZFUPtx4ReqefLP6jyZpJjhDNy&#10;5Mc9QA6mkdVRlXuQT7f3ayePl/wyAlc1aa4iw4Gg5sQ/bR99/kNK5f8AiS5jDFLK2S5DKJVdndha&#10;jWEeuX8FePiucXHiJK6YKsGoWCKOnY8EDUSPPk1XHt96BwRohRAJBEEd2AN0LJAvcnt28Dvx4W/w&#10;WAYuRgymeWRGER6YX6QiqjWNiCRdHzRN7ce4X4ecxZY9BEqF5iY2YataBCRdVSkf2Pzxzd/K/wDq&#10;iSfuCW4MRQeNekZvh9H/AOXILh8Sg1Mgl9KZudPDsXy1VXbQVGosNQotsRqA80NwD5onjbnJ8nXC&#10;ivdUoRQNJOgbNQ3O12fk3440zyvI60ayh2TICoxHdaGxBvsDq7V9+/GzuWZIIVIyBMtNR7PYFFSe&#10;wFknagPg8caUfqbiPWNc80rf9iNh4ZjkYuXK9MqADak2asE3Yq/nvvx1Z/im/BPG9demuZPg4SvP&#10;lwsjjphtYKHvsSbvv3vjs1jO0mhZKGnSCyDawRY+ST/5ri5R4a5WMYp4y0UidMBiGABWgSSDXn+3&#10;g8dGUpvGvI/15R53aqqwkg1c9Gp4MI/LZ6I/FP8AE3+Dr8QszB9Qcs5snpRMx5OW5uJFNJHjQmS2&#10;1gAgKo8d1rbfj1I/D3/SCelfW02HkR+poSrdJp42yFjnWwNYaNiHDA3YI+fnjuF+MP8ADF6M/Erl&#10;c8cvL4J5ZYXR3lhjZeowN17TQ3rbz8njyG9e/wCjCwG5lmZvp3I5p6e5ijStFLy3Ilx4X3LWYwQh&#10;HYbf/X0gg2isuSJnAkNccr08zS12j3I/C/8Air9G83OLjxeoeWSTB16WNPm4yTM7UOzShrqiB3P2&#10;vjt2Pxm9KnDQZ2diRzLUgPVUBgR4IYg972Jvj8WXqP8Agl/HP0ZnyZfIPWnqbIzIZw8Ez5mWpSRX&#10;9pDqwACgd/gcbp5BzX+Ov09y/E5I00/qPGxIlQZOQZpcgAClUyGyxIoF73rYVwxJTT6S70q/p45x&#10;kn7OzkEeOdGOvrVtY/Zd6K/ET0X6iMGMOdYsTyh7kaVVUED2qWB+w2+P7cXvMycBIf8AZs3EmSGS&#10;7eQN1bPcEEivN9vjzx+LTE/id/i59DST4uX6a562RiKzvHy6OWVyU3siiaIHj9rPAmV/pSP41Y5Y&#10;4eU+mfV64ULDHlji5aJ5AE9pJj6RcEV+5324bGP5CyHd+VdKXrfwj9ocnNcDGgKnmGOuQGSZgrrp&#10;AJLdIE/sf73fbiV+Zen5MV+btzbGGQGAbHjlUEMLBUpf0lfNCiduPxht/pef4yOXzRY2Z6ez8sRL&#10;oePJ9KmPNQfQKXQDMyVRLDYjz24y9Pf6VT+KKLMysvL9J+ockZGU7xplcpMcCEMaUxaRQJ2Vewqu&#10;1caIgyJgunDo9Dl73qKHIEx+x3M9c8mgif8ALZCzZEppcWM6hFoWgSAe5Aq+3k+OF3LfXHp4TY0v&#10;P+aNiY2ORI4V4yio4YaZJHcKmgXYcgUd+Pxu5H+lE/jlmyueR+kfw6zM7N5vKYMSWfl5Q4pnUqTG&#10;qRt0hq0lT4r5q+u3Nvx9/wBI7ziXK5d6k5F6pkPO8psh4IW5po0Tm2jjEEeyLtY22vYHg05j++kZ&#10;1SZgClUcByHH/rQ2GflStv3N5/8AEH/Df6ZzoxzP8R/T+NlSTF1xcnm2EhKM1AEq5CuBdi7HY/PG&#10;kvxe/j5/hK/D7leRzTmP4p8oV4UZRj8uyEyJS1b0FY6wt3a2TdCtuPxYc1/hk/0hP4t8xx5+V+hP&#10;U+AjQwL+Z/Kcwk0Cbdp065UGT3GmI70d642OP9CN/Gd6n5fjzepPVPqTlI5iutDlvPkNA8iAs8qG&#10;VlTct7aAWgNuKTEJSNXao752i+zyypnHpelP145x7C/j1/p4/wCDr0NhTJy71T6m9SZUStrxeXcv&#10;LmaVSSqSOCCkJ2JN34O/b8y38YH+lY/Hf+Kn1F6k5b6E5vL6W/DnnEX5PD9PYOJLHzTOx5joEOdm&#10;Lb1ONAkji20ELve/dDH/APufv1XyyV8r15+J+bkSSKRLDHy/WzggmVWdzoG5Op+42+OOzv4U/wCj&#10;x/h+/A6fDyZsRvVfNcXQZHzVgnWKTEAq00lFJYA7Cwau6rhKVol/6uQXYvkzXobeGrww7vmzVggg&#10;JKSFMQCRc8ftJA0IePF/+Dz+B7mHrT1zyb1h+JsRkxZJIeYz4E6usQcHqdIq4shjSkEdtiD24/Wt&#10;/DT6VwuQJyvlHJMTG5VynD0QxYeHFHCixIFCsQgGpiB9TE1uRtx1kx/SGHjczH/o3yDEx8QyqEeF&#10;VQiInZSqgAURZ2G+3nj0O/Af0xkxLizSYuksltpG5og2t0fO+337jiJ22bRtEwfMLthDCoCaBkgk&#10;BIINQA/Es8d/ZN27DsmyrWKzSAUkl6qZ8TXP/VqA62j0q/Dnk4yIYGkLtCI4lIZtQYAfyj5NX8Xx&#10;2S5f6dhKqBCWRQJdbjZAdtIoGm+x/wCZ40X+HDODixnHeKCGINIrd3CgXV7aj9t/Hxx2m5N/tKAY&#10;oPSkUFlc6ao7hiaJI/t9z34YkYi3ZqPePP7VMMq/X/8Apr1cDKnhCaHAiWQieFAiqekSpGkgbFqv&#10;/wAb7cBZ+C/5dpMaISBCDNJ3Cx73o7X+373fGyJsCGXHbVG6yxt7CtlTY3+7Af1vx34CXAQRSoY9&#10;XVUghQfcAAKAPbySK+3F/lsQ5Y3Ys+XHu2UZJe0uWDDx6lj7cHjTOXiRR9d1c7gEgfB7lbs7dz2r&#10;wO/FC5jJH08mF5FlRgSodAemfuCLJ+918cbo5xyn8vFNIsXRLqwVrsMKJB0sRR8VfcD4405zmPWQ&#10;UQBoo26oI+sb7mtjX97/AGHFJinH01bJjw/cdWQQoJc6EeTDxflakdJvxM9G8t5tzPOx8mJJMfKU&#10;dfTGCjCRgshdK07AA/2rjxm/jO/0YXpb8aS3N/TGnlHN8Bhmcv5rhx9LKjyV96qCo1dMtTEfykGt&#10;jv76equWPm5MpVAiyoNOkbtXkEUboD+vzxVcjk0gsaFdY44y2pAFJCi1ruRXcHuf34yrUpQHA2FH&#10;4VjpbOoSlpWoAh2wkUILXqLsdNRlH5HeVZH+kS/hcib0fyLJ5lzfkfJ5o5cOfGlmkfMxIpDpAVT7&#10;WKKCR8Udxtx3v/Cr/TM/xF/h1h43JvxE9Cczzc3G6TSjIhnSaRV0qVDKoNrRJ70BtXfj3XPoL0vz&#10;vLikzeU4j5BXQz9KNiysboqykHeqIF19hvbx/A7+CXr0Q82576I5FzPPWFx0pIVw8spIBrcPEAC3&#10;cqGHmxwyVjJGEJZ3OKhBpo9LUyryLt4TtyKl12eeJxU6jKKQKgPUsWfKpHnHmd+HH+m29O855gsP&#10;4gcozPTWFkukdo75Ag6tgtNHKo0iu4B2obcdxORf6Wf+GeJYcaf1zjqCS6rLy4lkYkaVBurB3Ng3&#10;e+w4H/GH/Q3/AIWevOV/mPQGLj+m80yq+VDkwR5OPGjAE1KACCgAq97+546py/6CT0lgtLkc69dK&#10;2WzlkXluFJPHHJRKakDDSobYgb+Pirk7RUFII/8AUi1NbnwF9Iwok7gUlBTtG0y1mqkYXKVULvhI&#10;LUf6tWo5jvFl/wCkx/A7m647ct9R8tz8ZiB1Sq4pXWd6BajTHcDYWK4tnJ/4x/wg9Rq0mNz3l8so&#10;iUvipkxE09XIKIsAGqvua48/vTH+iJ9N8ucYfNsvmebh4TyPj5mJHLjrLqJCpKpNUoUEqNtW9nhn&#10;D/owuXcm5hlZMGRzn8nrrGMWZkQMgKqFRgjAlSd2vYHtseIwzbsaC1HNn4edK8YES93qKkpnTCPq&#10;wqKQCftqSC+eg4x6Jv8AxV/hvk4UiY0fLsgxlk6iZKF1KghSAG2ob7/9ONUcz/iU/DzHmbO5tzXC&#10;wuX7iQNkRIRW5YW27DwTXx346xYX+jujGG45fz/1DhvMSdX+sMiy+oggKzEEE/t27fMz/wCjahmW&#10;KPmvMOcc3SM6pIsjOlCNuLDC6Irwe54oFLe3TS1aE65mj1ha5MhB+iY4DMSSdL0rXy4xuDK/jN/h&#10;b0zGL1s65WGxXIiRTKJHN+1Stkgmxag7efnrJ+Jv8en4Xxx5GL6eXmXMyVcY0OJi5E82Q7WEVE6e&#10;2s1vv3Hzx2d9N/6Ob0X6ebDzofRvLZVbHBaXJxxka202NRewxB72Cft8bW5D/CP+H3Jp4s/M9Mco&#10;fMDaIUiwceNIAl1o1RkarN3ZO3fgIUal7D8ZPTU8oqr5YDpmBT18hYkDj2Y8BfxI/FX+Jb8VkeL8&#10;NPQvMeRNLK0kWXziKWFXgYkpImOKNgUTrA8Hbix/hD/Db/GB+JEI5R6+9fZ/L8DNYJkYPI8Ro5li&#10;LUU/M2KVlJB8gHj9AvLvwU5Ry/mDacGFNbMY2ECORHdhBpWv7GqrzxuH0v6KweRFpMSFEkKNbRxq&#10;pU1d7juTtt24rhVoe/79dDFeXDvrHlj+Bv8Ao1vwc/DHnKequdcnyPUvq2hLNmc6IylSc0xansa2&#10;buBtfmuPTT0x6V5Z6ewIv9Wcp5dhItJpjhQCNa0nQABpr/n9t+NhycvVNMrQGSVlDs5GqmJPfYCh&#10;8eD5PbgWSBVsysCC26i9Catxv2O37f57yQakhh4eUNBcCrMQGe7N69vFY5m0ZRldiV0EKq/TqJ2a&#10;vPhq7b73xqrnmI0hMrTaSDZoDulUfHubt8XW2/G0M2NpZHcA9PHd4yewGlrsdrvYV32324pvOImW&#10;Ml1DF3JFLZokaWIrwNj8mv65iGJGkbZSwkCjggc6fsNoLx1o9aY8KxZM0pJstQrcAgAE+RtRvyD8&#10;Dfx0/jAwsePlXPsV5I2OdiZGPEh9wJyNIAqj7vcAK3uqHHs/61h6cOWZImyGdX0qg01IL/oAvtsf&#10;HHkL/EtByTP5hhct9SSSYsmbzSA4kUX1ySRzREJq2taDat96+au+7xi2yWkj/ZPC5BzIampD257N&#10;o2oydlEyrAgkVLh2VYV1a5sI7B/wa+kZfTPoD06mQpGWOWQPlqBaxsFBoUCTS+7e9xpG/HaX1Blr&#10;kTZMcsxZYWDjT3vqklK/YU37ftWt/wABpI4fTcWLhxbpjRRCd91EQRSXUbWBQ1GvHfc3aefvJi5q&#10;JGkc0cjOzyI2+r3bAAkEUKFkkeeP3p/FWxSZO7pc9BBK5CEUywpBfUubnhH8kv8AmL8T7RP3pse7&#10;FkiXKUJ601ZSp4o4sQkJamfhC91YTLoCsszpoAPuVtIL2fCsNhdgbjgqblxlVugkUSyMsbiYglZN&#10;Sl/tbeD2IDH5HAEAeRZXlFTIV9g/wA1rsbbKApK7Agnffhy0qOiCWCVhSyizp1aTs3ybXYeSaquP&#10;sEfhJCpU5eFSSEkAgJBGF25C78epgE9RA6skN4vtpDtIgFAitjZ8eP8AmmkLloo+kxLuZGY7iME7&#10;EAUdh2Hx53HD5pmqWRYo4sYg6RVupXyWO1ijfb+vbirpkyTZUgSVgzMAgALB12vSf7f1N8EZNpQE&#10;TilBDAgAgEBgBkQCLl/zWHX5x4ZDDoUxVoaVqWtQ2JHk/wCEdvnvwPJM+gIZ9RLFiItyEB9t3vsP&#10;3A7jjPLxJDCuQYpekqjVG9amcGrod9j/AGrbiBIpZW14yiBtAvWAdP8AjskX23A/6kHgiqAoKd3O&#10;mWXLyHF4JxZWTIVWmlKqC2uY+yj2vxanwbra/NlyIrGU9VY5GFiQSDSa30jtsfH3viGKLHGkzSCY&#10;AhtOkgFj3BG1KSD/AF7DguXEhyJlkMegRMqvEh7rYINAkf17d74hhdg+vl0joyJiy6EmxGjWF6Wy&#10;v+Yw0q6RhYrkEaq8pY+87myRubHn7Ua34wiWMKwcsHgJKogNea7m2+Lomr7DgzKhjw0ecqxDyAxL&#10;G/02K0gG/sSK2PA0EiMzEIGcU1v3FUSQt7/1/euJgUqv1XswGnJ45hy1x2EshLamKxxn3dMuBpcg&#10;7Abivmj5G2LZy46quRGJSzCQS37lLtae3w13V+B2uuMMpESOXKkiY5RZTFGnbuwjPejq3NG/8hxB&#10;h5WIsspzMYdWdAaJJCkgUWJve/O9CwPHEFIOQHSJ+YoFIAtQlnDEVNXDmoBZwas1YbSzSyRRzmZT&#10;Kis1C2HTIJXqDfYX2rufHECwTRwtIKLFkdmUn2lhZCizvXe9gNvvwRy+LpTBcYa+qWWQkgqqOp2G&#10;rYqrA6QNyb/ozeLDdEUSFMnqVM7tpiAGzL4Fnx/Yd+FJWwIAevLIU/f9RuRLJwFiMSQz1Nmd6cqg&#10;Qi/PCVFX804AjroVQViTVMO9bWD5O3Cr9R+ssU0kuQrq0asLG5JfbwyiqPwR8cWRcLHx5HAkiDO7&#10;sgj0ygFrZSTVVpBY+f8ALgXHijgykyI2WSfrEMGWgwa7bT2ICkHttVkfLQXDjOKLlqqH+p+BGXFr&#10;fqPoyRFLK4jMulJZiwAeh7dDXe9nv8DffgUwSzxnJQDRjI3UjLaUkie9Wk3vIDvZ3ax8cMM+QTxu&#10;YTGZFcRSwxpoYqx3dhVaWG4J+P6cIcx/ycuUuPNK2qFaxgrMgFHUDfZu/wDz78DhyMx6U94WxF/7&#10;hkk6fkDkxlhBSipiOojA+42N6G1G6rY8LpObLSRtHHkRlaOQhAF2NiB37Ab12PBeE0snL5EcR9GS&#10;JbjZQrRswsjfbY1f/wBbhUOX9RBjQSIrxgyyhgNHTPyfBHg+T488VXbr7xRQNCMnzA01hgMhkYyw&#10;BHaQqNLEEBQQSWF0NjXztdHtxz+aaeJ4o1LTK5ClKZQWPY9tq7Hvse3gHGxU6hkYnpxClaPUVfxu&#10;CaO+3cmq2PDJjGY2GOpgeirO40u7X/L9hf2vfc8KijOARVRJcU1Ne+cQF5bSNxqfQ0cgIHTPyFNE&#10;2vc/NcZthMiQaQjEHWNRLha322oGu239+JP0hIsXUZpwn1HZi2kXt23Fb+b+e5PXmCmN0VLh0qxI&#10;OlibF12J3HazfBFkoBAJ70iGSAOgRniEpfqNHsoIrY9+9+B38cYQ4LYitLixlHlfXOFOzMp+sWTt&#10;ffvxLFGZQWk6MUqsFSQ761UAk/uPHz3rjiTIeGSOKRjMSLBj7KpO1/v3Ivz378EAQApxlclquB3X&#10;peJlItS6urupZ11mixNFlX5vYg/0B7gjl8cKZRhmkdta2G2ohGNKa2AB8nfiIxgoXYy/qRlkNUBo&#10;9wJYXsSaHckb8c4+hulFEdUoUtkSEGhq3Cxnb2qb3uzRviq/t6xoRn0784lyYgsYSJ0/MyrII5CN&#10;QBLEDV2ugGAP+fwN05v/AG2P/wDKOCJ+m0sSqTr2Ube1tQbVv3F0K+Ls/AYfko//AGMf92/+q4QS&#10;BfpTl+o1iw5D8RJOgi6zsitG4FKG/TWUCqC92I+oCu/cb8fQqyQrHOFkjlrSyAKQxBKgjz2q+47c&#10;YtI8carlQoSZdR6bgliCAaA7WL3rx/URs7vmM7jRjoh6cNhtFD2sew1HuKv9/HGmOcSQQGofcOeQ&#10;B0vEMvWilZkmMaIpGlza+4Gvd3NfGwHY7jiaPJfShMZb9MRqQm9kGzqHjfcHbglTiz4wbRqZiyFG&#10;72N7eyd77D7Ua4ginOGjvK6tKoIggCGyN6AFeNwTtv54IkEnJr/hvXtoiy1aXHxkMjoY2KSKy+9m&#10;YkgAbHQPLEbX/XgGPHdAKYzGJwY4g/1FjuAB2ANb+PF8N8p0GO0irqmyIhJIS1lDvaqKFb1/n34X&#10;48kEiQTwAx5BQgmW9DOpq+39B83uRwRMGDCRGSdY1jkyEZMmmJ0b928KN6H3vccD5KPG8OLDGI0V&#10;GtSf94O5II3s9wP6na+MIxnKMqKZS/5mi5Qi1RSCfbdqCR4N/wDSSOGF4pHlabxHECadSooj5FDc&#10;7i+/bghZUoZNp335GIYeWSiTptjvAsaNOjMQwmLHVpQA1d7X3B4x/LhJGjnXIJJjOm2oOx0lm/wj&#10;yb/7HhxjZXTyYo2nlMIxFEbAakUjvbG7LkAGiLbbiGCeZ+YvrN6xJ7WFGWJW9ux3G3ntVXwQJB5C&#10;h58OuvBo5miycdA6sum6QIQL09wdvrQEC/IPEJnjnjGoFMmRyscsYpVNbmu25LaibokHuK4kyXZc&#10;iGCeMRrLMpRWkA1Ma1EAGrFC/wBjffch8DIOO4QQ0rl1SAe4jVaqb+laHdfcfI70QyOOXQmQPDNJ&#10;1q/VCTbm6bSAbsqa9oB2utqHEfQZ5DMh0GQaDE4IKyRsKA7AKD7VvY3R+6kqYzFIHnjd5NTkGlxk&#10;9x0nyQD9N7HzQ4Ljy2d21uzRoQQENmT3Bg2+/mzXazwRB5E2sWzHemsZww5UhmklVWZJQjotES6g&#10;a8ewAX23GmvPDnGSebQ5l6H5VSRENI1RtQC0a3VmOoAVuDdXwuSeRpZVaB8WNER5JVbUW6juFAr+&#10;ZWZbHiiPPAvM5JoxI0auZ1IiosVEiMBTJ/xFFJJ/rxQjEa0YvlUHrehjTRuLjwq/4iXPxmMofE0w&#10;O6GQUQWIvvQ+e42PA7fmoIlaPVJds5YEMAoFAX4u727d/sUECwxSlikqqNQfuqUCqb9yKo/J4ilz&#10;JZZJCj63SHT0xFdM2xr4BX9+578KhSwXofup4M3B+kDS5PWR5QqqyIGJUb6xtpqrAHg+a71xzDGc&#10;hoG1usTjqSO1gKQDTKLBNff/ALjhqgEiRTnGiglVCJRJuJFIoMUWv+X+W/Bf5qFUaOVIXjUaIjGo&#10;WnABIoDcAfbvwRYJIFDWlG7tXnpCfLZI4lZGEjNqZBpJV2WwNfwSd9J+duI4p5nx49bBJUf3UCPc&#10;a9pHhfuBW3b5YiHpxyS6y0BIYMEWxtZA2FC++17fHAUMmOZ95VfqAEx7bhfFAd7rzsB34Ihl0Li3&#10;DNuHvbxZRGSBlmZ43uJkehqGog7mu/8A5vhhguU0MoBFM3UVQpVjvdeKvfztfjgB5IMeEOE0Xa6S&#10;xK2e4s3uO/38bcS4bdNIy3vRi1sGAssfaCO5F7g/HGVf2nh/X5jtbunmVgAYsUjkWGo1cl8ukX7k&#10;nNBDkxQmNWuGYh3JIJZVJQbmrBIrcEbfv1i/Hn0pFl5ic6x8VYYJsDMYslUZdLsCBsdmbYjfYHuC&#10;eOwvK8UrPA7SquxcBm7KSKT41Nst+Fra+KH+K2BNn8nTDETsIfzDwlWOkq6sNIINsuuwL7ixx+ev&#10;5l3cnadz/wCQhClKlAJmFgMQISkitaKUDyKuMf0S/wCKPxbN2HfUrYNonFEpapc6UCwAMtlEO4AC&#10;kBQZxielaR+bb+LDEzFxs6KF5Fnmxsu5nt9DIzqCBd/SdvgAkAbjjxU5t6ci5nzOHmGVkFJMGchI&#10;XW0MscoLSC9mDkahdG9h24/Qz/E56NlVeaHKj/UXrjpnYgHqK4S7uhXgi+PBn1lhyco9aZ+IwvFK&#10;tNiQ6SQ0hkKMdrBZCvY+D9+Py/8AD/0fPSQUl2LgiqiPW3W8f0x/kJpyt3bSiYFyp8kBJBdIqlbA&#10;h6FBalmJzBj0x/g9LF8F0pZDDGN6smlIsDYNeolQe4249u/QUUTpha8ptToCE+lkkYbrflSANIP2&#10;/r4J/wAG/OBNkYUJLRzQuFkQC1VtTFlYjbUbNDuAPFE8e5HojImijLSmwYo+kQBWtBaMCTYsb/O3&#10;jvxx99nHtZazhqMXYN6MezFdybO265U1KiQCvEKvQJq1yLl8s47YcuxuhE0cn1DQAxoMUC7swH37&#10;bm/6cbA5Qjs6SSIrosYjiIYFnZiCaob0BXj4B41hyOaeXGx5ZphJLKiB1/moAWPkeAfueNrcoeNZ&#10;EQEAqEBGygA9itb6iTuf61XHKSFgpY9L6f1R4nalpIIIJrQhw2n4vT0janK8aGSOKJ16PtAZzZIJ&#10;32Pzf2287dtl8jwo543jY3FCVIJIDMKqr2u9vuPG/GvuTkOFjHuXbTvqNmr3P3+f+u+xsaDpaU0a&#10;XKo7lCQaO1Fd627/AH2PG5Cmvmz8DHmtpU5OXretekNF5WApxoIgglZmkuyABfY39+9+N+FmT6Ox&#10;8zTFOoLGQBnWIEEN3UGvF2Sdvni5YksHTXUsgJIQOfHav6bA+f3rh2r9OFmT9Uj2BGAtbG+n4/fu&#10;K41yq0fMd9fxGEz1I+0lg3PpUW940/nfgnyXmsZxsfl0Ukwcq0jIhJDG7OxBJ3/YfbvZORfwy8mS&#10;GNszCjiQLdJGokI/+LTdfudga42/6ajlWZpGYqmn272NbnY3vZHbzf78bn5ccphi6mjCNasHA+kH&#10;ZtR8nwBxpCQLRknbUuxJ0v8AgNxd7ZR1hwv4UvReHmf6zx+WYjz5KFJDmYEGSSjAWo1KbBujf/12&#10;HLf4W/SWJJNkYfpr0xAySiRy3p7CLOxPdiYr2vf48+OO58Sx40Mc8GmQxsBIzU3TB8KLIIP3BoHv&#10;54aoBIXkVFJYD3IAFUONyooLf3P839+GJS5rbOojIdtIdlLSAHpR7X7yzjpe38Jf4VZGY/M+a+gP&#10;SPMOZl16Mo5JihdTAG3RY6LE72Ngb2HfixJ/Cp+Fkc8Us/4WehhFqXqauQYxEbGih06K1EEk3tdH&#10;zXHbrl0DY5ZE0mZpGXqSpqKKDQ0jeiAd2rayfA4uC9CXFkiyY45ZGZw0tEUyAAlSN9N0LJonbvxq&#10;wBgXLH9d9R1yr3hNdnUQWAJUTkAwdm7Lx0yxf4YPw/xc8ZXJ/QPozl2ghuvHyHCUqxopJbJTUTVV&#10;se3bi1w/w9chhkbJXk3pkzJciA8lwzN7SK6R0GiRQAAqj5Gw7NYmLIsMrxr1IBCMclxY1eXA2IIN&#10;V/w/fjLHxmM8Ukaljo0tMbVQ6/R7SSNJ328Gj5PB8thQ8hbT9+UKO3TLEnIEO9HF8jSwjTnKvQMG&#10;GrTS6YA0Cp0lx4oVGhGCUEjGnSbC9tiPPAnOeScv5PyaLJz4RPrWVog7s1EuGBYE9iKOn9+/bjfm&#10;bEzpI83SvoUV0bOEsBlIH1Kdydr2B7cdUvxw5/8A6s5JlNNMyJjY0sgOog6tBYBR2GkkEfIFHa+M&#10;swtyAduPfd47G7ZhnKCQ5USGAzsANLnpxvHmf/Er65lfmefy3BOPiwL1FhVdMbSmRdEgQJTNpchf&#10;i9/vx0V9Hej5uf8AWZ8R1lbLnWRZiWdSHbWxB8N9QHYgV3vi5c3l5h+If4ic25hmZuQMLkXNZsbD&#10;g1ExTggF3YGiTrYgA2BW18dpvw19EYOFmJkZMLmFysrnR9bdqOwIaqAXs3njnBapiyGLEtToDwzN&#10;S3KkfRl7Bs+w7HL+anFPwu5FfrSCcq1PNrC0I/Qn8PbS4qTHADLIevJMF30kAgjbYd9vjcAkcdqv&#10;SnoLB9N/l0VLuEaDekJWzEgACxWw3J4256Vlxo8EYeHAsaNAIxqUHpqg2s/ceNzt+54i5suNI4WB&#10;1SeJSpVqX9mIPcEef+/GxKAmpZ7k6W9rx5ectRLEFIBZgCE2pTlekXH07KI2xhG2kY6C6+lgfkCr&#10;vbv9747Bcm5tDIkUknTQBF0pFYLfJIB2J7n5P9Tx1IwvUA5bMMd3Qa1A6isGs1dEdhXc3e39+Nh8&#10;l9UmHTOZkZFI0U49xr+tg/A+d9uzAvDUEMSPXI8I5W1Sfm6/U5HKlODinMUjuNh5SZaqYwFijj3c&#10;kEhSBuBv5+RtfDF35aIoTFETqBWWQGveD7W/4Re/370Rx165H6zzTNEXiVIJV0L7iy0xOzeLHgV/&#10;lxdsznitBaPKx7GIbJqPc2B/l8fHcXMzEHepp01B7OccsbOpK+vsfbMnrSIPVMytHNDIwcJJIEZT&#10;YAb6SSOx8k71xorMwlLTxuZFN6llViVcHcgfBH3G9f32DzPnUbq8JQraluoeykbGyb3FH78Uf87G&#10;JNORIiiSyhHuIW/qKjcXsRtuP7lfffjHXkhgmhskWJLBndha0VCbkaS5Ca4Qy6BGZO5WzSv8KCCN&#10;Q7j9jsi5r6ZHTyCaaTUAEQUBS/T8GwTuPituNv4ePBMzo0ymFwbvu5K6qX50iyBdduJs7AgWBJkj&#10;SimybFigsdRgRZNfF/04oUDKnnGsqa7uBR6W0fnTyjraOSvi5CTmAoEI96AWCPcDe1EUP62CCeN9&#10;+heZH8vFklpJMt2SAqx+ncBm0+dCjwNxerfioc1jgijkYIqKWBKg7mtjue171tY3BsHdr6RyEinB&#10;HTMaMNIBAcMxH3BF6tj9wDwyWAktz8W5d65HmbaCtNCHbLp76+EdsuVwyHAlVclIo5CDRdleQIAb&#10;Kg0SzGqO1UR34Hbl8OQxY46Iy6RqBssFPus+XK2TfYdjfAvJQGgQk6gq6wr2W3UlW72QR8j9hw3x&#10;4dcQmbWhgmao1faVbsn7j+UCjXk8aU4KOK5/tuQGkcBS5iVUUQ1vzfWt+oiNeS4byR6YVfGvS8K7&#10;awwJcgV4NHt3PitlOb6Y5c7SGSJIkkKKqKA9MoAVVWt/ptj4388WXIyUhIeA9PpxsShG+plu/wCq&#10;iq8d9uMIZ5p4IphGkZItS9H2htzRogt31V3ocSSjQlgOXXl28XROmuAFHjkWGrNwGsVLF9HctVnE&#10;kWtVk9oVFCozGwBYH9vF+DtxJk+muWtOY9AWaKzq0gK19lqqIIr5Fnxw0nzPfkx9egZ9clVdp/Kn&#10;wpr6tvNVtwAc5lkdljdtXus2Qu1C2J+xP7m+KqUkAnB1BqLB8tB28aUzFqAdZZw9yaNYv1GnGIjk&#10;nEBwpZg6lSseO0K6VIFKVOnuLon+pvik5/KsaVnSaNCutmKItkF7JINVfigdtwOLrm9XKWHXFGrg&#10;dRJztSAajZ8/H3PnauBG/KTRRhvY+o3IAChI2DX9/k9/78Zjc5RqTMULFw73Pu0UnG9OwrKsgjjK&#10;xggbUVDbKTf8x+2/EPNsCHBVTHHCQBqYJ3XUdifJ7i/G3Fhzuvjy61ctHKSoZdwxUErpUdv3r9u3&#10;CPLm6vRQ1Kff1W0kBa7xk/NnyOCNSJilMCaMD6d0aK5LK0K3aNFKrB1UC1rtXiyf+X9eK2cew7Bk&#10;VS2ohzqOzXQvawNv+Z7cWjMhaEO0MQbXuqsRX3IBqyOwHFeyp0BRTHGPaSfABvswNe5iP8vkVxVf&#10;2np6iGpJBDEioz4xWuaGKN5On0mhJLNQolyNyfn3V2+fjjWnP86JBG0ci9S3BBrQAo7fNdxXjYni&#10;681kRmkZzpQAgonYBrF3/wAIIO3b/PjTXqIKp0LZKlyJKsAGiCfAJ2vv2v5vCompIJNLCvhHTk/U&#10;nj+aO/nGlvWvNGjinCSA7uHZNwrSMQQT5ogdv+w48lv4m+R43P8AmfJo45ZfzmLzvCngncaSwOSg&#10;khjbvZ1qRuB7Tey8ennrWcRrLEWIYtIzaLAsAk3YomroEd6NHjzl/FSSvUfJ0mhGRHmc1giTUb6Z&#10;MpYPElE6h0ydvBsbcbt0oE7bZKSlsa0pdy4cs4tYVcaQnem1jZNjmTPpPyZeJjnhI8HNfN47Z/gz&#10;JPg8lGLrilK8shiZ1IoBkqiWrS9qQxvdmO/Fy5hDiNmPNCWZEhJKkmkkaQixdg6hYNbbm9uFn4bY&#10;WNj+njNIjQSrAseigXdIjrEpX/2dXv5AFduGeZlLrmSCo2dA8TFARbAA992QUT4Fntvx/Qn+O93j&#10;Y9wbEvCQZqVLBJtLsmjk/UwNbev8T/8AlF8Syd+/Hm3yNnmIXL3f8jZVKQaKmypYM6hq4nTFg0ph&#10;4Rwxgix41dlZymt6o7WFosN9JJursH/MQPNkRRJJIsQxVd1bcsyglgGIItasCz/bgDHUZRyIeoes&#10;VC6yNEZ0tbFLJ/t32+/E2uNEKQ3kTLLom1N/Jagow7AAUwruaF13+gx+ZETimoQzBLFqljV7lmLZ&#10;8bR9lmMQkLlo6SL1HjG7K25I03YJ3sXt88CQY8LwY+YFaGbFdiiAUZDVgMvkE9tx/fjLMwZZHeYx&#10;x4savYZRbPtYA8VW334JhWWJGcmOONkQR6jR7+4nag1f+dhwQictS5mJQKSAAxDFmzF9RlTxjKOf&#10;LlVTPNKgdy7oybop8Dx8EfHkcFoEZTW40ks5IGsWQu21X2I878LxlNFPkO4MkKhY1BOoKz37k7k2&#10;ft5vgTrC5ydZjNFAoNqw8Hfzv4O/7cQQ4I1iUzAGcV1enhf1v4OJQNSgL1GoBAvgHsQPJugCR8d+&#10;MIZDCXyJGMYUldMre5j8WbA+w/pwNHltExmeKe0jDJYo0Ba1t7qJvsRRrjGRUy1lWZZWE/Tl9wYK&#10;o7kfav8Az96YDStu6efZpslz2DAB8i9WvQ274PBAlORb0ZY2cCNdX/FZCk+TsGoVxgzoJJpZ26Sw&#10;ghhHsQR9K3tZ7XW5P24yx5niI0qhgjGlAwCaQx3KkgEsCR5/z4ghjjngmDIWORO8cpIJMZs6TR7/&#10;AGrYffhkQFHG5Dmtcq4fO4f1ibHnLzSggyRDFj6MrkahI1ggr2BCXR73R88MIsSIuGZ45lYKF1lQ&#10;x+AT4OkBiNzd3XFejxEiyI1XIkVoZAjytq/LuQdPSK76mI+SDfbgmKCb80I1Zb6tlmJoam29uwAp&#10;qP8Ab5HBD5aiVCjBxUh6Fn9eoyg3MRRLFFjyNGY8nUJI3o0QCVdQQpGgCh87jc8QwSSZOqKKQGFX&#10;YSNIK/UWyqgHYk9zue39mWRiiKRGVI3pWVgvuJkBJBYC6VKrztte3GMccbMiSIIoo2aVgppdb/zM&#10;R3HfzVk3xAADi+r+XgGjf9WJ3oLVLigFBbL8s5gVTNiiCZkYMSfcgYhxuNSk7ADa/wBz/TOFyJEK&#10;gmbKkYCR/wCXV/OnhdQBAG24/bhnkNIFZGljeCGMu1AEkblFH+GwR/UdyDtxF0qil6SuskSiNdQV&#10;lddxVV7q38b144KAaARP1l2NVUGrDC7nTzanCFk2TkYU7y5AjMQUR6rAkZg1LqAABK9/ttfAWTKZ&#10;VldJAnWYbuKeoiDVgD6gTXyNuGOZElMroMiSddYidhqjAItivcliKuh8/HA/RjbpxlzIwIk0KB7F&#10;F6V37jQR57j+wSBV+zaELEwBzXgcnbk3fB88f8vNs0kjsQGWM2qM2223ddjRvv388FS44yNeS0cW&#10;JoCxSRdjNH2B37kncj78LMlJ4k6kZLl2AjVKDxgGqoefN/H9OAXzZmidJ0m6hkBDE2CF8se9Cv8A&#10;lvxRTEOCTW2VtIQV0AUk+f4BbtoKlhLTiAZBggjRWEYG0lmjv37/ALE144wJJIiYOspce6TdWQHY&#10;6v5bH37d9zxyOYHIkufHSIRRqFcEENX8wsbt++39eMOoZ5o1ZS8jEEEHSGBNC62of1/58LhYOJ3B&#10;DGj+D+djzh4QrI8hMcckKD3lRuoHYHzZBs3uTwjx59aOejJkSZEmysSsSqDs9+SD2F/0PDiSKIMI&#10;33jKXIEYEBqPdgaAHej3/wAuIoMX8vj9GScory6scpu2kmx7iBQ+e+/xXBGhAJF30GmWcQq8bR3N&#10;GzPExVk+jSSNq7Hc0CdwR38cSu6Kkskmpfag0Kv0huxDefG4NdyPvm2Oo6ij3MKY5DsVs3spv/Lv&#10;dfbjJcaWWQSvEzwtQ9jD6dNeBVGt+AkCpiEy1uCRr35+Re0SR9fRFCjK0brUbE2w17BW8bCyP2H2&#10;B5yDpSWIzLCwaJWYDSQooE9qN/byRd8Zx1DSsoUAHp01vpXcD9gKva7sDbiaTHkyVEbdNdDHUpXS&#10;X1C1Asbm6J78UWQU3F6Vr1FxQw0AhxUOGHUjs+ERYQhlX/Z8hNauWV8jszWNga91GxQ7jsa4aas/&#10;/Hi//Lwugg6catmIgSOTSiQH3u/1Le3tAFE7Xf27NOtD/wAf9hwqNSUUDkuwseV+LwJM8c+UssML&#10;6CdSxoSQHbv7jYCjfYb1964hzzDiSdJCVyMgggu2qiKsCtq+1+ODpczHxbgxw7hyGcFdLK1UCGI8&#10;fA2PEUODG86vkyAoLZRNVrqJI0na1Hx+/GiMRDkHR/OJY8KWJGcxhnepVJJoqRuaG1A+NzxBIJZD&#10;jZLMnUQsNBG2kGvb4s3ZBPftwZk8xVv/AM3wFW6cDgSXQA3ohqttz22r+nC/GL6EgMZdwrMzKCQh&#10;N0zHwO179+CJtBmRGQFAkjllnBGgd4wRZBrwLo1+w4wx30RywSIh6QQjaqIN7nbu3xvv4PA8LgWZ&#10;FJmVQEKmrJNFg37miPFn+vGnU4ErGFi2l1U6te9sQe2w3sngiAQQ+UMMmK5OowaEvGpFMNOn+ZQR&#10;/ej33HCbrSnK1mo0UlYWY7SgfUzjtZ7fP7+WRkxpImV5pBCGGg6g0jaQB7fhL2I23+w3iXHwjkmX&#10;LikdEjLRqWqjtTKBs1jcg9jwRUrAIF3uMxn40PUQNHIyGbHdSyTR2soNdOyTpW/8A3FGhVXxKMvQ&#10;+LPAnWyo0aBQxAtSb1V2JAFn7g+eJZ5epCg0RR26JEG3cAsOoj0NqsWK7XXfgbIljXSVEatEyp1E&#10;IAUPsDsLUsLBvsaNC+CJxJoxHCJ4o5cuWB1Kz5EUjFomG41oTqQsb9psEA7fseGOK64soSCd2kMj&#10;NKX94oNuiL8I22x7fA4FwoSuN+cwowHh1El2P12aY3fuOk2K8H+gWLmvCBqAeQSSNpC2x1fqMCfq&#10;ABF7nsQeCJBBqCCNQQe+2hmujIml0G7JjcsKW6YlKqi2479gf68QPEkWqCOMPNIxGuOh0tloRn6b&#10;76gP3+BxFBkyZknVWGSBHnLByunYe1i1Cy2wI+aIrfidi1qksRhZJGKkOQzOoB1Ct1G4Lbf1vggc&#10;M+UYx4035UIJnZuuoyDqHtUtTLf8xKit+3ceDwbIkM2uR1eVEERXV3QKKU2PNAK+/wA+OFsMnQkd&#10;BOXCDqyRN3YN7jXYkmiAf+vBcIbXI8Mc0STR1CJBqRi1sB+yb7jcGrHBDwpJo/rHMz9R2Tpq7Egh&#10;Q1e0AWCBsdvnffiDJiCyyjH1YsqhNbSWFcEDcbeBspseDd8Zwo7GSNXZJopFEzhB7Va7OqtgbJG/&#10;EHM55XpNRlRaVyVKvpFVvtf7Vv8A3HGeJJAZ24P3SCk/MC/YrJGpXqk6lkvuAe4XfzwsEc7ZbyZE&#10;nRiQExpWzkjsAdgfv89+HmK6KsbTEDFAAewVJob6j5HYX3ve+B8xoXMnTAOm3jZr0qSNgWo+O3zf&#10;c8EF2rx50P8AcRK8px44tQVXLqFIJB3sE/AHyf8AtxAYAqlIoE9h0mXVTEsbIAO+ne62+b+OMaaf&#10;qICQzkhzGQKCKN6JsEWLo7jue3BGSRreaIoq6bKkbAmtrqgSdh37eb3IA7B7tXnA2dDL01/LyhxL&#10;ImqJhq0BKDae9XvZO5/bcl8vkWJ2jliec3qsk6EAsVXbbb9h88RYk8zyIUQO6hklTuACD7iTXfxV&#10;1wc4mx5TlAIwKhBENJJBG5rsQD5A3H7cIKSxcUavL1jVIxAggt9QL2p5nWDFznuo10SM1o2unCll&#10;ZVI2sCrBIG3iyeCubB+bcoDVIcoRTxuwF9O031Am7BKgHagCw24kw8TFnVJJElaRYS3tApWBFAkd&#10;9J91b+AeHfp7qfmZYhJA0c5mhLSKCCsq6FYgbLQaiRWmtr2PHgPjLd8neO6tr2T5TrVKIlAh/rCc&#10;SVPQBiAOt6PH6I/if4g23cG/d07wEwqlS50tc0ucIlYkAoKbH6CsE11AqH8ef4o/SM+bjzu0DCeB&#10;crrSMGpmGoEG6sMqg34JAutuPzwfjL6ayuU+o450iMvWmyogCAWiLMpRiDRb3Df4I237fq+/ii5C&#10;cLl3NIZMcyyK0oZ41sUOoSx/mKtsDV0P6X+cf+IHl2Nl5M2bHiuZsPJmKogKSoUdgCGoBgOwG4I2&#10;4/EqpEzdu37XJmIwYVKBSoYSlSCKakm4OhBdiDH9k9g3vs+//hvdU6XME5UsycCgrEVSZhSErYUA&#10;CThpmK1EO/4UeQHlK8sjx8gCWecZmbKW1MZpCNQ1E2FQ2AoNbfPHt76BlWWHDjDmY6VLmrX2itN9&#10;iDRP/LauPDL+FTLmlygMiOVXGaYTjy6kYpG/vKg9l3Y32IJ8ce2H4b5MJw44IsqPG1BKdi1qpPuF&#10;k9yGIu/6Dx5DeqlzNpSQ5c/VYZPqNdMzaPabsUZO70ochKSuzuCQlgODsC55jOO3HJpdYxGg0o8b&#10;hHB7kV7mC/2A/uO442jyYNK07atUiKoUjYsxNV27r3r7f30lyTKXTEjOrGOQKjLYEgQAlie5O996&#10;+eNyencnqBZY1IEfvk07g2aLEGyNjfgbbcZUDD1IPKotfvwNNpDpCtcvDu0by9OErHAoeSN9KlgV&#10;v3UNzY3/AOews8ba5bjzsokaVm/MKEeShfwAo+oV3++9cak9Py9SYaXDCJVJDWNiA25PzsB3+Txt&#10;/EySqxs00aJoHsU9jX9hY+P8xxpjzs8VPXyLmLTh45MQg6ocrIJFJG9L3DX27fO5/wArTj4TGnGl&#10;I2o6TsSaHz3BO2x4p/K8p8hlZCP0mK3VB1PzVG/i+LzgSLnSRpL7kV1QFW0qukeSNr+3kjyeNkq7&#10;vSnq796xz5iAQSNLDse0X7kGJjdCF5U6OpiF2B1FSBqvsL79v242EqR9JYlRXKkNHIfqIPcEDYmi&#10;aHx/nrnDMuP0VlZEiikpfcCsgH0jbsd9wa33N+L5jPD7Z5hIhZozEuqlK6vIHj/nW9cagpJo/rHP&#10;nJ1u3O1Q3jFoxnkl1R41KrogdZARrZQNQA89vvdbHi08taJ5Om9lUUBtJq5PChRdAeLHyPjhCsyi&#10;NHi90UexKqAy6j2JFEgH/r4HFj5WYcaKUoPbKVLPIAoDH6ghb9xv8/I7NQHc6W77vHMU7K1Y+MWg&#10;roEWVoSFImEemvrBAAs7mySC25BHDXF6JRyZFKyurEMoCg2BoBqwpNagK7k+OEWKOrKyktKWKzUC&#10;Wj0IRWk2Qa3sirII4znl1F5FUl+sqRxrtdgFgV7bX327bb8bpZGFjWhLm9WoOlOMZFkhm49+cWCX&#10;Pxyox42UGOYr01ICuVHuY+TXgfsfBPE00zRYzTGIGGDpltOna29ti99rYirqxQveshJImeWCNXkW&#10;QAgqXeiAzFiRt7SNxt34NidGkcNMNMqozIH/AEyQDY0HYkWQD2sGuBRDfSLPe5oG83p6QtNw2sYv&#10;zATFsguxRleGGIrS0t2wX+ZSf6WPJq+m/wDEwiT8mySIyQIXjcEEKxMZIP8AY7+RXbYcdyJ5Vnjh&#10;H5dVGO0ldMDVKGB0iwdrbcg/sd+Orv408on5vyafHClnPWZlaw1hGAA+9VV72K4wTh9L52bkX/Me&#10;k3LMUmcglqKBrWzZOHrlnHiJiR4nJ/U2aINEiy5azygAgJKXDOGIB3BYEk7kgdqrjuh6Z5lHHgQS&#10;ShAXZGVVXvIgU6WIoeb2q+/zfTD1n6d9QehvVnPeY8xx3HJc3LXIjnKH/ZgdJcMNNhbC6TQ3IH34&#10;u3oz8YOXPDLCvMMXMVGQBS4LA2oYqTVNXcjvW3m+ciYAcJpXs6Vj6vt0le0yJW0A40hAcyxRP0pF&#10;WKrF6mjjW1s/ir/jNxv4YvQknO8Dk8/qLnL65PyeOrLFDtYikZQSTXYDv2JHHhVzb/7otblfOp+X&#10;+rfwdyseEzmIzwTyx5LKjUSCxWqoWK7f249yvXX4P+gv4geQ5XKueZbY82UlRyoFcrK4sMqsCLQn&#10;ft/fjxp/ih/0GeL6gwW5z6Rzp+cZjZE0wKwLCGLAlUjdaBvYEDyO23FlqnEnC5SwrQ3at35cXjNs&#10;GzbomICJ5w7TiBCpz/KUPpYKKFApq7lqA3jY34R/6bL8LvxZ9Q4HLcfGzPTUmfPFGx5nKDjqXZVC&#10;CZjtKbNX32HHvh+Ff4j8l9YckwOZcu5gmWk2NDISr6lPVUOGSjtsdvt3q+Pxvt/om/xa/CDlMXOu&#10;Y+lcgxQOuRDLGCJ1WGRZA4QUyn2i38f349ff4Tvxn5v6Mw+V+lubZskOViwY8MkUzsGURqsQQh9g&#10;RWmyRwmTMUDhXToc7VrXnl5bt+bj2Newo2zd6ZZVLUEThJUFpLgHE7ku4DuSWUDZ4/SL6c5rihIZ&#10;JshkCOTHG5Ghttifg3Wx7/0HDTI9XzCVsXrqil2fWuw0b9z4sdt72vc8dAuV/iwM1cYRcyZTIqyS&#10;IjF1TSt6jWwv7fc18bP5b+I+HDFJNJkx5TPErKshBXbY6iTsAfdX9PG+5JZg4qbMXuM7an+4+dTN&#10;kWFfb9QNaVFRlwerC5i5fjB+N/J/w19O53POaZBUIsrq8j1GI41LGQk7GqLGh2Ha+PBn8VP9O96D&#10;/DD1Lk8rblM/PsTHyJFmy4XZBGFem0aRutCgDQ8gduO6v8TuRzn8apV9J4YMeAwjiuGxDMpapFOk&#10;9iCQR5+446s4H+hw/Cj8WcbX6l5PkYmZmPHJPl48CESKSC4RGWyGF3bfN7DjJMVOM4/LP0jpmnkM&#10;28Xj1WwbFuqTu4Tt4kGfNX/40fMKcKGASpkHF92TCjRsz8Ev9OV+Av4tZPJ+X4mPznk3MMxwkceW&#10;YzitKwIKmS9QVidIOxo1x7J/h5+MvI/xH9PY/N8X8yhkgi6ChwUeGUq2taJBJ7A/B3qiOPHyT/QX&#10;fgL+H68u576ZyMjlOXg4sMmOmU6wM88AAlZArBQzMoZXo7mq47S/hjhcw/CLD/8ARnC5gs8HKscY&#10;0Ina2nVaGlGY0x8rRrYkGjvdM2YCy+xSjV565QraNg3evZxM2OcsTgo/MkqAKb/clRCVEAGoNWPN&#10;+/vPOYISEKDS5BAkdS5FXvvtZv8A+bfweEXot3yebzZGTJIiY8gKIrbPo2oqPqshd6NbbcaQPq2T&#10;mnQCS5HXk6YMbGve9eweSwO4IIrf4437+HnJs7LeJoInZklhaaZ0JU0yll1HY3uG7/T442yy5BIz&#10;PK3XPSlI8ht0tMsPirmKv/r08NM3jud6bykyeXxOinraNGp9iAptQe38u2+3jh9GWjV1eQNKFdVj&#10;CmkdgWXcb/T3Ow34rHKMZ8dVDa07GwpEYKKFfcHtq2Fea4do7iQsuqRkMkSH/ER8XdnSTq70B+/G&#10;iuQzA8Y81NP1EaZvq3g1uUZyzRKkZyEkjcg6mY3dL4+3ne6+/EX5tJ3Y4eoxKirqkNXuasHbSaJ2&#10;qyB3vjGdZciOSRen1FlVWikYWsZWmk79iL2A7ivjjGDHmSGWoTRkUMUXSxjYjSo+BuDddr+eBizt&#10;S3fjEIYXuWA1/o+FIBbG/MTSBIQXO9htCgkgEFjQ7bjj5ldNSQxNJEAI5mLACMrftB8i/Nf34Fyp&#10;J45miZWiJsomv3Eg0NI21WPvv+3HDTuIxH70EcZknCUxLnbegdgNzd/94WKECrtbp6fiNiA4SBoP&#10;3EueJRBGqwsmmM3valLo6fBNb+e3FTl6qbY85Zb0lHFhVbvuSaN+D3+a34evIzokbzztpRmjLCl0&#10;t5BvevArwfPCaBI4PzMcwZmeyrMaVq3BG/x3+OERql/SWcmjeY8BCySaSGaFXmLop1k12Wtwt2BV&#10;/t8XwIkm0xWQCB5SxDUWCne/m77EHz/XjHMyGeYKs0MMYAAU0xb4Hazfg+fvxjCTbWgVWJoNpUMB&#10;saB/l3v434I1y2w2bKzFqFjCfNljDdVWkVo2ZIUY0HXuxI7X8H4rin8xlTJG4CBiwJU2NWwFkGr/&#10;AGocOOdmYzhmGs7oqIwpAb3FbDaiSar5417zPJOFGT1P52GjUSRuSa/xeRfjxwpa7gB7WPEd/mGJ&#10;DkcwYy5jCmNAWkZZAI3tUNsdgFG4qzW5PYftvpDnmSkbZAkfQAQVDXVVek7b1tX7cXnmfOpJIGAL&#10;Ky6tJ7Blrcne/sb8b/N6Y9R81jc1LPHo3B7EWu9E/wCIkMB8/bjOAVKchhnlYRvQSlOderVfTS+j&#10;ubRp31pK0wyqWMAxO4v/AHkjg2TXyaqu24348y/xAy251+O3oT02DkY4Rczm8cUSErmJjoYFV72C&#10;K5kYk9tvLCvQr1PzND13iZZMpi4hiZuyki2I7aSpOwvwfk8dVOT+kZPUP4t43qkxJJkck5fk8qxZ&#10;YQX/AEsqQSSgbEKyyRgGzY7bXx6z4R2JO1752KUXZU+WklnupIPRrij1Ayjy3xdtqdk3Rts2YvCh&#10;GyT5iiGcBCCpy4YMwLkhhHazCgXD5fj4uLaOmOiyPtboylQhbbe+9bAbHfhDnpltkBES44gG1A1S&#10;aTsD33oH4v8Afh3mRHl3TRhM2UkCJuKQKe5bxSkC/JJvvuQ55I5VYEmElAHkJAv2gmjewRbJrejt&#10;x/RbdEkbPu7YpKUhIRIlpYBglpaXCeGIFj41Yx/Br+RdrRt3xJvnagtKzO3jtMzGxKlJXNdJJDjM&#10;uXZ+dVq4eTK2M2JK6vpf8xHItCUE+3SaOmyKJFg9vPBRVUqYonumVHJ9mkkaaaq1e6zfgjc8RY/M&#10;w6KimSWPHXpDJhQrE5QlaZvNEFr+wPH02YGnTQ8fSY6WjKWRIlrrLHaiaJPyL246cfP0qwl3bQs5&#10;DhgwdqktXyvEXNZ5YciPD6TyRyOFkERLqG70rDf/AJDjjIMRjIZ3WdSqDHYd0NVt2Gw3PjudzxLL&#10;Ijq2OnUhljkBXJ3LMb3O9g39vHbiJ9cgOsK0taGklNalFC1NE3Xau3bghMzEVFRcu1SXNumfBowG&#10;jqHpFS66Dbn2AAfHZtxYPztxLEYvzEjtIVUKDIgAoEjv/wAth/n34hgxMdkaSaSLHEci9ImT/eBD&#10;7lbV81Qr7bbcT5EmNPJJGrrAGoGQEHqCtqN7f8P/AE4IX+YhadZJJQZWajphsUpQDZa+b3vvwcqF&#10;8YuZGhkVem5aqKsbLKSNz4+fFDvwoh5dIUaZ8lVjDFIbNNI17Be935PfxY7k3q5ERIljE6RgL0gC&#10;VUt9LMfNnz/48EXStiAzU+7wpSvDj0qbKkTwHEUrJ00WYSagGJG4FnyTvp/bt4HhyXSCdQpim0go&#10;e4HwXsVq3sDa/kjhVMzzo9o0RNMrRk2mnYL/AJd96/pXGKZckaPERLI0qqjSMCW8U4PkDb/rwRRe&#10;0lGTh2vreuefIweMmaSHpZVJAv6jP0wpnkF2wbuWVtlI7jYV345gzRPLHP1FUROsbxlaLrHRViDR&#10;3BDGr3B88LeZStL+VuQFUidBGGr3baQwX+bUCR82R9+COWhWzIhkxLAuSgQuwNK60muv5QdVk3Rr&#10;fzxJDNW9aZZh/b3i8na1qWkEuAQQMyARyz9M3iwicq85hkRgVZncj2NrI1BL/mbUpA8d9zfAxaIt&#10;Lq6omePQqtdChdsovVfkft244mWRZFhMDSRxvYnioxOkdkOSexUXuOxG4oDiaYvHKk8kiXLHqDCj&#10;sxsbC7ZhR2u9/wB+I/MdxMwqAY0YUsQ7NXvziSKV3xdDxI2pkEjNtYGxb5ACjsdv8+I4Y1E8mhZZ&#10;MeL3RvquNdW5VT/TYm/7ixH1UUvKwLIKKRo1GUgUxIrYX3A7dzwX+YWXF0xSCIsg1wiipUtsAR5B&#10;2a+299uFrDZmt9KM3X2jRKUCQ9xQcsy5pe4zd4myooHb85WlwhVSD+ppjUFi4uu9UD32/oik5tHB&#10;PDFHDrkmkWlK6m6K9wCN9RF+dh9xXDwosoAUL13BjVVIZVJANSKPJoG+3bitTYsq5JMzv1IyQpVC&#10;NG9mjVEKwGx+bur4pRi5rkPCvgGiJxUASFBVA7Wq3CuHNtAxpRwmTEk9k9OIuAG0kgA91vwRZBJG&#10;w7duAc/DDPLM8p6QBMbr2LMfo2IF/H/fj5XfoLACC627yzKAWBO+4FHfuRuOOI0/NKYjLCrK426t&#10;rIR/hW6tb3/+vxEYVLxJsXB/1oWpxr0NrRgnLY3jEUkpfVGrBid0AskWpHuHfvR+/EGM+hnWOX81&#10;HG9agpDKpFaSas6fsf6+DOy5eJ1Vlx5CszACRKYIB8b3v8Dt54yxVkOv8vpCuSpB0hg3f3aqP9O4&#10;r9+JYs+VoUlQJd1gNYgsLZsfU+F2hSCNBFFIqGb3yhzbGxdAEkKCPNd9r4nVMaXRoDy9FbjPYIR3&#10;3OxHx/TftxUp4szGykkB68tt+mH+LG4OxF7V3NH78WeGOWTGiIZo3dCJVQDSuruTtswPzuPnueIJ&#10;YOfe/L+9Y2bPNC8acLGWoofVgk58CLeAaOSsEhcZEbiM+7VrNsRvRA7Dev6+eCRkY0UYgYnSUbpo&#10;rHUCb0k1v8H9uFE2HkxyDRI0yyLQUnehd0DsT/XYHgjFCMQGeITlhGrOVPTHlWr+bwK2HbY78LUo&#10;EUPl20aHqRwpXx4+USIyyloUKpPCA4mfdQBWq/uT31X9uORlRyRLK2tp71I6G1m0EhgQNwLuiPt5&#10;24+yYYOuIWmdOtQkeMHSdJBKMfuo7Ancb8GTrhfloEWSPEixi8MMklK0moWpsEfUNrPzueFxKcRJ&#10;ADVvlkR4nhwglT+ciRmxwpSnLD26jVkEE0WWgD+/fvxlrf8AwJ/b/wDC4gxeojJpkjfHJK9Qvq9w&#10;Te67Karfz234P6i/4k/+14I0JCiLVHLxiDLbHlx4J55dMyuwlWFbtbtSzBbqx2JPmztwAqT5JboK&#10;xDsro8rEl0X4vbTdAeT9uGsxKQgJjwgSoVYA9Rht7tJ7Cj9tvvfHGEMdYGWaMs6q2imK0GPeNQbG&#10;nxagE+a340RysauFbMR7nwhXmrJAxWY9MlFdFWt72Y6lJ2vwfOw8cT4UzAaWmIil96RaNGhao66F&#10;sX+N+9ijvxjl4pWSOUs5AS2pg0jKD7dWzAgeVG3yduOCHYrIkUggOhwQmwUUDZ/mAO5W9ttu/BAF&#10;l/qsRWnt3eJskwVJGqtFKqalCj2yk7jT4Cja7GrwD44jijiyDFE+JN1YEaQziRgrMew0hgNO+y0b&#10;P2viZQuWBGVZ2B0q6igV23bewPAA3FCxXDOPHEavjz3C2gP1kpwQopRRGq/G33/fgi5CVABwA9GI&#10;uKt17zirSxSpLHqCiMs7BHUdUuT2UqSL7A3uLrvww60MpW8WRZyQoQgi1G3sUbEg9zZB88TyYbPE&#10;cmRljlhZjF1CVBA7OF9urWCNuOJFP6eTqLyqaiaK9ABHuXQDROoge6vivHBCFS/qBJqRZ7F6N219&#10;BAa8vaBVmSWWR2lkDRtuICxuYFjuW7BmQMB2tjxllcnyIdRWFhcXWLi6U616gkJIDWhXcqG9rAV3&#10;4bKgmxzqmaOaPS7RqBWomzv/ACszkWapW2II34Hln6FtPJNIHBRlkksqDoDBQLY7dMnTabGrvggw&#10;pFA4BZzV+P5t4wDj8vjhyVbEzJ1xitjGBYxiWuozSAndSdShV1VfzxPHCZnYh9E4LMY+mDpU2pOw&#10;3shioLH2aNhXGa9eBUEDxkTag6EKEjKMDZO9EAmyDdivPDCaN8cRiMxLSfqPFbMySR6HVvJNMmhq&#10;IXcg2OCGIQwuoH1/HPo8Bvy3F/KNKcyeMK3U+plNg0QqLYqwSNPdQP6QsF6ZV4pZ26ayFW+uOKwO&#10;o8oIPi1W9XjfjhlzJY1xpslVihmXoysQ7ZChgVVTuaPsADjV3FbngoCTLbLzsjFfHWORscRCVWZ+&#10;mwUSoNrAIJUEAJ4vbghmBNAagZuc79tCowCFjOVZV0nUYv1HZGViuq9xsABqC0WN0N+D0yEjxpYZ&#10;fzUSoilJgiFklJ3Mag7+32l/pB92kjiVssxJ/spikllYRywtZlaIaR1AAh3ABMi1fwOMTFDc79SU&#10;FVV6kJZS47rGe1fygEdu4JBPBDAlAJZVaUcUZumYtHEXWFaHLxSi9MjHq2BYLsoX31vuK7kAVwM0&#10;ks2Q88kUhxoqA0AlJCm2rfyG76Tv9geGLT4hcyIrJKW1AhS0LGt01KDZX5oVfGEMrTzsJArQjSFx&#10;1fUGcbhm0gaQP5hsdqJrbhOBXPr7wwAc6vWt9DCqeRsh4oDkhILLSINanSNwF1AgmtmAP1b2K4ax&#10;xI0IRHDQMNSl6BWh7SWIsnxpFj+vE0k6zF43SIyKx0Ksa7+DTj3AAbHbvV8R5GQJY1QPGiQlQkaA&#10;Cq7x2vuYue9jY338ViEgjN9OEBTAF4zCZUeJbXpqx1LvqIN6SO9KTfex2PEkMUsTmaVeqswLRKxI&#10;awCRam1uwSDVX2uuB4+bSFmCGGBY3EXTkVSsjf4gx3tr2+97XXEk02TIyoDFpB1BntFUmyBHvqB3&#10;8sfkCjweLd52eKAh/vdr53al6vwdm1tlHKHmE4jBnXUrxvSgqNgxMZ3Y96IG4HBGZI+QcOVXhjOv&#10;Q8Wkk6fLWB8A0LPAGNjsrSyTgxNIQyyaiwY7Ag7AgHc2Tt5+wpnWbmEOKJWjZgUDvVe4UCBVhTvb&#10;bd7seLBJIJajE1swv2bxZO1iV8oLH1TFplhhmogANV3y0atItr5ow4kiglR4cnXGxBrdyFZiWOpV&#10;B91DfYbEHdjy/Gl5dImRkTxxJ1EdW1a45LK6ArAA6RVkbGvO54ESTl2BiNiFYsmcj3SMokKSlCVY&#10;XZWiFAHc/FUeIP8AWjwdKLQ2ShhD9AIWjVfaDJZJojcACqIut+OJtWypmhQLVGYvZgW1IrYx9A3R&#10;vZWzplBOMqThH0lgKhyXvxIBz5gH8a/w6xvW/pfM5ljTRS5LQzJkuoKhXaMshX3AEMpOnYAgXQ78&#10;fm+/iD/DKDlvPp8aaHoyYsuSXcEjrMsj9NWWwAbB8/Gmr4/T9Hlzj09zKHIgH5KSMSAIPa5KAIpR&#10;tTIyE15NWQK48Vv4vfRM/McnNbAwxHNLFLKrSBQ+qQs4YON9YfYA+Ntt+Pyn/Ku5dn2LaV7UmWkL&#10;mIK1LAA+YThc3dwCA5Z2DR/Ub/jf8ZTN8bi2XYVTMStnmplMolShJWosl7BKVFGAFiMRpSnmj+DP&#10;KGwfVT9KKPFlSUfpEh5X1AaZGUfSpUHxRWrq9/VX0IJY8eCJwjQyBeq+nRpobBdI/wARBU32/bjx&#10;Z/DuT1V6S/F78tLHmS4WWIjJlZEzSXlrMQYVjJKKhRmVRqFALQ2IHtr+HLSZfLsTNlVoYJEj/TZL&#10;JOmgQDQJuxtY/fbj84be5WhlEHVibkVetmHpz/bWwKQNkKSkFluBnlWpci1elGjsp6TQtHjQiVXM&#10;dWkh+sDeixW2Z6F2brYCjxvT09HpMsqaINVAwb27dgtLelf/AIqBHahxpjkDJAsUbCB20a4zeghq&#10;JALAWwI2IJo3xtbkHMHkmx+ppj0sAQpAth9OoAGgd71X3oGqqksKJSCXNCHppQCM21KwoIH/AG8y&#10;xINeFBkeMb05LOVmUBRG9IpBOlT2+oV3PwK8cbqwRLkxxo8EOnSo17MQa9p23Xx4Ncae5EqSiJyB&#10;IzOGUsQBQ3o/fb7f242vyecBkR42Rg7Wwa9Vbg3bAHwRQ/pxpwK09PePPTSVE8U+4i8cng/L/pvJ&#10;7i9i1qxuaLbg1+3bzxfsMmAgxRLQNyMq0tt3ZiNgb80D/lxTcORWRGK9WPUNQsIf6t3P20mx58ni&#10;2cukWcD8vEYxqLSK0hIOnsTZ8EbAA7+fHGhBZTZGnfXWMZqDyMX3k2KjgfmAFDMX3JIN/SyncUd7&#10;ujt48WMYbhlbru8Ct+mI1tQCQTpHgCiDvueEfJmejH000TJWlzcisO5U1qojb4+OLYjCKBY10QiQ&#10;7s164yOxWj5N+R+3nh6bjmPWME5LvyfozH8+EWvlhxsuGXQZo1SNVa1oNVamjDCj/lvtvtxZMOir&#10;6T+Zx4oqaOU30yOzDbvXcEGtu3bilcsSZwelLD0UBsu9M5G9oOxF9xf2+Ld4WfWZGY9ROgpKoB0M&#10;xNUoGwBG97fFGxxpRcVqMtR3caWjmrRU6jXP2p3nFvgyZDGsSOYGYtbKKAUraAsAKUr7gosljRNG&#10;+GMGmRVmklKsqMVUDW0mkt9QHc7ncWRQuvCl5WiUtGiyRkhpo5RWgKV0qhA0ilJF+0/fa+PsScB2&#10;aOIRwhTLIkjFimpST0xZBIYmgLYUDR40oWB9JIpbUc7ni8YlpD8KEd+MTxZOXFJI/X62LksxIVTq&#10;jojwSCvkAg12FdxwX0mjZZ3YEOpAiI/TTWCFsqCSw2oAgA7kiyRHHNFHGryykI3vamUmwdlVTdkh&#10;gSO5bewduIZcldWuKX8yJF0xQgFUUUSW/wCFzuV112rffi5VRxX8c84oAASQLjpybvpBOqXRjxhY&#10;x0llkkckq0hQlhTUQR5Uf8J3FG6T6gw8TmkESjWZJS7S66NRlvoJJNgWSrHY+7cbcWSXI144TJUi&#10;T3NH0m97FdqINClrsDR3FENfFVlnmZ2Kw3GlxsxOxNHcjbddwR2A88ZJinNaNq2efflGzZppllw7&#10;mgIsCdepesdYPxL/AAf5L6hiYvBFOJA8VGNH9ukAq2xsEnfat7NduPPT1t/CoMPmMnMuWYj8snjn&#10;1rkYJMSSRhrCPCBoKsQNXt1bsdW5HHsvMmPPpxrWI00hcLZAbZRR76iLG9/B41f6y5TEcWaBsdd9&#10;LiWZaLIgOprOwB+Cb7VY4yTJMpbmmIOQQRz61j2u7N87VKl/LC1GUQHRivZhwYgnJxQVjy+9Gcl9&#10;RenuYjGywHhR9pGBDUpAOpgAvfcldzt3quO8norNx8qDDE4/M0q/puNSKVBuwSfHYADetzR4onPM&#10;PDMmmDFx20SHqSRmmIB7nvQ+wAPfvxzyuafAlimx5jASQFQFAtb3YuwCLAYi/txZBABBOQFuYeJn&#10;bUtRcApJu1DUhuwK0jZv4kfhlyH15yLJ/wBY5cMeV0pIcbGMauNJU6QaGkfHuFnuTx47eqv4T8rl&#10;PrXNzOVYLxCaZmaZEO+h9Q9otQrd9loDsb49cIufzRkLlRRokr6uq9voo0ZEB2JIruR+3FlSL0/l&#10;PBNkY8OZG+0jWsUqltzRZSSD8DtYr44opCVEZtajetfSNGz702rZ5akoWtIWyVBSnQQWH2+pbS7R&#10;5V8n9G+teQIkDYEgxkCp1CzFSa3IUhmqh5JI+NuLeML1GYlWHAmZSGSacMWSPUe9GhSg2R4Fbcel&#10;OV6N9K50X5nDgMcAYmeGZkdiwPt6YWmUVtZUdz34QZPpj0/DaY2BDJBKCjCRkGg9mtFC0qk7Eg/c&#10;3xYpIuPSEK2hS1OoscyA1dQwzzsMuEdP/wAM/wANuZ5/qHHy8iFJmkAAWZqCqBQKRttZu9rs/tx6&#10;L8kXE9N8sgw82CPGMGOFGRGVEjtp7WGABHwBY+PHGuoYuS8mMf5RU6yRqdcZQMhHcK4FqK2773Y8&#10;8ay9d+tuYzucfEN0Cg1M5BNUK/l1ee197quIJasVClzCHqMgWpQMQSR5BtMzF0/EL1Bmc0gaPEP5&#10;kY4ZIGMpaleyNdkrZrwK7Agnfjqon4Z+pPUPNRNzQuQ2UZscYodTHCDsruAAQoFaSWLXfjbYPprn&#10;OVkSNhZTuxV16qMxpWB2O9d6JA7AAEd9uxfpZUUYomjRYd1Eg0kqRuhYbvtt2sse4uzxACVEEls3&#10;8CAYuNpXJSQkAuQS4JVkKZWH4tFb9KfgsuJ0s7PiyJOlErFgTZ2U+0EELuQFN92IJN3x2w9L8lgw&#10;kTGxYxD1I0IDterQAWoABdRBtyTWrUbNcK+W5mKcMwSPKZBMkSuDbMprTpTelBO4O7C9rHD/AAc2&#10;QI0S9R/yjLG08fTFsp1afACve2w1EMN7HG2WUpAU4ewd7MGLfnWPM7dNmzFFyWcM9BYa3auX4i+x&#10;ZEyRrCh6jwEGYFdtBYigQTrY3r1ftsD3ZyaJAJEiKEupjI0lwW2aRTeynSdz3B/vUpMjMsSh5MSB&#10;oUd3Ca2ABOrqgCzrIBAXt5ob8NOW8wikAbqF0FIzo2kHSRShT4obEdzdfawUC+WfpXSOSpDnQ9t3&#10;WGK4yIptZKMpYzX7i4JJBUEgCwaoVp33J4ymzdEjozPTFI3AOli4FggKGtgoB8A/PgSSZQbQYJAI&#10;LLStp9w0ghO219lIHcWe3C2Z4ImLMFkRnCtK4B0SWG3F6l0k1e+kEj9pBflTxv5U6xCEVGLUU6ir&#10;gwFnGMNI3SbIdJfYXOh9P+LUaNb9h+37hkpIZZEV4WaMKI1OksV/mBJN/c19uDc2KPNlEpRgkDgh&#10;0kIQE1uVJJK/0/biPOy4IemiiFVaO+oFuS/3IIUbDstEnhRUXNmqOH75xuRfpA0+UnThieIGVUGk&#10;lro3up02Ax+DuR4F7VzOljmkkldWRYKU6hRU7AqCKBU9rIvet/LWWOOkmlBAILKQ4jdgbIYgAWQR&#10;tuNhsTfFezspVhdmmVkdxQCKzSKCASTYIofzH5NDihIFTGqUasz1fnbl7awrykiijeTR1JGPUgBW&#10;lj+AXO/mxtt5rYcV6bJmjPXyQsjElY4kb2pezEt2HztXEuXzIuzYsqyLTXHIhJEkZv8ATLGgGqux&#10;oDtvwinzZD1EQRRxxEE6yAG8EaiTuB3rv/XiilAggHyOsawHPMwHzDmDBZ4oqMrKaawxjB3oUO1f&#10;fauNW8xyMhWMcksYQh2Dk6vcG83sD57b+DfFyz81T1dEa9Q7FlIHtNXuRZBruLH7cUbmbR23Tj1F&#10;YwzF11KdXdRR77VffyeFEsCa0/XvGmWkA1rmeP6/Ma39Q8y6AN6leTqLrUtoZiaUrZ7nUdhsP340&#10;R6hy8kO0aTmVbIkRkttQ3AC7j2VsSQT3q6PG7vUcuKkEmRPKNMJHTgA1AXdBVBLE6jpJIPffsL0D&#10;z/JhXLlSNuoJJhIyqNLqSpAQ9t62F7Eg+eLyxiUGqHv3xh6pvy0UGFhR/qNw9qVD+L6iKVmctiZH&#10;zWCM6hl0PqZrdRVAbgjf42ut74beivTeBhcvy53hijlld8iN0ZRMXcqTKSN3Q3R1kMDd3fC7mkks&#10;2MWhxFiDuIwJG0tIFAOplDUpaiFNjf7bcXP0hyk/6ohzGWWCNomkC5DlfzBSNS2l22ZASDW3YCiT&#10;x9I+ApSf/mNkUfpbaJYKiKh1oAydvqqbCmkfKP5R2ian4Z3qoAEq3btRSirqSiS6kgahNAMy3OEX&#10;qBJJndwVjiiZdDqQxMRptWjctsWNk0DfFNjYOsmEsQmSQddS5ZZlkb63VmBs1S6diSGUA9+LJzDL&#10;l/MzK0KRmfWkQcK6uiF9JUA7UwtiSLBoE78VTJyJA8jyKonOmT9IgKqj6tBXfUALobg9jub/AKAb&#10;KnDsmz5n5aADqMI9o/hB8T7T83e+34fp/wDqZqSAGfCohjRgoEB8ncC0cY7x40CxO8yK0rxygkW5&#10;JOptgKO5Fd0F7jhk2DCxCY8kYgWSN5HWzrZx9I1H3MSbobWd6o8Lo+X5k7xyYskZRUknkWQWZZaO&#10;qgSWBBAUUFLEkmtzwagJjMcyGJ1VZQULIEfYSawALN2AaJG114dHn0KJZ7FqUOdG8qZDxg1WgCNi&#10;GVcdkksyzILOmwCD23/w9rHc78Au6zRusTQq4ZwkpbeQg+4gmgLGwUdvF8cZGOuWsTO+lVka1Itt&#10;S7KWZSasC/N/PgMEeHokDCV4YVGiY0FMnllBHuIPkj+pHci6icJejUHEO9hnfIZQqaOWWFZcoxui&#10;UscOlKRlq9dkHUaGk73fkVxhHLAj5MuVjRouOFuwdQ1gBfb300221bX4HHMWQ8czY8xQrK3ULLTF&#10;Se3VDAgn4CG6+K44ycTJmkM2MYGkC6ZFY69ablHKsPq2oAElb8cEZitqC7m4yy7PhEK5eXK0MUBh&#10;mYSdSOCwdKCyG0upO3Y7Dx5HGTSq08s0uQsbRi5YYifewugQBSqosEdjVDtxioMLQtDEi5p1xPIb&#10;1DVsSAWGpVNmhVD5reSHDkkebTMj5EC6shFFJKSbWrJah5Avfue44IVimFzhJHMUZungH84FiifI&#10;WZwhaFmuKX2KA3hfuu5smj9u/BWNhsXlOTJ0pYyG8lWRRY2Gyg9rAs+BxnMZEkBlZY8cxgSIjMml&#10;xuNKldiSN2NA9++3Aq5udkzyRBAIdAqihLqB7VY7WR3q7NeSeCAUH1h9Rd9Ld6xIwhmyTpjJihAd&#10;it0ZRqAYkkFtRLELY2BO/bh3EkOJjr1Sk/5haPUS5oEPuvWu6kbGroDvvfCTpdAQyRQSVMztk+0C&#10;LbYMTZZNLAWCo9pIDauMcbNyY8yB9TuM5F6SSreMUU6d2NgFaI1AhhV3wecaJBliYlhhdnvQEt3T&#10;wh4jrMlxB8pY7Aj1BWCuzAnbZkAIu/cDf7cRaFR9JZ4zDoULMpkQBrKHWLOlN9I2JPcjtwVL1A07&#10;w4+jSEWaWBwqHUzFUWhqJvckAAhvmxxkXC46pKjASyonWc6QyKTqI0gtIyEi1F0KH7EdyUE1ZTtz&#10;0BPq1me9bAMWSRUbq5bIzyexQkaI31sw7kFdqOxr5J4NMUsQWMaVhyrZJxEOmFNFQzC9JQtQ8g1t&#10;XBUsoSNWx1jVUVFlMcikyIlq7EmiSwO0Z9xqiAb4HWR98eMrk48hZmiWUK6oykhVXSBYsMwPY0B2&#10;4gvYX1yoRGiWwLmwbPWnfO4vBmIwhkjWVC84s/mIlpGAOkMunxuNRssDZrgDN6izF0m6kKs6SIhD&#10;iQPZVNQBJcBgCbsfNGuJYWeEiMRtvMCKksBGtQpsFgqjdgSu9G64jkCAsAphCSaVZ79zbklbFFiu&#10;+pSdqHci1EH7jYsXpn174RdZSp0pvSjgGmEnpmcyOMKnWZTug/KwIAbJVlZroE/zHttqs+dr4hjd&#10;8dhIsEeWiISMWM6C673TqQ3UPx2sfueHYyxpbFdEuZ6ZJaOkL2LNWxcHx2ve+/C/Jh6QfMcpGyvp&#10;jjikJYqLoUo1EDc7ivvxWMSkMBYfUSWoDSg5X8OUCY0kWSUvGlxTGHYpkzSXEO6odVjzsSCPPBcZ&#10;ixY1jjgEkk4eTrI96SW2UM3c9yxFVtwDIurF67ZCOZLIreVQT9NVbf8A2Q87Vxnh4EqTxl+oY5FA&#10;XUusIrdidJ1Bydwdq7C7riWGEl6uwHg8JBONghRuMThg5DBr6swIAetYlixMvKyIpkgCrBJpkAfU&#10;7qRRkDE3Ys7g0fkUeLWWOJgGSCPSsUgMmrdpbPYEggn72PPfhLkzR4BQlZEdLVWjY6dAO50j+Y2S&#10;dQ/seCctosrCWJ5ZJIAwlMaPT6jbAAiiK7kAHyNuKL+09vHT2dAALpZ6mjVoLjUJBfPxafGB5mHC&#10;usM1kmySY9S/ygmgfNnYE9z34hmwVDGJW15PtRpHfSjBB9RKfzE3vZN9+20carDitkRY8gIYAIJN&#10;MkqbjV7qYFR9Rs9uJoFndEaWEwoXLI7Giwve3s2Pm+52A4TGgS0myatXlQVr4/mM5sdtEUSTw48O&#10;PEGdmlUv1WoFgppiaJ1E7EHv2PEUXLZMkoZ4Y5MXXqieyFyGDVrIbuL2BGxHirqDPwvzDII4ulMH&#10;Y67LtMFogkGlYaRdEbb77cMw/wCZXEhllkXIx4unDovpFqBsrQBLE72NjZBNcEX+WWAZg7tSvOvK&#10;IZpI8ZJcd0WNo5SFWIgyAjTYXValXIoA187+Y+tP/gf+0P8A+74Y6EkjTqKs2Uk6WpSySOwbUQTY&#10;G9Gt62IPBemb/wBxT+x/+p4IuJSlWbqf1HH5YaZD+pEVYkouzbk0VWhpAr6Fsn7HhVLBMkrZjmZ+&#10;iwVgp0uEIFezsdW1962+/GeLKjTo8xkMrhbRXbZqOlQgFVV7ihxJJISsoEjRiUlo1lGqzdaNdigO&#10;58DtYqzqwK08x7xwCtLhgW58P3mBnpHBmXIRtETiaIijrqRFHcBK0EHsykkgmwK4+OdMSMZZTjgr&#10;0kiCbEmyKYbaifqAAN99uBejK6x6plZmkJAiZAI9IJKsCaa9hvYO1AdwdBIZoo1kjBIdjZQaztpP&#10;0mwB4smzuK4MCtPMe8RjDHJhRq5coAhz0xT0ZVnWY2I3A7spqyFs03cWO3fhhmZ3VWISGRCAqtIo&#10;B7X4FMbuiNq8bjgEQvErHHEshMpdtlMkYs7Fmv2+SLseLvgvFgkijkfIeL9WS4y6ayxbcAEatBH3&#10;Iv4+KxKFKLHC2bmhejU5dhmiN3mLxl51WLSojZ0aTUAKGqx37Xfbg1QY4kaYqscatUMDIvVdjauW&#10;O4vvpA7efkTNZodEuQqQ460FN6dTHyyiyb8kDYbcA40mTkpL9MUiamgZV1KEWyqoSK+DZsgk1Xbg&#10;iSVPQBuP9wdPnY8Q/VoAMjSMgYMFdrYgGtW20hagR7l34gTS2XNJAkjqCsocyowCiiE0ybCOglUt&#10;g+T2BxxTkxJk5RVZJMYLIWAYErsjMtFa037RpIP1VseMZYCTJG6GNNCpGVBZSFAJZwNvigD/AC1e&#10;+xEOujgAOHNNW19IxgkcpMBjCRbkkUPQL0zu9gEsQdVA33FAC74wGY87IMeBsQRKpkL29sQyoIQL&#10;JVxsL1AbWwrhjBLDFjqhdXVKC2p1shKkxlyG2Y3dmxVEVwAywDMjyY5pdMjrGvtJGkElkav/AFaq&#10;259pP278EaEYmDkEMGy/H5PWDVEkEJEkWuSNyGLR2RKf51KlSdPtIJsivHCPOyMhGEE8Mruzlom1&#10;lI1hNMWk3JJb3KFDHspPD7J5pCmVkRy6gkyo+uJywQgRKGC0WKlQDRs+7yRvllxYRjkyoZJcjMlS&#10;NcRJVBiWtQfIJ+oMV0lQfpKi1Nk8ESpL2y84U4kiwyJlBFMjOU1KodQSlFmBYtd7Fhtfmu3yFs7N&#10;C9bS2OgCRQgLHMpfUwBsEk9jJWw7t44ZQYciu+PkJBHGYN8iCWz1ChcuAdQ16hYUgA/SRXAeNy5F&#10;mTST10lMZfcF0olJncAEMxOygftwRUSzQl70YjXgX4cGrA+Qs4VVXJKhXctioKkQiwVJ2AJ8k1vs&#10;aHH35JpFhkdcqNgrEIjBeoVP1S13GrfSNyNwKHBohVMhHeaGTTKJJixAKC6J3J1qxqmO4s3Xbhjk&#10;gCJ16qMmS46LRsrFQxBJVtNAirskEDYV34I1IQQHLVLCvY08uMK5PzBfHEYiSVh72FVpBoA019u5&#10;qvuBxlJDkgSY0AhSY3O79jfwx3AH+E7ize3BkcESLK2lZTQRZVYiZdI2td1Ia96OxrztxzrZwylA&#10;o6IUzuLdCe3eqFHuGJ7i+/GeLKQr/sKM9W5vUXy/DxWszJgAMbJGs8IWS4rf3KNy4IYnUdrDfcHv&#10;xjjMcuaF5Fknyq6ixqGEaqwpNabaqFGwLA2vh3BhY+M7T5WRE0RHTjcJrcP3snc1vu1f1PDnFxlj&#10;jL45gjf2mTIYgO8dbBbo15Ff9uL42DMKXe3hCEbGoqKgtSQog4akJGj4lAjrCHMhkhiErtTrQEIU&#10;2XqtISyRd9yAfHC6Dl+ZHzHHzEyVfUvvjKKpAO+nSfp0HYEi2/vxajKFJlaITkPptjRDqaBsLVVu&#10;e1+b4yKmJgwfG682yKilm33FN3vfaqB+57VM1SQRhcFJD+mfq1uo0/8Ax0uapCpi1lUqYmYgJLAF&#10;KkkE5FiMiTXrAGVy5Op1pZ2UylJMvpqbhQbqyEF2L0KpRsDuPhtg4S5IM6yBsRiI1kbZ3MZJpbss&#10;4WjpGwIv7HFn6eSp6ixSDFWGdGU05F++QCyBex+mjfcAnieKWQIITGpjRGyMV0WlUjdyQtF7bSAQ&#10;TdkH786ekqDCmYIvxF8o9TsCkSVICwCDhAJKTVhmQpINAziur1h/jZ6Y/LeYwxE5OnFkVkkQ1vsr&#10;hmtdSFdx9VXvW3Hnt+PvLoeYQvLkRTSzN/uDtqPvkDAErpVQCKXuF8g1x37g/LzwMJGkxZciF9KB&#10;AwYWLshSQGsAgrqHuIBAsdOfx05K0UsM0pCxwRyaWZgEPVU6KZQqBVbSxLCyTekEXx+bP5o2acdk&#10;kLShS0CWoEpSThP/AI1YSA+QfOsf0O/4nbVsyZ+2IWsJInbMsBeFJwMAVJS7lLqSSf8A1ANSI818&#10;n8H+QZ/OzzuOMQT486ZAQqLL2D9TLqBUjxqvuft2z9KxpFjYOHi9JYIY1D+69yNFDau9nVQANXvs&#10;dZRThdMM3TkMjM7Th1JUKT0wrA71sCO7XsL42D6czVjkj6cUrotW6KKsEGyaqj96H/Pj8oTyMX1u&#10;DcBQ4AV7p5R/SFEmYZQmS0lmBcAgMcDf/wAqMLsH4xvXkrFGQSBm0hVjIKkMl2zbiztYBNE/89t8&#10;nwWBOSFNTotBWCuG2NgWTvQ3oAbfvxp3EzWyDiyYqMka44kZ5AFa2PuABoFQKGxIJsiq4256a5hF&#10;IyxSiWPWoosbQlVA9poMAR9xXm6rhKJgxgAuc2FnZnLNp4NwhE9ChIUVgjKoarjLgDUs0dieQSSx&#10;wYySwhwERDRBPvA3IAsn5IH7cbf5TGG0hZyoWmSIAFrA+ltXzdfNHeuNNcoePHjiZjMjKEt0K6QD&#10;WlWZqJWvsf6b8bZ5HnKYWtElaMqVIJBo/fswO11v9hxvBJZhQ34dmOCtL10Hl+qxtDlfUTGXXH02&#10;klsGYBlAqhY7LY3FVv488XLk+pZI0KLNGsgZ3UBaBJ1A7bUOw8/A4pnLJFmDO7Gxp0qLIBbutCw1&#10;E9ye/FwxRj4tKDKvUUF3Uk+5ttxYHnck7X54mM60hiRcecbBM+MsrS4ccjxoFVkFgRsB3Bu7Y91G&#10;1fPBmNK8k3UnWUq7AKnYRsR7Ta2fsbG2+wO/FXwstwgx0lRem4ZTpOpwd/fvvt9/278XLDdVCsoF&#10;2CxYgMXbyAe4+w340ihHMRhmpv4jkb98IscLwwgCQBZ4xtFuqEN2YoCuv5AP73xYMGaVekFb2PKA&#10;2lNDAbEkk7EKfJoj79+K9EUndpJUVgqqqS+G0n6Q31LRsWNgPO3DlJ4impomMgoRpEx0nuCe9Gq3&#10;Hc78Nxp18j7RhXLcu1zl0/oekWSbPepUdwgbUiMdtZYA+5gaAJoj5NgXYHGMBfJjaJi36cRJnj2V&#10;qYlPaoGnuykkaq7AAnivuwdVUFpEcIzoWUBAvc7kkUwF7jckfFwZXMmS8fFkkjiQL1ZS4VqU6gp7&#10;0hPYDc/5cGNOvkfaEK2d8n4Mw/Pk0PkyOizOEuTeKNJW/QJ2JerOlzQ91962rjNOZFcidpW0DpAM&#10;FGo+7yQTWpT7TpofVQ34VJm4+Qq9LHRAF1vKXIUPppnJvYtvQNE3tWx4UHJaGRm73qk1ybmwAPa5&#10;BJG4AA7Cz54sF3Y28aNrVrc7QyXseL/XyD5A6FtXGdKQ6PMDIVUZDKAWjHUAJ072LB1CwPa2nY77&#10;9+BMzOx4ITJFK4m9oaMtq1sSQbI02DuSaJ3+Rxr/AJjzX8u4eUnUzWqxa2IDtp3C72fA8jahwpz+&#10;fYkMB9pmOktqL9gNtJsjSwfvq3odibHCVqc8HYABuANs/L1ajYVIUA1CxsD0JAz6+FYtU+aGebIU&#10;lFUDZmG1e4kXvSEEgnsSONR+tPXUQjyIciUOsSlI0LkMwIoy3dWe1dtq+OKbz38RFxROkWSolhLK&#10;sYcuAKJMZIoFiL7g7beBx1S9f/iD+amnePrCUuNUS7FdRq9Td9X+Fdt77AWsqSM9dcrx6Pd+wqVh&#10;ASasKMcg/hzLB2qI2Pzj1IiKBFp0TFmUo3vJBvV7TYLdvH24l5FkzZkyPHjTyhE6xe3CJvtqjZqJ&#10;/wARNnxx1gT1jNFIWyQ0sWrSIRIBJGPqFXRJHncjYgXXGyuUeucfH5Z18Z8h8mQhI4zIyJoH1JIQ&#10;R2+Qa4EqxBxq13jfM2TC4INNeF8y/h7xvH1lzCPl/K0mwsrqZbR6vy62zLKBekAXQsADbb+nCD0P&#10;6t5jziPHjm6kOSkrRsJDaBrIF/A/r53B40PzD1tLzeeWITMFiIEogGvQ5IpTtrNeTYu/342v+GkU&#10;RyY1yspUiL9dzIghLXuFRrBF/wA2rV8iuLRmmScKSwc5NWzDhbLreOy/LMzmGHFKJgkkjhumbIWz&#10;21dx8eBv88VznPqCTl0R/Noq9RmLtGSEoC73Ng97r+vxxnz/ANV4HLsfpRGBFiVSV6uppAT9R9xN&#10;0LBon+m3FQ9S855HzX03+aSYQywF/wDeusvVMgoFArWKPYkGq3+1lKcAaAdS0KlyySCRn+cuPF6R&#10;VOYetnyshYMOSld1j1qW0qCd7Nbkb+f3vh3i/lczSuVUjx06ylltbGwKmrBHnjRnKSs2WYIZGf8A&#10;X1MyqQWUnuwWiAPk1xtiHFyFCLBHK9I2pumyhqF6dVE0tdyQD8HtwtSm5/iNfy8Ng/EX8y/rw0iX&#10;JxYYeYh4XMIE0ZPTWzKAfI2ujpH3/rvtPA5u2BjJPKeioJkWUk0NIJKstmhtfxuL41xyXo5OVCmc&#10;hfJU6o1JKaV1FKDbBtLD5JrcjcDiwesIBDytCjkrMGZbakATUSTXcbEVtY79+FYiC7tYcNBS3dIz&#10;rlgsw9wTSj6xtP0165eTKDmZ9njaOzQk931KWBX6fgGh3rxu6H1Jj5KA4+rGkkmjE0bb9QFQza1Q&#10;0Sf5W38XZPHnZyX1gpzSkuTFEImQARm9QWgWPhQpAvSBXaxV8bn5b+ICxdMNnLSyBBIKLUACpc9y&#10;3tFG9ga7Vb0KtU3D+Txztp2RiXTW9GzbSz/g847wYXOJJIYRDKx9rEwTKWQFSw0bHUUX6gaLdgbB&#10;4NjylSKKVI0TTqjVEZjra/rYggruSuk0CLIGw40H6X/EHDyQg6sTnS5LG2btpXTZIUXR1DcEf32R&#10;ic3hbqSiX2PHG3SVgwr+Y0pYhv5R5oE+OH4hqK8dY407Zikk4bcfzRrlhY5RfIOZToY1laOONgS2&#10;5KybksAGFq6Dttd9q4au3XwnZalWa2DXokdFJC6lFgMACDpFsoNnYXQ48/GnlaaskIEBCMN2YWxA&#10;N/UxFrtQ7EcMsPnJckxPTKpi0uCGCkWbUACrAGxII8i+DEP+w8YSmWXonmzGnjB0WW8AaK3WlNAH&#10;qKXA9uqzsK+ex+/CObLmedJMrqaEYhlUsRR7DvpHwfP9O8eZzDQ5LELGbdiGoBj3oWavuLv4+OF7&#10;c2xMz9LHVzoAMhLbMQfdqoA0fiu3c/JiTqPGNiJYYBqtXsesNMrPKKypKwgmGlGk30fawaoeN9/P&#10;e+FeSofQwk1IsZU3/MQLsqRpO/bbc/fiKY6hrjuOEKf03IJbxYs+3cbb3wLlZEXSjjVWFKGV1FMC&#10;B2De4Hf5O3b78LKwQQx7MaESwmiRXvWMMuOBsHV1SkiEuNahnCiwSRRIvtVgAb8a+zJYWVyhZ1UG&#10;yw1E72GCmqHxYPixvYsEztJI8knUTX7VY2wcjbcXsP8AI/HwgyGgYSMoRMiIMg8Bv3WyN99gO+98&#10;LJYE6Q0JUCKZjMe8U3LyHklKhQxmjIJK0FrsdhvYBBA4Sc2kONhB1eNzpKugsEGtgTXgX+x4eZTO&#10;WanXUBQ1dh8lT33H9/A4qHOnjMbJPax1cjK3uB3CkD4v5ryDwoEKFSeBvfI598I0yyynu1W5ERoT&#10;1FzGWX84UVjE0pEhAJUdMghbP0+4XYNb/vxp7OGRkyTZEs2iNgemFGpi0R0qS6nS25H8xO5tRxtj&#10;1UyKXii1DHMl5G4t1O2ohSSNV9/6k0RxrzNjxZUAx0eI4rJNH3CsjUyqQfa1krZu9677cbtlQVlC&#10;UVKiwyq7XOT9A5im3TkSWWsAJBBU+jpJ50L8bAVEJkMEDRtkq+UrRGaFnWgHTSCm5UF1YihZPegO&#10;L/C02PyBPzZllxYQQI1LP0myE1AEj2gKCCU8WQfuv5Z6VbnAimydBm0npoAwhYMw1AMymNXOxYj6&#10;a2quHnqGXHweXYvJ8EBiUHVlSUSISgJN6bKspSgXHupSLHH2b+OdwbftG9JBMlTKXLU5AKUpdKlK&#10;UzsQEksWJYMKsfgf82fG24t2/Cu8ps/apMoI2OaZLzAhc6apBloloBYkFRSFA/7Fs41Dm484EuVM&#10;HaKXOnXHQtp6cSFvYCL0p7tV7bEgWOF74qLIqRRmJ0UXKZf05BL3ETP7Sdgbav8AhPc8Hcwyosgx&#10;QCHIWXGkIyJWIVFYWCrIbDdQE0FBNHc78KcwPMi4IWkR2lh3ZAyD6EDMSCu1kKT3Hbj9xS0YJMpL&#10;h0oSC1BQAUHCgj+HW9NpG1bdte0JRhTP2ibMGblaypw1AC5JP5ieDmYxHSOWNEmh6kfWsuHUEAe5&#10;aXWbB3u2/mPbieOZwQsjEzZDsYm79VHHuV9iyFLLAbmjvtwux8OedEnkCY0CsROXBZyiDaJfBVmp&#10;g27CzZocTpO0s6ySxrGcVemky+yR7Ht3A32pbAsgUxA3BGAO4ZncH8+kSLNNFNjxPF0RGgD6a1SU&#10;dlCkaWJ/nbSNuxPfjPLnUsIamjjmsRlF0LGVP81Egajtfnv9+DWxknCyQaJMsAkCVmDFG7hLB2Hg&#10;/wDXgORGjLQzNIkmpRGKJQdwVO3zfuv9+C5YXMOSkkJchxmSOtOIpbjCeXHkkyV6PWL2gBVC6gDu&#10;Do2sdyXIHg8MpcnJjjSIAo8TWJYioZgPBALamHbc/O23DCVZYIulqgSORLYpq6wJ31UoBYfYGr8k&#10;EcKxAxkNEOhpmfUeoxHYKhA3HnT7jv34sUkVI8xGZQwGtVMwoz+V8vKJGcmJ8jR1pp0MalmAaMfz&#10;EqvZr7t3vY1xzCYIoo4McIJmUPkZALCTV30azYJWu+4s7m74hfohvpfWNiBqEZNUusEDSR5sWb7k&#10;cYrGyKxWVQ6oajlVSCV3JUAkkEHbcXQ/pWFYlAECoagYda9tA+Q0M4/XZUIIABdm6gum16fab7gL&#10;VHvXGUPTxQ8iQt0wD0itgGztqUljd/S1HY2a4lVOqInkCqA+prQCPQT3pexB3sd+BpVkyJZA4EUE&#10;V9KyV1MD7KNrY+NzXwe3BFGUbFiWoz10evpBoymWOBpmlSMpIHSL3GOzaGRtipAIbcUdxW/HOPMM&#10;lY8aMtHFiwuUyJEsszbgXQ06K1Fjub2Hg/QY+QRDJ1NMkrFZo3VWVo69zLVgLteptvA34xm5bNiS&#10;TsMiAlnDuQwIXH1HZEFiwNIF2DvsK3IdKScTm9ibNUHgadPGGgaVYIo/c4yGUyyRuAxaP6VKE3pc&#10;rYYiiG7EC+JykMsDnJZgsEftTVSxvZJYGzZJoaBe9GgBwqxZ0yppYIxO8c4IjkkVooFMCgXGQCfk&#10;XY/w3wQI8qpoBjrkwGPSrpMXlGojURdjUa3JOrex2A4I68p2GjDk9OkSZs8kcaFsSGBWx2yIxr1N&#10;KWcgvLIGApgAVFdzR4GxchY5BksswRwpMCAPHuukaWkJYs25Wjp71twx6K5CxZE2/TK48eIWCMqq&#10;CrJLXtUirYmiykEDvwAYcgOY4ptEEjgtGwvRGRt0yoq1UChd+6yb2BGgA1q1s9denrzZtG9uzhUd&#10;5104/vHtU9zKQQA3jatXbbY8ZTY084MDBIxhqkgYyLQa+1AhiSCRd2TRJ+RgImAXHXUiyGIDXv1D&#10;Qt6JAsXQ7353riHJjiiyFjkTJjaVUTWhJQ+72jejqJG9k7bmuKKdlaOGPMhx0MaUpFDUuCLlrB6M&#10;ALVNrQvmxopXlkWQTTWUZFtW1KQe4NBh22sHY2eMxgnInvEhljWNE/MCZqcMPqCsWqjVGt6o7duH&#10;GVjPADK6tGEK26BXbYUGdR31CgSb3+/AnLZnE0gpTFJJqZ3emN7aSpo/0IoHseFRPyQujkCldGv1&#10;99IEkJjkfVjokbFFjjLtrc7amV9thv2IG+5IO5kU0xkcqjRpGAUYPWrfZS1VY71R2+9cG8yhx0aK&#10;KONFyHYtEzSBwrdwDdCj5QN27eOI3xHXGWWQq8wcayDpWwfdSbDT3rc7jbbghqdnS4w0Iq7aN+dP&#10;xGKkkMwT9QAktIC5JJPtXVS9jW4sft3+M5uJceIpIADKxCj3eA4YkFSPIYVsL4xaMZKvHA7xkrZD&#10;FVUkD3AMRq3+Lo/IGwnxBAjCIIJBJGY2lZy4T/Fdblr2Ug7eSOKr+3r2/hDxLIy0BLjLPtoi5gJM&#10;sxfXHAFKuUAAEg/lVh2G1kWbvc8EQZNY7B3HSjj0rJJZJY7UNgRv3q+9n7Efk2XREjh43bTTSFGj&#10;HYWgNFm8Nq7eOCOgWSMvDDjwQtpKMpJcqd2Yij7htv8A1s8JjQlFC2QFbOQ34gWMPHjpU5ealbGm&#10;a6VibUN5Cge2+zdiLombGMmY8D5ACPHIxkkQaNjsj7UFDbjcgE9ge3BM6Yz2XaOMGPRFSsCBtpa+&#10;xVdwDVEn9jx8DAiySAGOKArHNKAp10AV1B9u25BNg3R+RxqIkIL5DqKW94gbLggklk6zSGKTSqst&#10;ByFNBr0jVe5AO3yeJv8AXY/xJ/8ASngb8ui5JkhmWZcqUSCOWPYIwABQ3pBFAfFtsKFl3/qmD/3a&#10;L/8Atf8AfiuJOvrDkpIFAebXLCsLM7FYJF0pJFZmJkkj0t00BJKhhTEE3tvsLobDiGB5GVUiePII&#10;1KJJE1AKR7o2CqAT5BIJB/rxOcoQI7UrMFRbBJQGTbUqgtpY9vcRV7eOBsLOlhyGiEeIkYJe5WIZ&#10;oz/MFoEHc96A46UeWZIeg49PKITEenQjhglJZFkjsMvemZCN2BB7V4sjgmJQsaJC7yTINWtQwDsB&#10;ugXcGySLIJBogjgTO9+UkqsvRj2kSAMCzybBlY/UoB7gULG/BkUT+yRUlgZZFEYK0SvenXYm771Y&#10;7i9+CKDBiJZiQx08qV/HjgsoUZrZJkhV0RFjJACte/vAvXe/f+pHE2LIIgQzvIsoBETMrNrAIS22&#10;AA7ggjY8D50EmbJKJCIBFTiOM+ydfAcgWWJ28HxfHMYmx4hLOoijUiOOKNBI7Mvlrul7EVve3GeG&#10;Cwa2UZZCTTRPHJCkjTyARCVNTRtGO5tvHbbvdm+DMSARSRtkKjNGh1iNV+oj2WANCgfBF2DZ4+gy&#10;UlVkjV5ZZGsK7aDGK3T3AEX8LZ+3wLkxmQqcQMqRf/fP6w6jMl60IsbA7Atufgd+CCD82VZoTBCk&#10;bMwEmtAVAA9zhtt2jF6SDXmu/GOPNjTQRyQyM7qnSlBdVEcpAIYEju1bC+591VxgIMeOJegJ4ZZ4&#10;y5kBZ9WtWtBY0qTrslTQABJ78AFWWBRGjJJLpOgKKJjGzEk1rII1UDYar78EFCwA0bnS4PEWYX6R&#10;wsUaL1pJZdcjBjHtRXURZN6XOsjqfCixfGYHUWeFJXQzTfo6NKgI1hm0k0z6rjKghCRQDbAzY08E&#10;sc0XS0SRjREHBC5FjSQpYUDq2JBHf54GYsJcSSMdCWKRWnSYiSMgER2WAtVUmwor3KvgEcEPFgwb&#10;hBsPL4oleV5wWIag6fqRiMBSrSfdl+kDYADzt9gsZRFEOmqOrR9UqY26tkhywNKSNiexDKdt6Gky&#10;urLNiYjys7MTYW10SWXY6rBpqN2L179txYzLih1kZ8mANYjCHWJFtqClbddI1ahQIYC9jwQFQF4y&#10;aVYzLE5CBZaRmdm0Ont1swq1HevcPB24PhzZo5SuRivIyqQmWoTpOpICkodyEB3O5BrSTwtxtUwd&#10;ZISYJFmZo5owJYYyxAcAd2IA2B7Ha9wMnw3CGNlnaEEFSsrAgqDSF1OwCA0Cd92NbAkGI/SySp6t&#10;1At1ESyyB8gKE1tKStKarTuyqNIARtzZujW3jjNZyzyRSo0AhkUq8i2AOwAAoEdrYd/nbjOGJlWN&#10;5BojkZhG+zGPXsFYagTtZO1djQ4lkiaJ0jd5Z0ksmcx+0GiFj2JOjtX/ADPBDgF+ZJzAFOvYgWKZ&#10;pcxpI2E+PbI4Qk6mAIV2AJ0aCCasHe/jids6IxnHGtVLaCwZix0n6QpDbk7nUR81xHjplYEc/wCW&#10;i/Mvr1NEw0AhiTdFVvSO5NbCvvwIuKyGOWVxCcmV5SiHUEcb6dN33FVuK3AG/GeIWCE/czAuTTQc&#10;uhqeMfJkzgOr6ZYFJpF/36ajSlq3WiRVtW2wFcffm8qWJjkxDpvIFhkDHUqJsEOmwxYizd154LGm&#10;RWV1V5HcLEQvTZ1o2St0AK7tXexvxLiRpYSRtaG9UTFisR8AlT7RdU1b0QCeJBDFw7tw1f8AqFIT&#10;NMxJMxTJAFOlw9Xa1eMSDKmjEKlKYtSwlNRVaHuISrKjcBq1HvwLLkSSTBEGuZZOqzspjIC9qojT&#10;Q++1fO5sgx0RAMdFlmaIlyDo0kCgY2YkFl+CDZHf4U48QjlggZOoZnaWZmYs970shUUqd9tv78RH&#10;WRLmJAPzGBFAXepB/vT0kBMbFnUyySQ1IyuAUJANnckgEit7I7jyTC+qGARs0SRqqH+WnNsGiIBH&#10;uf3NvXfat+MpzBhq6xyXK6hwiAUAaCq19kbwNiPgd+MIC66FkeNLRpEDKCepTWgS9zsTsK7adiby&#10;TAcLi48n/bRu2dQTMSFGgYuQ6XGoSCdMsibQbDIEkxjlGTVCCwyLOll1AoNPYkuNgSKuiRVcIPxb&#10;/DjF9T+nFzHUz9THkqKGb3KBrVlchQxOoFhdEahRog8GTy5MZDSNGqkoggMdOAxGv7hTdq21Xe9D&#10;gyVs9Vkxg5mRkCxoglMcYlTZJALWyfcD23G1dvBfFO4Eb53bPkzEpWpDrRiJBxFnAZm8dBrH6P8A&#10;4i/kL/8ACfxDuybMKxsm0KlSdpw2SgBAK1E0YDEWN1YTlHlxz/0G3p3NngWBliik9gckyABmOk1d&#10;gAA72TuNu/D301AhnSFmMcawq9A9NSxIDd+xq7ob/wBOO3/q/wDCLm3OM2TJSF4yyCRnZSqSsY/c&#10;FVdW7VdDfbYcdZfUvo/nPpkyyZkLqsUskcJCMGIU0QQQPaDRsbEA+QRx+Gviv4e2ndG8tolLkrTK&#10;ExSkkghIBrhBItZjR6vaP7C/Bvxvu34j3Fsy9k2pE1SpCPlzJakqTNolIThAKjNZgtLApIOUbI5X&#10;LgqqOVeWKMa5AtVSKQL33W7IVR57HtxtL0s2LKjhUOliHiOwZtZ+k6t1XcDbv8caG5L1FghRpGRZ&#10;IEk6TkV7wS2oitjud/pu+4obe9JSyJlJEXiZAi6VS6JarUahZNGyR2NnwePMykJSQQGJIFwXqMxy&#10;8o7c+ZNKAFiYASPvychgAzjiGDUNo7LckeXIhMMmmWkRVBOwUbV8agO1b7X2I4216fxooUDRAs+g&#10;o0ZbX7jZICkUK2G3/PjU/KiIYdcSuJV02At1qojTQ+DRO3343R6ZxHaKGV16Rl+pjRABG5YmhqPb&#10;b/6+u8c0n6CGrX0i48qypEdITEFJIZkc17bqxXYgf87vjYWKglLupURsoA1EtqNdxvex+ft+3FJw&#10;sRZJo11KWaTSrlvbpBqqBNkj7V3s3xsZAsESRJoIStekaqND6W3o1d7fPeuLYVaeY94zGx5GCMRj&#10;E6uQdQUqqlgBR8kDxXYbE9jxdcLNxnRGkXUysqBFJJL9tRoE1v8AH27cUvFCTNIekF0kaHYHS7fJ&#10;o0B371fFn5fGUdTIwiBosVGwrsw2U7/Pb9uHRlWl2Iv+ItseQoU2xRFcBk3ABNUBYAFj7fua4NSf&#10;Ix3WaOZum4ICBASAfNjYAfNb9rF8V/Eyw88qhhKobdnAIr5sWR/U/F8NZ8sBUEEiO9EvuABXcEUB&#10;Vf1+1XwQkoBNRV9c+haDJM5RolSVdQtWUW5Z1YswIINe4mxtfa/PAD5KSoZqP60jPJARRO4BcEjZ&#10;R3Cjbbe+IsJmeRg/RJkkaSOQC1Vju6gEHcfzUARwoy8qRZmTX+WB1qzLslC7Zyw2HxQvarHbgifl&#10;f+vn+4cyZgVwju6wTRMEjUe1goJEkjCqawKI7bAjc1Q+Y+rliVhIkkfQ6nTt76wUnxdkV5ojbv4F&#10;H9UeszixtFDmdRkV0UA0xa6NkWANhSkHuNu/Gm+eeqJ4oDPLKyusba2d2KgMCbPYBqJoUF4otRDM&#10;O37fyrHQ2XZwogKarAHm2nN/BsxGxOa+vW1SxyzQxJdxWylytk++msUO3ajsL4036r/Elumsi5LA&#10;xKQVRyOq2qxoAJtSRqLE6jRs0ONAc99asuWrSSnISaWQRRh2aQNGNRsCqFG1q1A3uxxT87mmTzTJ&#10;w0MqI0rsyJESIwXHtjIAIah3sbE2NjQXjKmL0yan7jtyt3pLH7hQmhLZkU5GuT9YuXqL1dkczEjY&#10;zZETPIsjyRuNLHtdBqU1sdwP87Q8sw5OcZDxz5b5EsrLbOCSrarrUAF+gkAkjvRu+B/9SZ8mMY45&#10;d1mQtR3YBrcfNA0BZ/rVcbI9A48DZIinAjRQ1lgqlhuoBbTZIFKACQTXjsJGKho9w48BXzjoIlKk&#10;giSkgli+EsA4pZhZn/EKV/DYZEztHj5GYzFRH0vCgiiWFC/+L3X9+NzejvwVOWsaNC2MSVZ3yJEd&#10;EsC1fUdINb+0kgbnhVz/ANX8v9LyyRRZqjHxwIkijYUXW+24YkmwfIrsBwmj/GLLycGaHCzYsdWX&#10;9XqNI0hQb0Fse7x3G/jhqQlP0hhrmaa8u84VMl7TNOPCTXS9gAL+J1vG3T+CvLY+YZkOGcTqRFZZ&#10;Oj0SZiO/uW9x3NHbwOGWX+FWfy0tkiF0aSJeiw1Datgwb22R2ZaFbfbjr5y/8Y2h5pEIJJWyU0mV&#10;tThdJ9pcKxp670TQH247Ccn/ABik5zDj4/MuYKiINnmALAL9IsE9wKBJIA7DtxdgXYgsW0c0o3Xl&#10;GNezzgA6FEgsGArahYkDnGt/VPpPmPMFGLU8eSq08olbSVGwIAH7d/6G+EvLfwu5+8GnMzMwxJSx&#10;wxMyxsCbFjSDqobt8X+/HbblvNPQnNI8ORsqKfJDlslFUUT31dUsAw/4dvt88Tc79R+nMFHSAQqG&#10;Q9DUULMV2GkB7W9gDtt99yEMz5lm6P3+xFUS5tE/KV0B8xx1/EaX5H+DPMsZUlxYQI2VMiaRzqlq&#10;rIS2uvJO/bZd979DgYWBFFDl5i44eTpuGBBAqjS2pIvfsL7kVfFVzPxG6DypBkPD7TbF27IPoTUb&#10;VRtZG3GpudfipI0zm0oFh1qMp9pugpBu/mwQRdVwtaglJ8PR/I86xoTse0zPslTCRkEk/czFgC9w&#10;0b5n9L4q5bPy/KgywriRJEARnBNoQxvTWoggEAnvwm9ScqzZYxgyBWhEUgNkHTrUkgkCxRNrv814&#10;rQA/GiaB4xFlQkfzuTpWMdgCNvdYF+L2ri6cl/Gn0/zR44eYzRhiOjM6zb6yQh9rEgk2CCzUKI22&#10;HGRc1DAYhX8NC5279ulgqOzzmocXy1Usa0LcDblC/H9DDGicQgGRY5GZ/axHUaywYqS1A/Nj/nUs&#10;/l+dy6SmfJKxylypXZtqPuJ3Udu4/bsOOzGDzLkubCJeXS4phSOunIU1sKB9w1CywO25A7jsCaN6&#10;tgx5A4jj1DQZG6a+0KbahRNktRq9vv2LpRb7iKijkVFG6+fjHOmpnLuk8RhNBTgWyPO1Y136Y9T5&#10;eC+pZWVkdlpmKpVCtQJ8kWFF1RJrz2T9EetPzsi3kxxOopmDkE6tipB2sEEdvbfbjqXkYRZppMUj&#10;Q9fpTgoEcD3U1CmqwD2+O3HOHz7mHKcnTC5ihiVTrFPZahpNVsCN2/btfDcVS5DNSx00rnGGZs5U&#10;CSkinn4/1d49MMTMmePHUuDEx6gO7K5oEr7TtZNliK2s0OGT5L4yNkkQgajGQXIKKBYruWYiqUAk&#10;gA+Tx1M9HfilkyxRwZGXTwsiEEgpdH2sASSCADV1e1nfjbHL+eS81PVZsd0R3ZFDkFWI9pazte9A&#10;dtl7DicSdfWMHyClTN0oKUzFDerf1svJzBkIR9bllbQCK37EncgfY+TR4EjJWcvE4gLfUNVdRt9r&#10;ogAfBNftwjjyJFAkpes7C0vQEAvdjYJPxsAdifHHzu4MasBIxYvsaYA7nYDTt4u7vvtwY06+RhgQ&#10;RYAeH4i2nL16FcgEIQ/TIOo3W92O3wav58i5MhSIo8zEkqsdqAVVjdsfsK7Df+44VYuTC7iM7HUT&#10;YBA3IA1fsR9Q2/6G5YjKFsilYKCtOGBIFDZdwK8dj+3BjTr6w1KWoKkwqlzWKyJbKsAPvYaVJO26&#10;9qPcC/v370jmGc2tl0IsgUtGSDTG/qOwA/qPHDzOVZAerO1kl440NA6f8Vkav2I/au/FUzkBJOss&#10;NNdMg1TdrG7Cz/Udr4WsggM5u4tfwGucXwK08x7xy2STGDMIb0jU6EWBtfwP+fivnig+pckKJOkZ&#10;JGIBHtXTpF7Ejfa++x8VxYZGj/LsGKhFJEits6V2okixf7fHbjX/ADXJbU0kEyBCTGUlkB1V3Kr2&#10;A7jY0fi+EEgBQBIsR5VfjxhyEsQBUuCbPl2BGkfVMBnLvJLOizyImiNq0aSGplIsoCAQBVm7U9+K&#10;pjZE+XNkJGn+z4skUOnTc0uhUpyfpRSXAKgWaAGx4vHqeUxhpIkGUrFix0+2NgR7gQCLWtrB2U+T&#10;fFbwOXKzyT4kyCbKKszOCIldY1Zm8ASi7J3DL4JF8el3DJM3aJCSnF9aaa1Ba1/qY1z6xwPizaRs&#10;uwrmVDSiS12CU4r6AEngGEWqTm2Jh4fRQTBlUwupYpAHZGLMqgBiwUXrWtLDtVVrGfKWWaeOKPLT&#10;RP8AmJJHYC4rKmNXFI4CnyASFJJsA8Hc5nzo8r8pDmRmJJA+WqxgsimN1MmthYJNMzClO1KDfCOf&#10;MgTGnlhfrAM0brZZgGb3gdr1M1ij9I2qzf75+BNyyN27k2WYJSTtU+WlS1gJxBwkgOahkkk5kUFT&#10;H8ZP5z+O9t+I/ifbtmG0Tpe79jnTEJlKKghakjCBgDfTjGIkg6guAYhnhbIVhLIphEzTK6UmtCwI&#10;Zmqw5AIp61bUprhYZ8eB3IhcmCZABLJrjNgXbEG1YkAEAgj4AI4NxhGzLCmO7JLp6zM2sgkEL7TR&#10;CoaIFe0WLN3wuysSRskwtHC8ROtVFK5VG0qgNgKAas12sk7jj6ACtQAUzgAUoCzedHL0cOCTH5sn&#10;stcxQLqWtSiS7APZmDOfqpQWZ6wWOYGWbrSwLLjxFlOPCddBkJ96qzadVpT/AE7dwQbVYuJJLP8A&#10;ngR+WikXVEWYSY1k+0KbDmz7iRRVTQ4cxRQwCIJCY3mei4HdVohFJVtcajx9RJOk8TyJAA7qzzGe&#10;MvJFEAvTKH6TS1Z3NL80TfAxds+Y1bvxtC0pyFTc99e6xEeatFlMsuMk5x/pdGRC6k0C1VV2N6Ao&#10;nztxyJo5mlypYlhJcaOodYj+SAew3+qjRF0a2DbHxcoGIQPHLljUZGJLx6d7NDYAfy/04LXl7pCI&#10;RLKaPtcr7XStzYofIskfFDiyQyg9P2P2OwYZhWzVbRkNf/sa8b8IVyR68x5Q8kkSio4z/u2JG5DM&#10;SSD23oCtq7cNMzJhGN0NOPFNSNqhTqEAd96uwdrUgbkedsYMeWJyrjrLItIuQ+pTW3tUWAB8Xe+1&#10;8QZHLUxwciOVopWJDroJ9jHcEm209woo1QNni6/tPT1EUMuj4W5M/gCR4QuxkKNrnkfIXIZj7RSA&#10;nYFyPchGxskkb0QeCHUsILAR2JijWQfpuAdmR9iT4AagQBd8HhIVQjHmj1GMPKGrqBjXcaQBq8Gg&#10;N+3fgWbKlmRCmJBkGMjRIXMellAFjxqB3Fmj8dxwmM5QQCUtzZmsGa+X5jBoWHvyQpRCC8cbtahS&#10;ACdJA3O9Db+3GGaIJIy82nTEVkhj1V1F2oOVs7eBsfn54g1zRlxM79RrWRRp87nSAKY9q72PN8T4&#10;UDY5LZMTzY84EiBlJkAFAKa7E99uw/e+CAJJaldW8a98solxJOrr0prDBBJQ2gR96AHuYRnTR/xX&#10;+wyE6ySTkRxSKC0ckzEDUyA6ACVLlbI+kb12PGM0cjzPNH/sFkC0DAyRhi0ShSQCVvSw7EEm6G/M&#10;AEhVUZFR3eQuE1KXUU7A/YAlRtYJPYDgi6fpVXSmb1EOcbMxk/LYsSRssQ0T0CWUz+5grVRBJAUE&#10;g2purHGEjwYkDz40BPTym6m7boe8lCtCgb7k76aG54WpFJEhljKdCciMZDHUXC1TELQFbAigwFWR&#10;ueI5mljEyLkSRrKVDSOAU3Hu0oCbTSSCGsAlf6hD6jleOhKnkEMlJIb7qpYEXcKu12pro3jlMw64&#10;j90jpK71pUndUYDs5FgH5JG2w4jGR0SqovWlBYuZfYFRySVIoAAVZGmvIrhejt0ZFDxj8sw2DWSx&#10;HcDel7MygbkEg12GkjDKyNJLWSKdoyFkU0SZKqwpGwHdqJ88EXM8ByUgqJBZLNcOAwAuchetYsHL&#10;/wAs7SFmUxuyt+hanX5XYUK7+Ce4I4LkxdcQNGW8gLDA51vQGpemaLUCPcD/ADEG99qysc2NBGut&#10;nhjZXDAKjugNB9IskUSpNjVue+wLGYzsbBilLFuuDsKFoVA+haXcDck3dcUUKEvdnGtmjdKnIIBw&#10;AsGALO4IcMQaksahxQtaGkmQ0HWjcopcapFlAqMxnYKvmzQsC6G3fgKWTDzWEl9LqKEeSJQEVhtv&#10;Q0hmO5JonjELkZnU0w00dappFI1kV7kAPff57XvxI2C8RoSQyxyxanjN0kg3v21V9iT5773wqGJK&#10;ioEBgWs2oySwZuAgpXKwuhOPO0SH8u5IWSIbDWNY+PIPngGbJaVFaXJQPER1R0mOsX7VLIBZr+h8&#10;7HiGPDAd5JGPRkIDBQ5Kdt130hRXcUduDkiiXUEYCFlNXTs5YVZNkg7farA78HfjGuWXJ5EeBEEY&#10;+NLGqZX5vHeJ1LIrLpIvwwO4I3Hg2e5vhe06mZ5I4kjZGNxISderZnoAhS1+dx9iNzFnfGBinxcf&#10;IQoOkzSFWKE1p0EkahvvYut9++eJg/l0yMlmSKTIcBYbUkA9lAN2KPz524qv7esOSMRYG1+hr1j5&#10;J41RIoUkaRiwk02dO2oKx7kD7bfJrcSyzzhMeNpWaOQ08YUsyEHayBf2IvsKIPjjoyLongnRFik9&#10;6yIQBXcfVbE7gHYeL4LXIadi8LCAxqASsatq+aNFlJ7WLAvue/GdRYUvlD0JchI7490yibBGTlyT&#10;5GQ0QgwwVj1V73TSFKgLYAX6tgPtwdLjxdOUxygwzkBukFqOYiylOOx7nzX9jFjiWFhkUskBdVlV&#10;9jIfAGnVbb7+3egOCWhfOaePHMWNEriZUkUAoyigoYgEFgN2Ir9jtwpzqY2CSAkFTk0N3DUyZhXi&#10;4dniHEcPH+XhONPLG59zMAxGm1WgK2G1UPnvtxN+Rk/xRf8A07f/ALvjDB5VK0pycVUL6BISBpRZ&#10;EvUwAHuJUCqFEE/1caM3/wBnH/8ARD/vxTGnXyPtGpGzTCkMktRqAULNQkZEB2Y6xruXJmjh6bIq&#10;JKI7oKCXjFk2T1HBN6TqrtVk3wfjvFOsSKY53eE9RyFV1P8AgYsNTL4BIsiz34mlw4shIjIYxLIC&#10;2KYSSqaDsHugAft9xQ4g/KqrrOCXZQB7dg0iiiBJZBBAI0kkWO3Haj54cAy8C/5pE6xESqghWN1t&#10;VkViysABuL70BXcV3+BxnmTdJS+SdTUFLRlvb8aWG2s18V9/PEM2Q8ZieKOVXkjdVj2fSW2ruAo8&#10;gCq3IG2wuRDE4hQiaSb2tOiuQqnvfuPuI3BNggDYUNiIJDkjRgOgB8iW4iJojLPGkUeOwgkYtJLI&#10;f1Gvtpu7ruSNr77cQyJUwAMssbMURXkNKw2sMTpuxuLoDxXHMbPA8bNI0cEcUjhXkClr2AB9zMFH&#10;a1X/AJ8NFhUrFMXiWOVP04uqqnUDqLhB/Me93vwnArTzHvF0kal2sbC1vSFyYT4M8P5qMK88p6E4&#10;bqrut+9QGA0nyb+3BKIMaUdUdQzl2cRkG0BokL51fevP7cEtlJGFYEtENTP11BI3rYnUVX501Y+/&#10;AnXxXjmyYHT9MhFAYsFLG6UHuB3PxW/nisWNaBVeDGB8s5CyMRNkrCJB+Xx1AP6Ug09PZhsw2Avv&#10;e9VxI6/l2aNocpEUwrCwJkaNXNSsQKZSkhYDuTt30izMBlEryH9VCpB17BfaW1IBYIjIFGx32vYH&#10;huussvUmUxyOsqFWL1qNlmNM1BbIfSNTbnsBwRMCPjzx5orMcY4ljBV0V1k9wI1ulFCQS5Bsg0D8&#10;8M54ocpMhVD1J7usNJ09OrGr6irEaiAPaO9VXAEmWuoRQNCA80lAKr60sLr0kFjJ30s24G9cQSNK&#10;UVIpXR8YH2xd5RQcxm1C2ATX2Glr4IcFimXpy7pE+L0kmieOToyBbmEkbK0jBBUakWfcFBUfzDtw&#10;RPknIOJlQSIswIaTHKd3JCUrNRvUrAqQF3LkWa4Xamzo1yQ7B29qqlAqynZSRsBtTMRq07FiOOWb&#10;pGGKVQ2Wrq+soTE4r3av70SOzHcAcEGNJyw8y7k9+cOjOyrHktmQiYyynomMFQmkiiFBFkuDW4vV&#10;Z70DiSvPkQRxdad3RkkiFrHrSyWXYhhpA9wAAGkHbgfoveRLHLCCFLLRuMA6tkvugP1i9gx32HHO&#10;JMYyhknlMk0bskmImiJEJoKJQSFSrBDDUKWqrciyVC4qKeRSc2yg/Nn/ACbx100AUySxuLeNQLpF&#10;UMNRA2Pe9qO/AGLnTFGyg5/LpIWWNlN2aYHddztstV3vgVsePJyDIskizrrAEhDqwHZ9RoFj/i7k&#10;j+7lOWKsLORJQjB30i5DuXLbWRZOkE0DXBDcT/bXXJvFuMAZfOpXmWaMmIyMobHIUrIQBTBjugI+&#10;oab7fbjgzR6pSVMTMgb3gFdR3uIm9I7g0LruN+Mzy6CY3kOSxBKuFBIC7hSoaxvtq2N8LpcSXIlg&#10;ilmZx1PcxIIRP/VqSCSFO1mg243Pc54XMK2+wHmRhFrir8ON3tDnGjOVrnIhVtFR2FILqpGoAHeg&#10;N6FXd8QcuxslZ2xIpYRI2ubJnmfQqgG1RAdmYVuoPbxd8c/lY4U1iNneMmNI4yzAUN5HarIvxuRV&#10;UN+I5JppkhxhjmOZ3tZVYDTpFF7q6I/loGj34IshKsQa4I09bdM8hFhGckbvDCpcrSGYgGIswOut&#10;RDRhiO24PATFYZXkRYtekyaidKsSbokDv8AAX4viBsd44lSZtTKRbmlDi+xIIF+bI1V/TjCbAM8S&#10;5SuvskX9JJg2oDuXAIIK1dAEH54CAfAjobx0PmL/ANkk8XAINiKs9r84nkyRKFlRISSmmQLQfUaG&#10;m2r3R9hYGxrtvxLHIrYZiKJLlASGGe22rVQlYC9Wpjo07UDZrfgXSmO+uaISqNTlUAqVdJouQQaA&#10;vUN6NHvYHOGxmDNKBEsj/oykWEQAhlRrIKiwvuof34TgVp5iJE5YJaj3OvmfOMPz5XKgjmZZZFxg&#10;W1AadamlYyFrog0dww+Dvw9w/UD4kRigEazyaGbrFWKAH2BSQdmbYdvaFG/FWeVFmysERLKxIMc8&#10;hUIoO5Kud6ABKqDRayQO3BkcKDIgeRoKCdCzGLkYr9TGz7e9EHYk324yTdnCgoXCncd119eEdbZN&#10;7zdmUjCpQwlJBABFCMjZWhDj87X5Lz1eYZEK8yAmLuqzQxKsQpTpNajVLRJZiSSKAogGjfiz6PwO&#10;e8oycnDhuaNZAqJGgAW9VswvUGFC9msXdcFdWCBwV6SrBCsjtLISSwA0/QLFUzFP5gfdqrewRZcH&#10;NuWfl4pqcwzEhTq6hYaWUXZLV7VN0OxG3HyX46+D9h3hsE+emUkT/lkh3YmgYAsXOV6gHn+sP4P/&#10;AJZ3xuje2ybFO22arZBOQUpE4gh8KsWFnKsJIxUAdgA1egEXLkwZXjyElkkKMkSM1KgGpRsL276S&#10;Tfc324v/AKfzDimNBEkh6kYMhNSRAkChQoAX3NXdWBdc+vuWpy3mxSJJo2DExNWiOXVepCx2FNYF&#10;eBtseK3y2PJxsh5pXeF5RehwdGlQmmySFCsLBI7UDuOPxZt2xHYtrnyFggypq0gGlAXBFno3DJrR&#10;/WLdu+hvjdux7XKabLmyZZC0kKDKQkKKiCfqBP1HMs1bdsPTmWVjLs80kLKooHSVI2KhyTqO1Br+&#10;D242/wAmyY5owuOMwMDRR5bCg9zpGxA8ebPxx1h9N8x1QBJJniCqugRsWAY99TfSUvtsfPG5PTc+&#10;TFOunKmYuNSkGluuzC9wD3333NcZY2LQn5YISxDG469aa9KRvrlmSYKDOzzxlSInGlzdXsASNu2w&#10;HyfPGwsXmLyxKqjRGRchc2wIuwCBf99/jjVXJkyJguRkyKkoXUXChy5B2r3A7jx/lvxsnACIsREq&#10;qHUF3ZSCWNnt2Hnz8fPDsSdfWMKwxNLi344RaMaZgRomMSkAbsPdYHa7Bvz5F/vxccTIboGJ9Oqx&#10;7hu2naze/cbncDvsOKZDHDkIoRlFMACaYKw/m2Ngnv8AVX+fDSPIlQqiyW0VrqG1n4Ioiq23P7cG&#10;NOvkYzMbNwi2Yopi2PKYoibJKgaq+rvuRfjt47cGLKmuR2VpepUUehQpB295rt5sdu+/C/l4LIkT&#10;skjD37ghRq3I37jwPk0aF8ZSyNjFnDOq6ipRBZoUAaomvN99x+3BjTr5GKCWSq+bs453dr86QYMq&#10;ONxGAVjXWesADTKaYIAb1H+Zj2O/Fd57lZC40phlgeJ4nKtIwJQqD3LDTuRRXzsbHjmaSSVnSOV3&#10;TuxF1vvpbxt5Nb9v3B5x0m5RNizKhZY2J0kqXVhZ3G3tJJv5NfI4MaS1btRtYaEFw4o9ai3jHVDm&#10;/NsscxyIMuTHeNHlMT3cgLe4AUKsEivsKvbijc7myM6BQ3ue2RY7KpLpGnU53DCjXjubruLxznk0&#10;0HMjllkjxyzGNGXWxu2DEkEfJs/04qnMskJFI+Qy9LHLhSF0yiwQq2BTWdwb+LHFVqSxr2Kxu2b7&#10;ki31Czvlbjw4WeNE+oOVGEnqtHDkFicZkVaCsBriQjfVVeLGkiyOKjiynBdWedDMsivK0kiVCmqw&#10;1O9rte/c79rsg/it6vzcbEyJMLFfIlxgGC4+8gQNZkAUWWNkjSSWbarI48vfxS/H313yDmU2Enpz&#10;1HzFJ21NmY0DflkRySsbNsSyggMpqj2JBs5Urwitg73fp3WPp24N2J2oIcpqE0cO7Ct3F+bmjiPW&#10;fJ/Ej0xy1JYJM1Zms6pEZVV5AA7ItuS3myCRQ770dMep/wCIzk/LHki5XzBceaOV0A1AkqmqzIR2&#10;oUAO633A48U/xB/iK/ECLlH5nkvpj1Pn5pllRIMaGZWBBZACzEhUBotp911pvbig+mfW/wCKXqrH&#10;R8301zvDzJYzGyZsTI3XdQw6ko10rMdDMRViwTvaZm0gfSkFyWcPmzev4rn7uR8Ij5RnTJZEsJCl&#10;EhxhBGdeWVGyYx68c3/Hl/UGaejmT5EjuWszaa00ToBYbbd9ye9m9tp+jPWsPNxFDNkzQZE6gBr0&#10;qx2u2LbDxTUD248xfw0/C78YMx4Oa5sAVKLDFijnkKiT6NctBdx3I9v/AF7U4Poj8UMHlfUwcJH5&#10;rDKpVZMmeAaV3AoICAPJ0kfvvxMuatTEvUHy508hU6QmduPZGwpMpKQf+6Aw+ml7hnfL07e889Rn&#10;lTGRMlWZwsJQKqvoGxKuNyDue5HxxLj/AIo5mPjxw4pEsOjQ0zyapImrdvYQ1LuGDVt4q76mvj/j&#10;bnYBfP8ASscnM1cw4gi5m0kclAgSP1IQEU71sfPbfh7yf0l+KcWJHNzH0/Ni5Ezl8gJPrx1eqAXQ&#10;gJU/zagAeGpmKChQkU4F30o8KT8NbKpKVfMkuSPpKpf/AK1d6ux4v0Mdn+V/j1mcvyxjrmlkjszO&#10;JCSGNjuN+wpQdv6cXbD/AB4Gafy0heVnRiJ5pitE1Q7GgD27DsOw46M8x/Cf8TudLknAH5LLmDdB&#10;4I5JhquyWUKgKjbckb9/PCv0h+Ev408jycv/ANJM6XmE8jj8rBHiTxaVQmi8ki6KqgQtg7+4Czxo&#10;SorIIBADGvT1agpyuY0H4Z3eJaVpXJC2viQSR9LChHQ6VyjvVzH8T8eWZY5syfJmkNaY3DLEANzI&#10;bFIBsALJr7VxW4fW+LNlSJNnUoVwkLuQCSe/uIA27G/g+eOufOPQn4kZAgOLnQcmkI05CtA88kyn&#10;uFCyRmOvJ3F3434VY/4YevebB8XL5lkwdNiFysdDE0ljubL7XZG5IOx7A8ExLJJNfqduBr+PDyVN&#10;3TsctLImIcBqKSASQLuUuODjQDXafq38QIcabKjiljGNAC56UyFrC7i9fubv9JYAnbseNLSfivNy&#10;rJgy8PKnGPI24kkY0Ax95YNe9EWDdEAWL455t+B/q2OWGOHKzZ4VQJlST/rSSHY+yqpTRAIBNUa9&#10;x41D64/CP1DBDNiQLnpGkEn6sbEOloRbaUUgg0faRuNqrjg7bLW2JBYMSQ7Vys7ufTlHqdx7Hu2Z&#10;KVs0+XLUo0CiUkFwGP3HmWzLNHeH0R/Flj8qkjjzeaY/5SNo0cSyF2jJKqRXfVX2OnybAPHaLD/H&#10;z0pz/A/MYPOpMU+1pNOWsgZH0kgKQKU/y6QQBsfPH5pfVX4R/ivA2Q3IvU/MsVkkV44cnE6iPVsV&#10;Zy0jjUSDrIckClA1cbC9DzfxIctwkxcfA5fzGVXjVZPzOTEWAYEuYpEAC6RSqWu/FA8GwzJ4BRNm&#10;pUm6QyioMzgHJmpzzjzHxB8HbEiaufsqUplEVslIspqs2uJmqA+v6T+WequQ81ioZ5nAVUZldRKz&#10;sNQYr2KmwSwIPcDzxzkypkRSNFSRaxCsbkLNYWyexLAj7gUR8njzy/h7X8QuatiH1TiTYOcREzpF&#10;JJNB1IltlXUq6hqHtsKKIHtJI49EOXYATlmvJhlOehBRnalcui+8xsdWgjYWALseBx2QCQPqNgbB&#10;/Hvi8fH97bHK2WbhGFQCi7EEUypd6eTcNfn1TD6b5vi40eYFmyctF6crXs7gFG2OxXcf4SDXzx3p&#10;9A5v5vCjyGhPSYITKHsC6C7GtidwFsEbeOOlR/DuTmfMsXKy168kc5nikSM6lJYHQt7BQL0kij3A&#10;+O5foTF/I4kcEokTHSNKViFLGgAXH2J7AAb/AD3vHmdrEslPygOLZPqTf+njd2P+oLaNzJerqX7W&#10;TvWnyB2sV9uCIEV2eY3SNpqUhVLHsBRBI8efuL4XxIzLG6M5jjjVdYsB7F0L3r72b3scMhHI0Fuy&#10;Rqo/TQ0srN/xDfVfgEg7d+CMeBWnmPeMpDomDgImge5EP132AvsvmgLve974yBeNNZSYkhiSQG9h&#10;7EKT2XxZAHbgGBYuo3VDPIWARpGPtHwaJFDxsPuQOMOa5MqlEgmIQ+yRLtdNb1uTX7HfgiQhQIpm&#10;DeF2S9RtKq62t6dhZ+SCAdtu9XVd/mn5M0rzxtoXUTqegQNIOx+T273/AEscXIdARe5iAoPuG1lu&#10;9gVsfvV324pfNZQjs0RJLe26CsVo1fYVfYDv2viiwSwHX8Q2EPMJnmjJMMJk6jqbkKalHax5O1j/&#10;AMd9Rc7dlnDFHSONySqtYFXdrdEEmvbq278XbPk1Fn/UWSJ20lj7Wsbkgk3pvYmq2PzxrLn2YkVx&#10;ie5mclg5DgA9x7TYPYG7P7VXFMJcAg3HLy94dLs/G5tlfg8a55xmHJyZ2/NuMQMAII1cNrsDQSpr&#10;Z7LN/wDYkd+H3IlibBYzo51R60KLoHUWMMKO5BUWWaipBA7XVcnwmllkkSYMDKJXBJHTMZFhEFgK&#10;5JJJBI3G3izY+LLn8uxYFeQCOMF+jCypGAjgojagWH+KiSDZA7nj3/wTL+fvbYpJS6VT5IJ0BWgk&#10;lwwDDQ2yEeE/k6fL2f4b26eDjmI2LallCSColMk4QA7CoFyL0hTzbkmTkz5M8HRxTLEuo6rIRBZG&#10;9gqSb3YWL4pqthYs6tJBHLKV0AvqSKckAdaqAjqyvZgSQQexN05jJJy8Rwa5Mn/Zmi0FiJGoszOW&#10;PdKatTE6j7b1LXFInw05iTIWOAocPUsizRkqCAoYEaGLUSNgARp1Fd/6E7qSmVseyoABSmWkBQZm&#10;EtI4gVowrmRQx/Cz42nK2reu8NoAUVr2pZ+USVLSDMoHoCABUiibEvddkpNg5GQm+ieZHSJHDmIH&#10;ZQHNaxfZVJv20OIMlpFSJ4McZGS5A1TvqZErfUBQALDURR2I3NHjieOSN48aYsiQyArOW1kuHARF&#10;Fe6xspKjemqzx9NFFGOoXlUuQXEpZRoPsddJpgpBPY7HsB466SAQXp43HDnHzlbhVQQT7DO0Ecsj&#10;yc4u3VVZMZm1DWZCzCikaL4PcAr/ACg8HlHljYoy4eQziN7CuWK0SVW6jBUe6ib9tizwuOqCBnxF&#10;6Cq76hC4MjBxSOBepizDsCbs+b4iwtUTtHIsrqAGV8gNGzykh30CmtlNgbbqCLob3dDu9aZcXe3j&#10;wfOLoCqBgxLvR6tS/JtKnkyIWFZmLxF6kVpDIb10aIFbE9xVgXRu+AocidoUheWdI7JUlWOtj/LQ&#10;Jsfc1Y8VwTLGnUVhkRMkrGaRANTIxNlfk0Nq7nz3ojhzKzRhdIicPG6gAgC9yDub8KDXmvHEApdy&#10;5L3/AFl+MshDCHLC9B1Ar+YwXJMkkmoO0mJ9Ee8VADY2AAWvsd9/HzInOMnMEanHVXH/AKuU6rRT&#10;uzNQV2rfSaP/AEKMsZYM8HWdl1OrlYtQXYWwXcDzVHehxLLDASkiiFJCAY4kcAja2Bo7BVq7A1Ud&#10;74lSgQQDWmXEaiJwqyDdR7wsjOHE0siameZ9LoUNX3GklgKG47AAeTxDKqzJri6cKxTAyxrIqkmr&#10;C0CdROxIO3Yd9+CpcdpYnWLI6cgYPC4jpF0myoYi21Ab0d/jjjRDmFOnBEskAX8wt9NpZDtq01bW&#10;baqIs7HzwuFqlEg4hXM9aUB0jl8nDfBMkuMFkhZg05Grv7VIVaBb4B37/HEcMiSrHFJkrIvTqKSM&#10;MOnq3po9ySB/ayK23nlimlEuLF0o45gqvApKsAACZSWFFrvaiL2G3ASzvj5Biix0liVVQyNRGpe7&#10;arsbjcdvHjginyyKBmp++/UxJJUuNOHmSRoWCoqn9RlZgusArsaonb5sniQRjBSLJDRIkaANqAPT&#10;1hfcUvST9RJJ9uwog7SmBAUmMsQGotIsezg6t11HcqD3/wAIAr4E8g6qTxrGssTwgRiQKQ8tMGsg&#10;FSApAWj4Hngi4ljnzIA/HrEGNNJjxurpHIJZBLjojxlFLMS+sH6Ucd1U7dxtwe+Hh5qNkZDt09XT&#10;MAYKq6aOhP5SrsAOoQA3fe+FOFiokSDIx7yY7Cljax6gaJGwrQALvdiODmhmTLDRlcuAxqHhJKqA&#10;Bag2LDLsLO4r6vgh8tMtiCACxq4JyGXdzcvCfNimjyXMXLtDS6D1lkVkWNdlBUGi4oattxv54c45&#10;aBoXnMUqFSSsn1oVNLKzoOyknSoN1dCt+MBJMMl3OLBFIU0xpJqECrQ9w3Yluw1djd2B2ymYpENY&#10;WYOsYIjNhHPtq1s6e4q6NDY8A40hqESwpycTYSAaOzahne9MqHX7KRpIotUzENPrjeFNNwr9QHYl&#10;AaO5GkXuTsC15W3MMeZYZo8hXVVbRpWSCWwS6l2AO3f+Ygki6AIsA6KlpZXdusqx6k2eOqI0m6C3&#10;TA0KF7HbgyGGCMzxwuRkSJ1A8eoB2Iul0AAkGiN7Re98UW7N4+I/JjfJEouGYk0TiJFSMgkAXvEM&#10;0oWF+XR5E0j4zCN5IwQHUAD/AHh3N/JG1HjLEBiZekgaOOPpiSQqxZj3LGrIHknb+vcMI0c6/mXa&#10;F9Dak01Gz0NxJpBct4pqs2ftxy/KOT1MeQDGZZNKOSGR0J2BVQASfvRF7HhZSQHypnr5xZLBZyuB&#10;4w5DZRcBo4IYG9or62N3ZCiiCTddiOFxXK/NshVIINLgNpBth/MbII1DewD/AJbnCdYBJCsoZl3U&#10;99xRIAIBrbvew2s3sMzxzyR5EitsxA0mgWG9yb7b/SR/W+IjSkhwzfbXm47/ADGDLHAy9VhPIYiN&#10;T2tdzQZqU/YAn78EdITYvuaVpN2jK17QALCkEVQqwL+RfAOdkzIyo0cU4mI6SltTRD/ENhp7i7Hb&#10;zfEqzSmAqMmIgEqxAjDKCN1CgEuSO5BB83e3FV/aenrGiW2Lhn4h+71g/CyNadOQooNKzyINBAI2&#10;NkjUa9zHYfvtwVHEsjTSIqRJDYX3WH+TY2Godh3qqI78DYkSdFYCGyxIpYggoqDwu4Bonvd34Pxz&#10;NjtCiq35gxshX8vBQBY3pvsbX5ogC7+6Y0SySWyy5k6+MPo54pIJIkCKsSCUuhJILea1E6gRvd/J&#10;J4HxGWV+mqPOdJlTSQGpDv1LIvfsu42qj5reMM3FyKeSFI3x2h6Y1PKkZ7SVVu38pA7NdfHFtxDP&#10;GMcwqBKsMjaX2aS1+kAfSzXqI2r58cKUEi1+to6UhJmFIfUE3b7chxDBgzxlh56wSFgTUzmNVMmk&#10;xuN2MgPtWwGLKooAqPO7XqZX/tI/7r/9VwnwsNb1SCaEzCayEWXSXFuTsqsL7MCaujW9Ov8AVmD/&#10;AO+5X/yp/wB+Myih/uA1d68RTnHW2eXNAUPlBYJFVhRJsKaA5B6UoA8UGSWTF6Yil6sat7iENRqD&#10;Xb4FkfsPjiZs6NoWiTShjbqaFFNKjblgD33uh38HgOHLhZlQ6kaPW0pH0EN3QijQHYDa/vfGORG0&#10;nSy41JaKwqqoUsCe5HfYdgfm/jjvR8jNi18o51KkryxSyOCmykgdNiLKg9gQPHf47g8G4scUkTSE&#10;nryBQZdRtgOwAY1VXY+x73xAkUU0BKRjUZAXBO4O1kqSNwex7f58FiNigjgMLSRxs4jc0SQD5Brc&#10;D579u/BFQCC5zFRoac3ziZMXEns+2eWFOwfVvVAEC9vkePjhLIjyyKuRGvTUnQ0ZpkYbfPZRtXa+&#10;McTJ6ExqEwyT6g/upBIdmFtQIsX324NeDGx2ZzLNLJNWoruiarDEEWKP/Lz3PEEtkTyDxa8LZtTr&#10;AFEyRFmQsTqDkGtO2wGx/wCf7ssaJYoCiLEA4bUjUCp/xG/3u99+3GeDDjxfptPJMsTibpEEBQ1H&#10;cH4F2fO44lzUa3yonjETyqqoaIRRu1X3s7Vv5rhEA8I4xBGkiyBSUDLCw10CxYDsbtfat/Nm+ISx&#10;gyM0lC8LxkQjUCdW5KoAdkA2A4xinnSWSRYYZdUzFlUEiP6dMm+y0UNL54LfHecFHcRyKAw0j69V&#10;imPgAFbArs1duCNAoANICURLJBkKiB40KgFSWEgNsjHcBSNrNEDfzuVP+vjRzYlQ5YYsVkAKlN1v&#10;97Yqb8AV9+ZY1hVoWKjUhZJAAS9LZBI2LN/N57XwOpbHTFSYrIskqyIwOmQIxKiN2rtq9wHY9+4v&#10;gg5xJhZETTJiGMY+QyM0rDZJJkHvZT9J3qgPpO5G3H3MIGAxwjFrRjKxILo5De4ALZOkANXcnte/&#10;AOViyBpMdI5I2ikLwzowOsk2yaib1UfdVWBXjgvFlliUzTGmZHvqAMTpZVXSDuPcLujqJ+OCGkAt&#10;9II4FmtUQXC7S48cL9K+gyqVAUsJSq6j2phQ2Ne4nz2lXDXHWKOCSkhx2BLCgAxtRXZtRNUe1X24&#10;H6jOsjrEJmWMKtCvqOoswX+YAMpI/mqvkyLzKJJY8VirQzQqSSCGiag2k2NTKCQCQdiDwRdASKF2&#10;Z+L9O+cEJjpK0Uc0aQEqelKT/vNQvc3ftO5/bYcRPkTrAkGYa6cuiNY3BMoB9rGhsKq7r/LjDNmk&#10;XGikijGTbgQlXKsHHfavp23/AH/pxFhrIS2Q8YE4BDLIbQfLAAE1vX3/AGrgjRBZaWdDIseiOM2o&#10;BBav8O24BI2vf+nGcJjEBmWllD7qwOpTe4+WBF0f6XwLlLJC0sUZVxKiTP0iVZD8Gvt4sffvuEFm&#10;EkpE7K7xCQI63vp+lTXeh/z78Z4rjHfT3g+nyiAsbRIjkSOjFbD/AAbH1dyfjwK4aRQ46DqiRVMY&#10;CgE2SoG+k+D9yd/muFWOsn5cTyyPIr6bijJBjk1ADYeLN7iiOMenkQieRypGsNFGzdlsH3KLo9tt&#10;7+BwQxGELSVUGIEnkc4cyBJMZ11yNKtlFatwQaLb32NX2qvPC+ASQKkKxBHJ6oLV71/mok1XyCew&#10;NVe8T5vWlSV4WMlLj9GIFVax7XvwPvxy8jGEB0lVkdo9ZuowT9Osj6R3JBod+CNapyVUTkGrpy5e&#10;Fi9gRLlRzOEkjQgwtG6KSCrszs7Er4PbbsK7+AGqNcZIkLRszqqq4K9MOCRv2LMN791/24+i0vqU&#10;uuoyaF3ttCXYsfyE7k2e99uB8ySHExomi2ntqAbYM1mlXzWkm9gDvwQjGC96B7d+0FtBJkS5MjtG&#10;JI2TpIoBYKNTBWAG29Ak7bffcZ5nWQEKjjp9c6rIVgaOkjftv7bANf1WDmofUcMTRzygDJlm9ilR&#10;rUhLG4OxDeb8DiTCymmnUs6IMVWQuTqHuOp0kXzZ3A+ar54QATUeoy6wle0BCgG5k00s3POHEc0U&#10;+guJCcjX1Y2DDp+0dMtY3BsgVdXvXi08gxpOsDESsGIhkJ7CXWbKeLCgCgaJb+vFKdz1mnOV+jLJ&#10;HFGNXZq37AfUVNAdtu292HkudMohwoo3fqZAVpYyWLaWDFq7diVG/e9vPHA3lKSZS0zEhSShhiBA&#10;BcEmtyAbDWhePffCG2zP8qSuUoy1omSyVS1AqWWSAk5gFmJ6GNXfiVCssnWVSAkkglMi/SQB7tR2&#10;AJNUdrJ240pJLknKngyyZE0x/lAjVVkbtvsDbf5cduvxP5Bi5fKiMkHFhkSNmkSldytnUQADWpQX&#10;P7+eOj/O+Z43LOaSCSZslEl0whe4RDepiP5RqAIG/b4NfiD+Stkk7Nv+f8lsKgFfRV1FKXswu3rn&#10;H9lv4A33te8vgnZZe2JfaJP/AIHII/8AGDiQf/1YT9VcwaCN2encvIxY1R9lGmNEFuxr5+11Z/rv&#10;uOOwvpjOTRCZZXVnoqBV2ABTV2H9jx1N9Lc7w8joPFMqklmZJGJKk7grvvR8H+3xvz0zzFUWG2Rl&#10;lmVb1e+zQqz9JN3R/px83SSVBzr6fry1j7rOSSEuG+l8NM7uPR9CGjtr6eyTPEn6agxmixNK9WaB&#10;Js0O++/j72o5Mk0qEIViVgoVdhakAkjue+3j/pqDk/M+nCkocdNCqhAe3i+/1D5rcDbjZXI8uKcs&#10;xclJCCCT9Jr6hqqr3Hb+u+7Y5k1JB4Bz0LN7Rs3lwMKB3b9NgrbHZTW1g3t4JJvwOGiSySdRoioR&#10;mFA0Lo3t3P8A573xWMbNM7flccWwcLZB0OoG41dv6/HFiggaxr0hVFaUbs2xvbxt/wByduCEEAgO&#10;P11EW3EzWi1BAokVFJPctXcfPY/9uAsvmFZPV0s6MotFoKCTuSfO9/evPH2ND0Yutp1EgsfdZU/v&#10;tsR3Hb+t8cNErxmVJCTqClCLUA9wQR8+fngioQxd+X7j4dSQskJEfUKtIO50ggnfwDtv/T54y5kF&#10;IKx6SFxXU2t6nZTSjY3+/iqI45hCRnS3tdjQKncgg2DXj9/jsNuCZkh/3L2WRWs3sw8Dau3zZPBF&#10;40bzvAMqozRq+lWbT22BK3v3u+3fvxqrn3IRkQTxLA7JIlqVB0mTtsQD2+nbt3Nb8dj+cYSSxjpB&#10;BTMGIBI017t++4+dgb+dqYcCPRoeRhCzkwEAawbpgNtxZu72rxwQ6WSmooQXHgI6S+oPwsGU+Scj&#10;EkEksShKJUMC3Y7bm/p8/wB746+et/4fY3yTFLhq0bhWLSRg6mKWd9I9pFrZ8gmxx6zR8mwp/fkA&#10;ZCoulS8Y1alBHcjY3uL7UeKv6m9IY3MY4XhjSR0DIRIhtUaxRNbqBsDt/QDgSlAIJS5fWlxryj0u&#10;7d+zdjXLYlkqBo4cUe3m7uxjwQ9X/gdyvGsf6s0/lXlDmJQwZw+lTsLpTVbWd+4slJyL8LIcXJR5&#10;sAwEiOSglq5bQqnsOwG58EmyCL49kcz8F8R5VVcWKVXklbIlkAb3SamBUnY6SQBsCNqvfii5v4Ow&#10;Y8pYQRy6SUVNCqQhKUDuCQO+1DbvXcWZalFpaSCz1Diw8b5XbjH0pPx78/Y0bMUrSMIBUFUDACo0&#10;a7OSWFxHXr0dy043KsTlsePjI4MKvJ01WwhAC7DUQR3Y7E/247Acg9AxZwkllx4JHNKo9oIdxtSi&#10;yyCxv87duIB6Dfk8ztpTWrLUdqGI22WtwB32smh33vYHp7m+PycdSVDHNizK+mT3BwNJIPwtg0Nq&#10;A78Oky5eJ2oLU5X1Z+jZx5jbN9bSSflqUcRJoSKFu8jFz5R+AkRjxcqfF6zsis+OiD2hvcG7dqvs&#10;d/vxYcn8IcGEhIuXu0chG0ihUQjvvQpb3IO23zxtH0R+LPpzLnj/ADE0KO0apKqsAF07Hvf/ADA7&#10;8bffnPpfMgyJ8TKx8mOZLZOpGOlrALFLN7d/gGxQvjSUyAGYB6uR9rNe1L+Bjjjfu8Afum0P/tX7&#10;TrQ95R0+H4a4HK5GEmCCIwSjxqBTNv2A9yAf0IHbjJPRHLszS4wwz2yg9MHYf/Y7Wfv3I47A80yO&#10;RF5fyudjzRxKjOC6iRWH8qi91+dqPxY3i5dzbkAQ+7H1K9SWqhko3Yo+4MLvfY0N9uKNLa4FQGGV&#10;Azdv+GD4h24FnmqZqfVnhc5CtfzHWPN/BxsnMRMfEQtJZUOnYPse63+x2r5+b3j/AMO8mHypZszH&#10;xseQKWgZgp6pokE+0MTt2O3g/bshJ6h9OY8azRx4/WWAMjvpBodyBdn7i/uBxQfU34vctdOmCGih&#10;jMSspFCQgglQTQI+/wDkeEr+095iGDf20zFVxl+dHYXe/JqjkY6q899EYOJI8OXjCCVJQNSoApRS&#10;BqsD3WfbsKIBIocdTfxX9J48WSzYyOscqs0RjUaXDFgyk9gL3Cn48njt16s9Rz88yw2NkI+lJE3v&#10;6CSUXbzuO/Y3R32rcPpmHnMeJFzBlyFjcxsSikmyT7j4onudq78cra0KnJKUXNiXFmq/9ZZmPRbt&#10;+IV7IuXPmEskvhBvZg1OGWZF3foBB+Ep5usU0+E0hLK6yKh7kUocgGySACbOw3vjbfor8CnlnBm5&#10;aYlSYOG0hdl3ZT8jfx8bduO5vKPQ/LoPzEUURpNolKgC1NDSvYncnY3V78bU5JyDEwDjs2MXeRQD&#10;sCBai2AP0lSAB9z58U2XZVSyCurXrnTrlrnpGXfPxpP2oqT9SUECg0ZIag71pGnvSv4X4fL4kzIc&#10;Qw9CohaBQZCLZht2oEA7/wBuNhD0vJkZTSrGVleNX6XcOFpQpvYIaJC0N/HG0kCsGiix6jS2k1sL&#10;1biwu4P3Hnb+rKLChSXHeJdMpQoSd1ZSobe9hRPncHjokgDQCPAbXth2gqJUSSXz4PU68KMC+T1T&#10;F9N42JBjTFZVlYaWjVdWgr2UtWw3oA2R/nxZeVYzrOsCozOhVhZNUCDt470CD52rbg2BpYwylg5e&#10;2VCv0srED5s1d+SRve1uMLGjWYSmQgM4UnSAwJo6a7gWPJv4riuMce+sc1aSWYa6RdMX2xRQyB6a&#10;i4AFKR4Pjc/H+e95ZEgUe5KQOalJoAjYf5n7b8CCd4wwRCyDSdbGth3A3/qD545Z9ftcHpkBwjEU&#10;xJs181Xb7fvwYxx76wsgi4jlpGAILhlPuDqASb+437X+2x4QS5AV5SxXSX0xgksQPkgXV797/wA+&#10;HTTBIzp0pWoKlWabau99t9hf3o8V2VOoS6SIqdQFvb7jvve/e/P/ANbgxjj31icKtPSIsvPhjg0I&#10;weViAdQpRvS2e4I8eK87b1PMyUkWRZZFDrY1r9u1H+/7fB4bc0ijK5DO2jUUCSAUSfHtNVfawd+4&#10;rjXHOs5ccMjSopjTUtbsTuG1i+1ef2o9+KKmAkAEg6eDWhiZTmtfT98oR83yBKWCPJEUJAJBAcjs&#10;Se9Hz/SvvpXnUjS5ErCxkQ2xIYlHHgd9zQB37fJvfYXNOca4JJZZlCNWlUHvJGwF9yD523/bjVHM&#10;8ktJLIzg2NVXuFPYHfexvX7djZ4riw5tz/cbEyRhqMq5FnH5agt4wk5jzuHExZHdWUe0yOGIOo7N&#10;RB2AH738HxqeT+IbG9LZqYeTkr+V/NNDjw7CdxZtrJoghhRP1fAq+OPxO9SYXKeXzTM4REgZghag&#10;zBTtsRR2J3snYHjzF9des4ucc4mzosxHkx5UMGKSpLMWW9V7gKGBsff4PHotybyXse0yZ0mZgUha&#10;VApukpKSC7Ne4q6XEfP/AI82WXP2JWz4CsTZakKSf9gtIBSS32l2fLUXj2AwPxB5R6wEeXi0jikp&#10;m0HTJerzRGorS9t+DMiboQRQTEBckzsCo1AujkBFK9jVH4Pi9uPMb8P/AMUMnk0fTzMjRXSeTQWK&#10;r1CQAUugFobXXu+3HoP6E9U/+mPIVx4DE2VD0cmGdiNQWQaWUbbg3akbdx334/cv8d/GkjfO7ZGz&#10;7VMR/kSwlKlKVhKyEgBWE2BYav4x/JT+Xf4o3huje28t6bFIWNmOOYlBQsscVcIAwlKhRLXIGsWZ&#10;ZxPGWkRtANBmrUxXSQwB3Asf0A/vxK0qyOXeCRZdKqHosA1e8fFKDZ/YccycvzMGWZZ6nWMkMxBI&#10;Guwg23A0iwe19zwuzGjRozMp1Ex6V3IUAe5du2q+9Hzx9ZAYCzEOGLu4BprQgx+W9pMtS1pThK5a&#10;2IAwgVABY1DjXN4cwxpJORKArtphRo6KOEI94B7EWCD5o1XGGXkiBOjbzkD2bWzknVIf8Q0DsAO+&#10;x78JwMlIBPpeULkjoiNqLdjSVewGoNY8k8MYIZJlTNkHTLyakDe8xgkFtQ8Ctj8kmrrghKQQGIo7&#10;u4uGghUVVRogFlkiDSMy301b/CKoE9qofPEYQF9I1+yMMWQWSTdgmhsfIv8AauJ2ESwHptI0+sgs&#10;40iNWN0BuCP+XzfAAkliOkzBgZCNcY3Cjf3fPxsL+1cESxKgcg7Vu7fuDDEciNAAyyIpCq/evFnb&#10;b4F/+IORiTxaKEf5p1uyxKlSO9+KHcbbbfHDhJNEJyASzqNoyps/fbuR422/bgLBcySSNklIacGM&#10;S7vbWQRXztd7Ef5kWiMTSCCKHIKk7kPGGoFe+4393/2wvbgbW0bPO4CKAQJHtdRI22sHY0Rt24Oz&#10;JY436bhC8hATQNGw31CqFnyPJHHzyLPAIpo45UDlOo3sCAmvde2r4J89uCKq+0v3WFuNlStJJkTa&#10;tYH6brQjqth9zW/9d64YrGuWgeOSKNowJXAG7A/UGU92ve/P/MTIw3aF8frRRspDQmOmC1TKAFJ1&#10;Fl9pO9bduAerNFMgNlnjqQBgKrv2ABBFH+lDghNsn4WhtkytpWAIhXSrM6gEUzdyL3utwO+57cS4&#10;84jXIieeJIEVVDts6ncsfg3sv9PPAYkjeFWVSCsJjCm7pCSkhAFEkbAHz2u+J0TRjwZJxYp4pFOu&#10;MkA1urlr2sE2PjtXzX6mGZetrfrhpE05cH5WvzgSSeOdfyyzaZA6tDNRCSjVt7v5ANIWztYI4aR5&#10;qIYE0OvTRkncgrTBT7if5gW27bk7Hc8DSQRT9AwzrGjRTR9B4wpHTZnVbq10vYB7kAHa+BEXIyYG&#10;jkJYMSdS7s43pTQulq9zvYr44tEpUEk0yH78btrSDHkaXJMrELoUFI2AAZPFgWQDtdXsb4zOQIox&#10;HNGjsoD3GAoCne9/Cmqsiq+eF0mVJjuqIY5XKrGsigtpXcaWPfYdyaoftxLPimdAWDRMYwjNelZP&#10;aWA0kkaWa6Io2L4ItjqGfj5WreCJZn0RsoLxlZSAym9e+miLrSN9WwPeq3A+NntAxiSaQs6gvJGh&#10;Yxs2rWpYeKG57fPe+C8IxOiQLkOHOMy9Rkpfg2TYruOwsCuIP/vYjEdozLLqEkoQqVgHuD2BWogg&#10;le5oj7cEaJcwgguzMQWqGt3WCYs1HBXIC5JdKisi0XcaQb2Y9ye5J+TxFp/KdRxjA6qeOhTA+AQN&#10;6urI877cCaI42b8oVZIww1uv1p87j2nvVeeJDK8ehyTMAtyMSSUv+W/8O9ADvxRf2jn7xoQuwJ5H&#10;9+kYlMhsj/aWdTKgkCqpYBWIOkHevAP9eGYJIrqrGgWqP1AD+Yiu4r9/ngJWaXWWMyoyqqFBYQHt&#10;Romga37befOJgmg0SNMkiN7QNjILOxYAkk/I+4+DSo2ygXCi7FDVzLiulfGGS48LPHH1BOZCBrI0&#10;lR3JY/C96H/LgbIWDl5mjWN2YOGV6FC9mZQ3fzt378cxTNQljUq6nRuK9wo3R3N/HzwfkP8AnoY5&#10;pmiHTkCtEEALk0AxPc0bscVX9p7zjSghyTTIZgileERY+a85SwInI0qxBZmUUQdIGlRXcn/x4exZ&#10;WMkfWmUNLElx0979ipXsbNfPzwinlGBpKqmQ5WljVau9vsbG5riATrkdJmhdTHJTAnRWoWfuw+3x&#10;Q+eEw5K2NC+o5HvxpFqxpsRYRnTLGj5KE05X2kkgIpJFUd9jue/EqZWPBMhjyUDInV0kFhqfdrPY&#10;rpBAFHsK4qmdPHS4JWJ1aHqw6wTZu1TUPoI7D7/buVBFPPGeoiRLHCgWtixXYA+fgAdje/xwtYzz&#10;z78I6OzbSXCClKnBAoyg6gxKuAzzJD8LK+ZJNEIoNEbNIziVrChXIChUG5JHbbb78Y6W/wDe2/8A&#10;lH/fiLETSZIppNRMCMjKoG57bAWuiu+3jxxn1Yv/AG839l/+q4yrEsEOkua0AOYHHukeh2b/ACMA&#10;IQGLBqlmw5vWhNX42rFVLSdecwrFpUFZL21hQQTdbEb0SLNbDgjHldMQn2smTKgDgWUoi7O1D+w2&#10;viGLEdg80kpK9Ur09JFoxJ7AgnawL/5cT5MbY6vDjxBkmjXQWJUKCNyF7X80LFE9rvvR8cBLVDef&#10;fK8c5cQdzHjyjW5DalHuJUCxYIBUi7PnzwNFIOptHJA0YYNqtg4AI1BibCse48eOOMaSbGSGGxI7&#10;SsrzAWIFI3BsWT8f37HgkyGRlVpWylgZtigRtPkeNVkdrJ/rwQEEsxYZ05Zd6ZxDNBI0MUkghk3Y&#10;gIxLU17Ad9Q/e+/bbiPGmaCWpAI4GjKTIbOkXasLGx2q/wB/6SSZYVlk6HRVWOhTaldQrWVO+w3N&#10;/txisiZMcztkIf07Fp9TatNHztfiiP7cVC0nhz79WhShhIANT07/AA0BST5MeZkJHKZIpY1MDUAy&#10;i/pJAsgCu/n/ACNV3/MJA7ai8W6MtJFIaJJv5BIVgB+4PcOQsCIkapdNIwS1vajq8VV/0388TwSO&#10;0sUUsh/MNatIBs4A2A8Adwf7/umKy8YIBU4e3B39KekGRIUQzqQmTDDK4iJBjlJak1L3utwd6v8A&#10;rwPDzPIKSyyIGZZQqKRbKookkA+9TRAG2xIv4LVlafHRIw2QgZCC31wqQu++/uLVvvXzxCqQPOJJ&#10;g0Nu6qkVMJClqysdwu+4rxvd8EbAWYBVTwfRh35QwxFeaWGZ2E0LoZXx5FopIx0jSDuAg332vseM&#10;MhI4VgdlXI1zOHW9o41aq2umLMpWgNJuh24XvNP15GXqI8KsEj0lNSOKKkj6tjqXffcD7TYsTwxB&#10;zIElnkjdY5FJYi/cQTYJLNqobUvnfgi+beHKn5MMpijMxKro0qxXWQVLgalWqum7Ed/ngKGJ8lzR&#10;kDNqjSNxsY9WoONth/KNwNQO/BpVxA6SjQqlVGQV9zWquRX8oDe0fA7fPHCZaQhlDEyMDTou8SGg&#10;pYntT6z23HfgjQLDkPSFuMMhZnGPMiQxSKG924IIDWW+qz3XtRJG+/HPMcSaScHFKFJJl1PpDGMh&#10;gTpPcK9vYH3rarjbJj/MLDCsZiLh5XBBPUYG2Ju2s6SFI8ni0BIooFiAjeXIbUGLdiqKN63BuvaD&#10;33/ci6QVKAHn+4VMoi3lHsgGlUjYFSxoAaR4ujqoX2JPnl0lU6UipZLeye4I9yk7Gu/ff+xrhwkh&#10;6K0J+toZF+k0wJKnxXffa63FcENIsZZp0nKQtoE0e8asQQAwNavmxt234IdAmNNTtKsRDSfpO7bq&#10;rA0AAfrBAsGx/wBeJnR2vIRWdomCyCQUrN8oANrH7gVR88YRwzsbILY7yiRTYDqBvRAurs96IA+3&#10;Ek2VGsaCRZF97WoBINfS2wtiTXYEHYg8Z4nClqkUZnzAzpnX1B4Y475Mcm6dMTAoF0g/t3uzf7EV&#10;xDlZLRzLGsTPr9srafpIrexe4s2dgO3fjIIAvVfIcLQ0m7ZT32G9dtx8bX24nXNx8WeKQ3NG46Mq&#10;uhIGvtKp2F39V/vffggAGrGjaVu+jRJLAY41CiQyzASRyRkFWAIGmhudI8f1/eL8z13kxo2LVH0p&#10;Q49yv3NjbZqIuqH278cPOFyFUZJEKgqr6SVjD7ADeww8jt3333wApcqWNlLKwKsBTzGtzq7kE9/P&#10;78EOAAFA2v1EvQDNm74RnJjgrjhIlRz7bD7rewph9wLBHYb1wDkQIY1SbVH0clU7BnMYJVwb+oAX&#10;QHzueJMDmP5ZpcjJgK6SsiFzq3JC6QhNW13XeyNuFfM8+R45upiyDqTGQOLAVH3DAAnsxBK0Lrbt&#10;XBFCpIoLmzAs9Og/RzhhmYmI0j0XWPGiTSQNIcyKGRW79yCGPcVR4W43L5FeSaVUgSeRF0o1qdJv&#10;Wxve19pPbez5PEMJyFkjxW1y46R9WYytQDBmKkedKrY3NEle3DoSlmgXp64GSRFUkqy6loNXk17h&#10;dDt8GkAG4BLad3jOtUsqAUcJcAswYOXdxT7TyfOOBjTh5opIlbHOmfGkAtSA6gMtDZlOzAAk6iaA&#10;7bI5Zjco5dDDzrnOanLcbpGd9JA1SRDUojTyxYDUR5NdieK96X5YpX81zPI6XLsOLIkKtYYBFLRk&#10;M21O1Gj/ACg1R3485f4z/wCLzkfoHk8vKsHmKRnBWaIxpJb2zOGoqdXfTZB8kDxx85+O/inY9y7E&#10;sLXKO0YDhQC6gSlqgO1Qb8Y+8/wt/Ge9PjHe8mZISuXsSZiFTZ0wKCSgLSGBYM+JNQbGjVjd/wDE&#10;T/En6SwYjyrlvN3myIlnTUrKtay+kSCzWkgAKBZFcdB/Tn4g5XrDnBgXOrSXZdThVaMuDRs03c01&#10;3Y7Hjym9S/xGS+s87I5jFmZHVfNeNkk16VUEnqNqo73S1WxG+wHF6/D78coMfnuDyz8wy5WTjMiS&#10;xuunZjq1UbDBrFbDt/X8P/Em37TvTbZu1EFlqJAuwIDABunLrH9jv4+2Hd3wzujZd3S8CFSpYSol&#10;gFzFABa3awxBN3AS7sRHsn6R55Lg58UciyMwlZV1LcTKTQJYE9xuu/8A3Haz01zZkMTxsumSSLVC&#10;XH1H+cX2rvY38Hjz99B+tFz+W4U7OjL+XhDanty7CgwN3ud/n9vHZ30n6gTVj6le/rLM3tIG4qzs&#10;T2PbYAE1x5eUp1M5YGt7uCe/ev0lRVNImM4UAzVpT8n9R379PZRkg0qeo2pGlBb2LYBDA+T8g/8A&#10;XjcvJsjH6FsGL2umiK23o1R8ECr46k+kfVYkx8YMWRpSAwWqKqAB7j8bfvRrvxu3lHORKxTU5rTo&#10;YEjUzH4G3a/tXGvEnXvvt4xzZbAuLWYPpe+uuTtlHY7kuc0o03AJAw0AWprtv4sDz5/yFwhymU6A&#10;I42o6iwuyDZo7bn5O378aZ5ZzIRoVKBmKoA3Zwe43vze++9b9+NgcuyjLGkZXcobdjZBJFDfsaH2&#10;+dq4jGnjGMoADg+LetGi8Y+a2TH7rjER2AFKw1E0T3JYj78MMPJVpGBioOwUqPpNWCQGoE73Y8/P&#10;CDEb9IhZRGEWtxZZq3+Nx2u6FDbgyPqLqYsCUoqync2e482bN324MY499YoAS7ZcRDDmDCJo1UqE&#10;kakkXdg4BJV/IoeT43HARzQyFAbnRwhkNkENsARv+xP3G/Esil5KIYogWQltyzsASvfax7Sa7d+3&#10;A9RguNP+91NS97BArV4qhv3uqrxIWCWr1i5KnZri359eQ8Ykycd9ALOpQBtQBALaxsCv/Ce/xt44&#10;RQYphjTqoGiVrjLAUuskgn5N97+ew8snz9ZYJjXbkEMbJCgKCB9/ntW5vfiNZIZGEcwdUphp/lFW&#10;wLEfft/5u0XDsHDHp+IU8w6sOsKqkqQQAO/k2oG+3j9jxB15CDIxU6gqsqrYK3bD7bdz5FkVtw7d&#10;IyjTyVGl6Vsg2QDpb537gVuNqscJsrrDSkcY1k6tS+3VGxNFa8Gxtud+A0BOkXT9w7vSEGY8SiVo&#10;xEIwCSpIrUhFbVsbJr5u/HFA59m4sGp4YYzltjvZcgpq0ErpB2FV7vkbeeL3nYDSdWMpIrSD3eKJ&#10;oqRfkae3n48cVLmPpk5MUqSwuJIhp1DZqYfX/Xz47jxxlKsJHiLZN/fdOzsmF0YiwoGu7sDyLcMn&#10;jrZ6h9RSR9KaVlWVbEirdGQkqVT/AIV8d/vxqLn/AKxEXVZ52R5HICqbZwBYvtYHbcb/AL8bu9Ze&#10;mM+NpkWFGhUf7OyoWLPuSGod7J81Z7+OOuvNPR3NMvJkMmJJJLTLHSlUU+QQBWodwfsNt7417Osq&#10;AI0f0966x6eT/jApCglRZJNQRZIuXGQOY6wmh/E0cmZ5xlhdEbSSI7Gwl9wAPBvYX97o8YL/ABX4&#10;fI9KnmK6prVYuqFLC6JPuH9b+a7g1Teffhpzco80MIbIS42R9QD6gQVINhvn4FX8X1o9bfw+c1zi&#10;0sq5MDsXKnF1npljsFK/BNeK8gDuifNmAjA18zRnB6ijGh/Eeo2HYd0bVWchAJDliMmo93FdMi8d&#10;sOc/xecrxlCvzMQSNUrTddQQB7tLEuAVuvNf0PCzlP8AGpynLRmXnuKzIzB6yFB9vdgofc/uBfbe&#10;+OnXJv4S+Zc4iePmcefla1GmWWSUaUU9hTbntYv9+HbfwlDkEshwsExgxBT1I3ILnuSWBG9X37/3&#10;4WibtBaibil2omthS44ZHM6p+7PhyWlgFBQqSlQAyABDvw45CO3/AP8Alcw84kT8jzcTBRoCJKaq&#10;gGs6qqzZFiu2w7Hv+ODcxRRBPI5YapYhJ7A/8xBs+e5q/tfHUnk38P3M8eZvy0JKIAJFWIr3H8jA&#10;aSL8jtQ42tyb8HPUuOVTHWTSV2Qo2sbUWsi6PcHcHiyjNVQgktqCGvqxq/oHMcDeCNyyQP8AFSyg&#10;WKnDF2qQXI5CovWO0fo7123MY9Ur9NSVt2ABTUQBpYkaibJO/Ydhx2C9IZyTSFEkSkkVkci9Xtpr&#10;7gkjexdntx1g9FfhzznFbEwp8eZlURmQmyXcb0p7BCT273x299J+jMvBjh62NoLSqAVLEIfAOx3P&#10;bf7f0nCoAEjIPa5/ceU2yfKAOEi7aBs2d9fPlF9hikZtKEFyysgUCjtervYI7V9+LZiRykvIrH2o&#10;iNr3COTRAuqFfYb13rhnyX05JLHGJYQTHLZkF63jAo0AewIFHfetu13ocjjxk09IFZdWrVu6mgQW&#10;7b7UeGoBArq/pHnNompJ878rWenrFPTFGoUj9QadRQ9xsRVn3E2bv/sOLbi4yRoA3t6g0qHAJBA9&#10;13dGv+fYcDDFiRupIWh6fYkGyewseaHx5rtw56JEUJUs+j3CVhQYt5I+ACbv/wAOBf2np6iMwUCW&#10;Hff45RXZUVciNsdSOnqVl/e7cXvfcn4/rw7xwIIgpUSN02nZ1AIQUrXvsWJFb/8AfjJItMxnnVAj&#10;xlCy6frNigB2BFEkeR9+PnnEkEsePGkTaWArf2XRv7OdwO9D9uExaDceRZoi7vfU3YXQVdiCPA+/&#10;n+/A08ojd9Ui9FEuMA2291p8ki+47f0PAuOyxhIUjqlpyzEjYbqRtsbq+IclHloiIhvpATcKoI7E&#10;+OxvfiCQKmBnIo5yjGbJK6S04S/cSws7g+fsPHa9v3EfJMYNTRhiOrTgHWoFmt63+/7/ABcsuRE6&#10;PjME6hVVDMurTVXQHkV/1PCnMeEWrlGZEKWuwII7Gtwdtxf/AG4qFg6jn/cOTKdrk05cjd/zCzmW&#10;bJmRSyGioBZSmwtT/UV4qt/njUPqBpJ2KqqlmQ9qsAb029GiNx3H9+L5zDNEcYjgVkUgowDECt/H&#10;/Ujv/XjUnOMl4mcvICdZOvcNQuxd/wBz2N3XaqBaCs1B0PIDLqG4+W+TswNW45DTKnuLPFSz9axs&#10;7i9JNnV7FI8gfA87d7HGpvUnOo8N5NDiXqRblSKUnwfIIrYff+ptfPfUaY6yIrqVKsHU7karANnb&#10;/O+9Xx1U/Ev1GeX8k5jzEymIYayyhiwRDojaTffsKsiwPsb4kpTNoFGrWydg40y11jSZSUIUTRq1&#10;bhV7eNeNo6G/xj/xQcj9BpLyvJ5gsOS7ZEQiMqqwMWrUCL812+47muPOP0N+Mber3zOYNKCgMksR&#10;DW7gsGQpVaiBSsPI8bVx5vfxpfjlzb8T/wAUeeT65ByrlXPuYx40mPMbnaDI6CM4FgpKVZlTsw2N&#10;3wV+AX4h5cUvLsCYyFWyIhCoI2LM27HYVtTKbvawBx2tj3WrZZctagp1nG5NWNQ/MHRraNHzHfG8&#10;pU3bJiVy0zUy1YCDZQSQC2ufAs8e1fpL1lkZuVDCmuaKeFOpHKTbsCp0o591gH20e4rt27+fgl+I&#10;GR6fyIhk5LRPKVxAhktRH1NSBgTdx+263G5B48v/AMNOZR5L4+cxjZhkrKqqQOnXtChdtKBwLruT&#10;2AoDtNybnORNzOGeAdNYXQrCgOptbUxdh2JFmhVhqvzx734d39tW6dolzJUwhlAAAmwa5cMWEfL/&#10;AIy3Bu3fuw7RJm7OFJWiilFOJOKyQ4slRBBZ7PaPZvE59j815e+YcoyZCiNFVWA6tqOorAEgkDdQ&#10;fAAJ34xyQpkZ0ikd0jR7ejpv3r4FBhtS7jVvx05/DX8QMnGkHL5SJJHkEsMTOWBBBJBJ3H0/YEWN&#10;hR47fQnqcvhzWzGWXIVZPy5GoodBdA1e4baaG5Aofv8At/4K+IZfxBueRMK0naJaU4xnhwAk6k+j&#10;8TH8gP5Z+C53wn8UbYESijY58xSpQwlKErXMAKVFgEgjDhLsHIEMoCsWPqZlgSISSvrBbSzW5KKd&#10;9gAt7bAgVtwPBnbA4cyS9U3umyx7C6PZiOw8Ag778fSSQyxEP+oZodEpDVrkbvTUBV0PFCx44Bx4&#10;5I5ieiIMbGhEcajcSu3tSUtVGtzpBNf5ceucO2f9H8+sfNg9AxDig78oZyy5IilUFY/cQGokOAfL&#10;HdfgVe3iuBIo5JpY2VkUrSzBbKKaFMh7Egd+5B38cGHIxolRMhpMmU1oQe2IldtR7X81W+378ZKg&#10;UNN+msZYsIkY612J8bEk7bi/G/ExcIJNaDP9dtGRyJQ8iyMFRVCRsm5K1Q7CrY1dnxvwBixzTNK8&#10;sIkVXP6khtlqytVQB2G21jx24c42cc6ChBDGsbaWdwLNbXQ8/wB99+3AE3UjlIEwSGdvcFAGsKN2&#10;JF1uRvVV2+xF5ktKQ6VFQcByGqwfjd76cRGQhYqc5tKuhPSiko6tOwIG+9iwD5+eIFSVsdmnKSNI&#10;S7wKdrPgLQNrYHeu3HK5YeORRX6LBUr6GAN2Dvfk7Ef3HGeEZXmL5BiMEtiMg6QHH8pPer7nb/nw&#10;RnUCQQO6wBLJ+WYMsJQaKiGlixJ23vYX97+524Ij1Eqz46tKE1LuPpO/uB7g/wB9v24znzFSbo5A&#10;VyAdCqRQBPfzW3ajv8/AjZcaGVt3d6RSASI1BBokfSPG5379uCFFJFSPMQU+OqxdXqNCz0xAAZaJ&#10;KgBL+kmwCOxJ4iLiOOLGBdlETTO/+BnOwArcXdX2PfiefJjkjxVbZmQKCNl0glbs9hZVwD20/c3D&#10;M8EUiNJkBRIhQ6BcbM3ZA/YWf+vbgiO+6+cfCYFETGjV5qCQl3PUu7MjLd0w1eLIN+QQVju6yEAp&#10;GPcWINe4dwL7ACmo/UdgDwqxy8GW+YAJGiUdOOiAdqBU3ZXyK45d5WUAqh68pdmV+zHcK3cAKTVW&#10;b34IILnBjj146oGfqdQafpH/AKt7YbFj7j22+3BOHKvSRMxGmZYxRDbFrs71W4JCgEAdqvgL806M&#10;i5IXpyQFRRBAdWtmcA+6v8J38b8R5Thg+XCdaKY+miWqu4saCo+kn6j+/wDciDyfhD1gUYTRjHjg&#10;kRk0d5FjJPuCg9ydyR4HxR4UTZazGV0dZJscpjiMrRk1EBmYVenxZJoeOAfzc8rQRs/QdiRAq0dK&#10;gfQXOxB37knYjzwVGEZsjZWn6aiQrs8jsfYoPiyNyB/y4In5mFulPB69hzDVpII8dr6evUisPCnu&#10;b2qgb7bd/wCkQfFDtGGQq8RKsu6AkA72a8bf+FcKnORp0tArdUAFFIJD1sK77DY/J/vwvkxMxmET&#10;qIkNmxYbYbKRv/b/AK96qDhnaoeGo2gDCBVWjaM9vKrnzizRHpQvKzhzpCLGpP0X48V8EE7/AG4l&#10;jyIbTootOusiUUdfksTXt8/v2Ow4UcrjmZkQGkCktJIbBYbBaN/1ogH+m7ifAy9DsHjYIVaJIyuo&#10;qe9m9vN148eeFEMWvHU2eepaSCgUDEUqXqHY2o/vYTqyO8jCQJpk0BFQiNvvfcAdruz34zWRphKq&#10;osKINbSM41HTsSgPcFro7cSlYFLB5QjyR0qN7hrOxZgNrHihVffieKP8wWVei4hgEcjoN2INk/dj&#10;/wAu5PFFAkMI1pXkxfK1BpkKecR/mIjEJjZyBpULp2KnYN83Q7/5/PC6JJdOhkMamQsdw5YAgr2u&#10;r+dj34AeGeWQBUMSAgAE+72dirAEaSNyB/34MlmSMQPL1GYUhMZ2atqIHeq3+f8AmopIqR5iGIxv&#10;QXS7aVBF2yYdvGMjRRzhZCOvFFqTbUGBNgknvRPj+3zcYZcXK5ckUpRMuQoJDX0gEPVA9gAARXc3&#10;54quRGuQwlSESiOJWJLFXVBuQVFGu4J7UPG3E6McaaB3iCqImlgVWLFi40hSw7ntQPfvxRQJDAPX&#10;wjZsy1JmAkB7HlTnf8xYXyIT0zCQojLBiGBZgy6Soqz4NAn+o4z1Yf8A7KX+3CbHxXXSwjKMq9Ur&#10;qGttV/Uh3KqSLI7X87cPumP+H/5F4QpAcYqFtRZ+ufrHoZM/aygGXY5MkMxAGYuQOjHMxSY8nMky&#10;4oHIi0qzPG9KAUarJHn4H/ccHZsrSIdBa4woBBJAJ7spq2A8Ab/58TsYJMWWUtG0kU+hpCAHoufc&#10;NgSrfBJ+eA454MwSLB/s6pIsayEXrPmvB3879/HcdbGOPfWPlAUDTg8F4WGci0SVtfTDSPItb/IA&#10;o9vJA/5WTJikRDozxHSdToo95KmiCQbBPz99vHARyZYhJHEdMyghiFa5APqOo7X8AXtVcR4+Zod7&#10;AhZUDA7FiTvuDW5NbeP70Y08YtEzxq0jytoVSgBEllQCBuwO+omtq24WxGYakjhi6TSlWojUV2tl&#10;BO999P7na+MJp1ypC08hVUNMgHue6JKhdiQdwD8/HEjdOSFBEJIzF7yWJVnHg/vW5ryBY8cKjNMm&#10;Czsakcg3sX9oky8V44o9UkrBnZ3KUDGgG0bUbJ+K2B238fRwLJCjxSAsQSFl2cKLp72og3Qodxwr&#10;gz5L6SyOkg1KJJRrUajuAtbmhV76ft4ZxahIGmdgmgBJFACdRjtsNyDZ2N+fuOJOVG8a+P4ikooU&#10;pgoktXQGlurDsRGuLJEyydQtMgcexidKSBip1efcdVdlA3PBWK8c0a47RtFNDMJWZmFkgf4h26lE&#10;V9x544eR3jeOMRrpLu0mytp+hSoNkgg7Ee37fETcpeMSSZErqPrjEb2xdloC/qe9IAB7WPm+IjUl&#10;JFi7kNlXxixsMZlFsZJJkkCEnUQwt100K9tNXxQH2KaWV2zMR5SgSCMK0ilm0vGKth/LektfaqJ+&#10;rb6BcmGIZGLJrkgPTmiyCNNn6tC/Vai1+5Yi+CIwEmbqQBpMimlg/l1MKOjvpIFWO3zvwRoOXMZ8&#10;Qfx/cFMrdKW8svFkosgYiyslikB32NbXVD+3AP5ZYQZjKzO0xUqR/wCpFIVa6BIdWYntTcE5MqCc&#10;JjwyRQiMMxJBUGOlNA7bn4vxwQ+UJ5T12RhIsSoAgUoVABZbouSL1it7P7cEPBAualn04GlKhnrC&#10;7Hw4cOJp36UjlhMEG4YnUoBIJJKFhqUdgK+4YRgOoyGjdlZHl0xsbDxqV8kEAkAAWe4NXXHz5URi&#10;hPRiWGDUnTC6S7alKkGiVa1CsD3sn44hjmWfrvrETPkMgRSdMa1XsHZxZ1Httv34rjTqfDl305Re&#10;1c4k/NIsySFOhEGiAumZw31ksN7J3Nb/AFfsTMqePIhMakqFkeQEkXJQ2Vk8iu373fCpotStjQN+&#10;Ymch7dTojZQbF9lUV7Tf9fifHORNLo6cTmKLVJVDSRse1hge37cGNOvffbxdCySAQwsOOh76wv8A&#10;zjHIke2WPRpCITvQ0sQDtRrv4G2/DOMJNDFP1axwjexV1OCG2Ukn2m7G/g99xxBkYiSyEQ6YHiBc&#10;2BXurYeNJ+Dse/ESp+UMKDSySpIZFAIIf/j3AGruCNhv+/CYaoFqhweLZ/2enGDo5YRpdIiEcn/e&#10;DcUDbHeiARv/AEHfiTHUStNHI9kxF40SNSCO47gMLr9/69lmPlQK+lhKoRwKI1KFP+Em7Hffvf8A&#10;kecnGimeR2fG1gLFS9/2Ujz5rsB88EHOPsVELIyY7MXZkkif3Ahb3B7g+e3GQjjMMjRuVcuyhK90&#10;YJ3AHcf+d+BX5iuM8BOQFPUcq6C9ibYuB5N1vt3+eJ/zOOJHjjlR3k/VDj2WW2I3FebPyfttwQ8K&#10;SbEP/XnW37YSbleNmpkW8txxiUgkgGQEErtRKki9vPYC+JYUxfy7zTTGJ1iEX5Y+5dbbBzYJOtRt&#10;R9u545efpLNHHIRJLqZENnWqi2I81fzsQDwvZciXqGQopfZUVAbVDZWu4qib+KF1fC1TAAakdLW/&#10;rt4gJSSAkElw7V6tpWtWe8SZMHRZ3kIEBj3CMLIBDIsldgwoCt2sA9tsuW5SZuTG0j9JJY40iiUV&#10;oqQB5Dv3VRVnsDQvbgCKOaeSNMlmPUkIKkEal1CmI7gaBpUV8Ud+HXrDM5d6I9LZPNJYFSeSCQ4s&#10;rlVZkVWckA/yA0Rp3oUTtxx9t3gjYtjnT5qqSwohWLDWgHnpfKtY7W69wz977y2bY9lkY1bQqXLW&#10;A4KhMWHIIsoIxEZ1F3jrn/Ez+NuX6A9PZ2DjzLiy304jA6giIqCmuvq6lk1dqGIN78fnA/HLOyPx&#10;Y5vn805hm5JcZjGNFkuGWIyk62XYfpMN1O13sa27i/xR/jcfUfPeactTIfOKvIdQlPSiPUC73sCV&#10;sKO2xq7B48vvW3rCXlqzRHLJsukkcRtwnulamFBarSSO+1Hzx+NvjDfm0743vtYWsGSlS0ywGLjL&#10;F1to4Mf1e/h34IkfBvwns0tUop2yeiSqcFYXS5lNL0GEguqmJgTlGtvWvQ5I2SsOQsMaQy9RoyFb&#10;qxoNLaQLYSFb2P278dWeV/ihz/kfq/ks0PMBJidboyTyk6oo3m9hUCiCP5gSNm1DtfB3rz1pzXPz&#10;XiwY5emZ0LzZDExmKVlpbP8ALTbjuG+3Gp5IJ4MljmwR9JJxIs+4UAndNR91AdiD2/tx4cbMlZsH&#10;NwRyHeucfaZU5cspwtQhnFmIt4R+i/8Ahq/FWDn3IOW6pmncRojSKxYsyAAsm+224sffbvx6G8i9&#10;VIYoHWSSbXGF2OkpRH8t7kee9/vx+bL+Fj8VZ+TcwTCGe64cpRcaBdRdFNBZNQsqAR222vbccexn&#10;oz1xNmJgocmcsBfUJJEl7j+vfeydt/J48jvWSvY5irJcA0Df7AOWAd3Ydev2L4YnDbtiSgj65ZAC&#10;rkgsCKPf8jOPW/8ADf1AJRjRs2r20BNuVBA3AuyO/i9u98dqvTed1WhByEpjpGmrJuwFNbfFVfx5&#10;480fw19ZDGhgnKNLkaFUMSW6a/4gOw/r/wBL47WekPXsymJpHRoDIW1ke6MncOvkgdiewG+9njlS&#10;9pBYFTP6/T5MRr1jvbTu2YElQQQKVbS5caaHQ6R3u5dnQwIzlkZqUHUbsjzYOx+dux2PFxh5yIzB&#10;pbqNKV1aDsovaqv3Uf2/aqHXT016pi5kkfQZJVagXVqJa/danfv3N/NfPG3sDmcTJojCKVABZqDI&#10;xFEi7/pXzxtQoKAL1avfrxjzO07MpJISGqzE5gjviXtG6OV8wE/VgU6WQBl6jAA+T587WP6cWFcu&#10;SSWGwo0qdemtJ0g1e/8AUnvxqrk2UEYFpDK8tKH7AA1R73e1af7fHFzjzwgEVqrghNYJ7kHY39vH&#10;zv34vGcSyAzdaV84tYzRMGjDLrmpVYdqBANbeAK+b/Y8YNFkEtpkBURgEWAQoPci9rYCzW/ztxX4&#10;siSJxFG8b/qizp91MbpALojzuNgSb4cyZiPFqLRikMQYALJquvdv7ru99hVcSKEcxE4VaeYiRYYl&#10;jYKjGR1Ul7tRdamu/BJG1H7duApEmkJETIAoW7O7m6sXRo9jfbwaO+Ks8bGOWUhSB03vbSte1q29&#10;x2ojzxnPMFSMCNVkcG3BANHcWSf7b9qrwOGhQJbvvvRzCrTzHvEUgIVo5VKh2DIWe1ZhstCtgu9j&#10;+vGcRWIymZ1yC7xHWpvpxqANCHsAO9dv6ngEdXILawWTUfqB3XatIBOkrRIbyb7jtNOnTjsAqkoC&#10;lhswaxW292dz5JHEmoPIxAuODG/fheJ3XFEuQeo05JFE2VQe0qCO5bxdefvwxbGgmRmZASsClwF9&#10;7FRYQ+NxYs73wmggybXSLWRgXeh3B2P7kCv7fHFpw8dnDIXCvICDtQ/4Td+VBG3CsCjceLQ9M3DU&#10;FuB9uZ6tmBFKT0vy/OZpXhRMVgNccwDt1G3IAIu7GxUDfv2vhBn/AId8uzDrhgSFUlNOFAsE7kgi&#10;zewsX4435yflcEzqjxF0IPvKgGxQs7XeryDw7fkmJjTANEMvUpVWAIjja9roePuNzxqlpSlIZ6Bq&#10;9Le/PlCFb0mIUcKiGIe9Wwi5OQFI6tD8GeX5kU8v5NJJQpb3KAGArdf2Hk18/bhJk/gLymQGbIxR&#10;GpQUFUE221lTY7+ar+nHdHHwYxJGskVhYyLQGjXZSoF34Oq/tV8FY/p78zOS0Z6bgq2tb0g7gUw7&#10;DsKPf77cOEmWQHDlr59+/Jqj4mnyaJmKThexIzD58WypHTPk34LYGHG0kGCrKj0JZYqWvgbGyT4/&#10;58HZX4S8qzUkx5sCCdZHLMFiUOm1ag1A1/Xvx3bb04YcU4gkiEIdTpKAPvv7LosKNWbBrieH0niw&#10;24hAMkbGyh7gdxtdn/qavxP+OAFUAFKhrsOPKzvnpC1fFE9RdS1F2uo0tp6jI2Dx0k5R+AvKoGPS&#10;w1ZWRtKNEp777mq0jfzuTxaMP8E+WUXfl8ahKQMsQB9u5Gojcb/9N977aw8qigZUjQsCv6jhaKqD&#10;2Hyb28+d+/BE/J4lRZYS6w6lCxkkB3PkXew3uvjc8LVIUkP6+7RnX8QzJlAS9D/twrV662bjHXDC&#10;/CLk+Oq5IwE6oBZCQAdI7Fl291izt/nY4sGP6NhiARoEEYGpdABprCrv5KAEiqG298bp5hgH2yJE&#10;ixqipMoYhlNEBlN1udRPggf2r8MTwvOaXpD/AHRJsUTfYnegSKGwvbhGvCFHeMyYx5GiqswyZ8tb&#10;8b0VuRrgoCUKQo+0hACsp7HbcgG7Hez57BZJCZusRR0ts+saW7abs7AbX5NXXfi78wX89aNKw6Ug&#10;AiUEiQb6aFgf0vaztwgycCFHaMqYo9BLI1hiSATZFEUex/cVXeCWDwyXNxMCTag5t3rrCSTExemj&#10;vGJJaCsLBGoUb++w/wCfGaSoYZVkCHYIRWlVUbChX37/AG+L4Gn1QRSPHUadRQj2fouiQT3J3/p5&#10;vhcuQ35iZXZGjkQBNJsiq8Vd32vfUdrA4opQKTrp1EaEgkjgQejwuzwryyQRsvTCWACQwKmiRv5a&#10;je5O9duM4I0VAz6ldKBa61jT2771vd9j88QZRCtfsVmNBqsnSfaT8Cj/AJ/sQlzeZnQ7KGKY2kMQ&#10;SCwY7k7DcAggDxwokC5aHgE2DxY2ycRGZkLaoiwJAHvZq2K/zb/1B7eeFrZoYhdbRyMzUATQs3pA&#10;HYV/nX9KTPzRoZZOoxSEtcTiyWY/4t/Pm/tW3H3+s20B3kvu+tVBYp48X9if3+NqKUCCAXP7iyUK&#10;cUzGY15w3nE/W/TPZyGIABo99z2P9d/6HgXmkhxoOopRCUY6mNk1e5Fb9h9+FcnOIEEsvWYRkLVk&#10;WHrb2jvZH/bii889TLKjxggjS25JFA7CgSaqwf8AnwlSgkFyLH+vO12tHV2aRiyckPrWnd9M4X5v&#10;PHCThyCEdrcACvsKJNfF/wDbjTPqn1LrKqrrF0UdnLbarJH9fi673ww51zLFVSUy5DK4LPGSdJpj&#10;fagRWw+L7HjQ3qz1DjNkZZKUoRRFbXrI22F9tQN99r78cDaNrMtThydBehGbG17VNeEem2PYkrYF&#10;NCBlq2V6+Wl4V+qvUMS4M0zvFSq0kkgYC6+kknsNya2/at+PGH+PH+MHkf4deg/VfpuDmhi5xzrl&#10;+RyzlRjcs0eVkxvE85Kn2LEpJU/P9Rx2/wDx/wDxZm9K8i5tJGyhBCw0q/uGkEnz2+19tu18flR/&#10;jE/FLJ9aeo8y8jHkgedo445wXkikLt70LfTXYVsN+/Ha3Bj2zakJUHQSkEUcl0mtSztW2T0vyvi8&#10;7Nu3d7JBG0r+lAFAUsAotehPhnQx0xk5vzHmeRPFNntkSDKlnyJzbPOrzs4dmazZZvcB7hZ/pvv8&#10;LOaLyzNwsmCVtCZ9yiQWse9Ow/8AsdRA2H9eNB4nLMnHBykxkMliYys1IxKqwAAIBFg6R9zxZfTn&#10;O3xOdY4fHkix5jFLIob9MSoVEhIApSwslT4J88fY9rl7NM2aXLlpGNCQkgANRIDZVBvm7gUMfA5o&#10;UVqJcubku7ml61fxj3o/B7nGPLyWRceX3zfl5caVlIYhmRnRWegNru+5N78d7fRubjiXHm0I7ShV&#10;XUAGLlQoZvG7ee/xx5DfgP61k5jJg4WR74nVWh6MlEqCq+0juACGNjuDXHqP6SklwsaBJHDqqxMs&#10;ZfVIEYKQbvuKFWQBX78ecUr5U0MWAUX40HW3VtYy7XKx7PMBocBDvaobUZDI8Y33yfnXMI+d4k2L&#10;F0p4ZiryGipjR1OonYUEs7bWSfgH0V9Cc0bnnJseZyTLFGEDuwHU0oLWx3cE7GrAobgcecXLTkNj&#10;HJbHaOJTI4dBcjRsoJuv2N152A3A47RfgT60jy8HGiwJnm0TPBPitUksE0J0tNobem2FeCT44+wf&#10;xX8YTdz73kbPOmf/AE05YlLxEkJTMADsdGDfk0H5G/nf+Op/xJuHats2PZMe1SpE6emYmW5VMQAt&#10;KSwJZJQoAmjqfn24yMaYYyER2kxVV0jdWjHdgPpHa9hbDfueB48mSOM4ckZfrIQsrNSagSKo7KwA&#10;BFHcDwd+GMwCJBNCJZHdQ7wMfb1T7lv/AAq+xFX7v6cCSYwzY4zIBB1NTsFOpleNqO3dRsK+3jvx&#10;+zsUpYlzZdlpoQXBBAVifiAGy5R/M9SNokzZ0mYhSfkrUheIMpK0qCSkg1H1ZcxGEKLOcVeorzKQ&#10;m9BFUbAXsbv77/3HBaL05nB1L72A7HUyg1Sk7qdgT2N/bgeOAxxNFjNQoEzEb6lP33N9wRfxwSqR&#10;O6SPI3USFyoUllBr3Mw8kHc/c8TEhRIIepIY9Q9vbWM45QIZImSOCVg0p0toLLewCjbV37cfB4Jk&#10;RpHMqKvSCLRZTVkEj+U9rP344lwYnjgYHrMiFmazr33IC+du57f9Y4cHRDHJjRmKOeVg9glwAaY1&#10;fY2auv78EVLlnCyb3pkxbjYca5xDkSQRTY8UmrHxWBY9MKXG1BSd7+djXEUXUZmEKNLBqoBwQ6qN&#10;wwHjUBuf6fFmS8ojlkmTqFhHHqWaVSARsxVSdlPg+QB5APGOO6ID05qlVemVBslu12O66dv3+OCI&#10;NL05wuGH+amV8UuZQx6qSe3RvS6SdqI/of24ykP5OR4y8esuA6fVd9yQbqj3ogVvwUsUkmQ8gbQo&#10;IBYbagosUPgHsf7ngZ1j/wBomTQ8zmg77lTdBgW2Gx3Bsnb4PBC1sWY2/LW/XvHKz6pkZ9JjVg21&#10;FWEifSAOwXURXyP3piMNJYnAaPospKK4sJIb00PBsgdhYO/bhKuOI4gjMVCkMQtMZCyg7Hvtufbu&#10;O3bjDFypVeRS36RZUp20uGU7EqfpU2Nx5A4IWzesGuYYpVMjMVQdMabXcAfVtuLJr4PjjPGjiEaR&#10;mJzIHdm8BV8sx8DvV1X/ADIOK5ikiuNshmeVSfcUj02QvgndSP8APtwPjhXYhsoX7oiACutVNyl9&#10;wCT2XbvXzwQRM4x8aSO4DKoOvWd9evvY81ZHb5vtwErpKZY4pBGgkMstEVpqrodgtkE977+OCM9t&#10;Wlo1aVoT0+nqCsAQdMpH3AJb53+eFmNEOXM0zozJmBlKAWU1gFla+wWtz99txwQoqUDpwofHvkzw&#10;ZHHiokgEj5MsjViyEDSrbh6+B4U/vtvZE1TYwUtIseVqV2pq1Jr2sk3/AEWx3778Za0xZ42aQNiv&#10;IvTRf/VSkgFSTQAAvv3P73xLlYsDs7SwN1F1BHZjVEhgT9zY0i6o2e1EipL5n90fvlGPL8k5Ek0j&#10;kq8btLpJGm7s6TdUR43vweHC5+HJJKzl2d19qk+xSQQV+R5N7iv2vhdi4ahHkaIRDQyNGZCC53tl&#10;Peu/f7niHGxJxmmFY1jCx60lLWrIw2BvtQsajf3s78UXbr7w3Zwyy4OE1ByehPVtDY0F4fRzJGkk&#10;EcaAdMMSri2DWdqNg13/AO98T/mH/wBn6RUxrEyspPtsg1qY9ypHb+4vvCMfHaCFghJZ9Erqfp8G&#10;m+PJrsfniVIoY4pjArPHZHvB1EgUVWzuLHcUDsf3VHbksAEgMG51HXOp4V6lyYzNirMXxzkxxExE&#10;qpCAm/ea38Ad+90e/GfKZ441eOeFBLIrMxWr1kUGsXSnupscI/zfUOhYyoBVWX3Dc7bg7fAryf7k&#10;pAia2UlXZqJ3LpXggbFK/wCnngjXLLKfv07vkIYvMsTMGYoQKSlv+t7mzZ387cDDl6Z5QpMGCkA2&#10;+n9Q2Tt2Bvba++x4VzPJFlI5EklLewJWjXuqthVXtxgMyQThElVC5DhQL0mrqh2uu/jzxRQISBdj&#10;fhUe0PCvqJIZwBSrW5aaPFidDHA4d4llijMIUPpk0CgGZheoXQN+N72PGeKizFlhj6k0CRiSRjrQ&#10;Cg0iqN9OkH2kdyK23qtxtLkSl9bGZJXeUMpoR2QxPzGO/t7HfttxYsZTEGeCVZI5ImaVYq0sGF0D&#10;d6h9u37cKh0taQXArfPhQ5H9XtD2FcV3VGGnJVTU4DUybEoTfxQFn3eOCeji/wDt4/7t/wDVcVrG&#10;eZ8mJFD46CPWS3uYqL06iQbFbV/1F8Mdc3/s1/8AteM8xFRUt/X49eEdmTtcsJ+uQZinrhUQAXBa&#10;4BL3/bxXs9wmiJIxDHIytqX3BWvctuSV+Pg0b4mHL5IcQTRyCRwdag0CdXbSOwFgmyLHYGzwOhaV&#10;ZciZEaMgaVU2CO4XfsTXZex+xFmY80g68oQvE0aKmLJa2xG6g7UABsb+1cdCPmCTVzklugIr7xwq&#10;opiknlc1Hf6bCi7H+YDckbWv9tuJGwMX2Tl1lEzDZiUfqfygL3A33B2P224jkGR1UljxRGqKpEcm&#10;62wsgXVmt1b4vjGVzABLmY5NProPYjsitR+P28duCLpfMu9bEedugfV7wLk4U0SmykSsS7Mi21kg&#10;KL7bfPkfvvhDlCSKQNZce0WANQTYspHeyDY8j78Mpcp5y6CGNI3UaHckrRH8hJ7/ABuf24Q5sbu4&#10;6cqxsh9pj3jevqHai1Vf3sjtxIJFi0ZZqaihURSmhZ6dSz3iZxBAOoqllUagGX3WR7923I+w8fbi&#10;fFycfNjOxWEIQpYb9Q+Afse37+L4gZcjNgWIDp6WoTHYMQNgQRdECvg7f1+w4WRcjQrOYmVHjA2Y&#10;7ksgofFkit7NVvxKno5ej8nbvzzrWQhLkhOF6A5mwtlc8KOxJh/FHBhpH1+hM0ibhmJMQB9oJHfx&#10;7fHnjAzu2SFWL8xKDqiYNUZWgdDXYjABQA/bauB8bEmkimlnxzGWcOnUJAZFatYvZhtZr7jxxJFk&#10;dFChVWMrMrujg6igJUX3oCtVdwAN+KxuFCODc6QTCcUSt1VMZFPIhbaOTUrkA/zbm13A797PGLSr&#10;LJ1WDPIrO6Ebmm9oFLtvTEb7CvvwryCmQY8kK+PGUPUqyraHCMQSbsAa7PdSNr4jxoZcZWnMryK/&#10;+5UsNB1Cksj+YqQwUUdztwQ85Uer3Zmhg35xpZjrCgKFQtRWwoO4PuCltWrY1X34OZVlXCikmiRh&#10;GLkiUFwwFk2b9r1d/wCHtvtwMZgULvCTogeNmc0obUbaydmAbbyfngHJkedoVCxwaVCakehR+jc+&#10;SdtjudgOK409jvscnHrYljV6Dtq04axKEMLLjSB3L5PUVyNnZfgfBBogdvJ34zlhlhE0gDGaJCOn&#10;QKkuaDJW+pV+fH7bm47t0YMcsvXWVD1TTlFa9g38pNiz5B80KyyGyMX9ZWP5kyBJAQpRAo2K2K9y&#10;718+BwmNKRQBVGGVe6RMqvjJCVkQmRQhRaU0QAdz9TG9/PccDY2SDkTQRY7LIGCKxoalFagzCwT3&#10;7X4+BxEuVI6hn0MWtdYtdDE1e60Cft8fPEaq2I9deJ7JmeRSQyrXtXtVk7Vt+/wRZLg0IBpnfPL9&#10;aaw1mgbH6ua2kSdMKsZOoORsFrx23227+eFuTPPKIepFpksEqooBXrzXgb0fFj9sZMicZCRxzAKV&#10;ErJJbHbfTZNAt++29fHE0kob3zyxI7MCq3pULex3uyQKG+/fgjQVE8tIgmxZFjaWR5K7AwoGK2SE&#10;odjXmu/78RpFNkmQSyTSHHSMrrQAbgg0a3b5+B9uGDZ8UARWmXRMwUsVNaQDZPeiO/YWNweIJM9U&#10;jkfEyIGGykldyQwsEnYGthe9HtwWijjUePeo8Yiy+Ws8RnUBGju9wdYb+bfsQN+w7fseCFwtcETt&#10;oRei2hiKYsu6lmFE/IA79v3+bJJlGlllMsILXIpCkjcEXt/bt8cYiWWbHAmFhGKKEosp3C3vQUjw&#10;auvPggDVa1Gq+QERPjFofzLTHriKJKUWwBamINe1aJJ+L+3DjF5fChxs2STUolMbhqYPqTUbIIFC&#10;qsCvmr4VqCE6WkmRQG6jWqFVu0G9FiBVfuPHDrlkRjDK79fFVXfprZqSQbhQR9Sj2/28gVinKKZZ&#10;IvSOpsUlCpqApBIKh9pL1Zq6PcHjTKMuUxx5HMklOI7YSZKo08llY1ZvcWPlVG6HxQFbbdLf41Px&#10;SHJcLmHK8OU/l8LCnSEtJVAo4BYA0BWwA+De68d1MjmI5RybMc6kVMOeeddOlY7RVRnBH0pu1i/e&#10;T88fn3/jS/ELO9R+oJ+T4fN4kglklXNBluZ4BrRYwt2BIWcftVeRx8A/k/4pXskiTu7Z1ELmrPzM&#10;hhHhejOOlWj9p/8AH/8Aj+XvPeCt77ZLCpGzCWuWAh3U6KhRFFOAA5GZrV/On1b6mk5hNnZZaTmc&#10;k2RLkZbxK2zPMziEOKBVSaG5Aq9weOsX4kZLy4p5k0ZxQ69JYbAlfWSCCtmyAL1edxx2lmggGvVF&#10;GeXYEBiMcTLCjhlIZ3A3kYbd+xAIO/HT38Tea4U8vMMfCaNnhMa4yM5dVSMltS2fqCG2o2DQINcf&#10;nrEVqUtSipSiSSciakd8I/eYQfoSlARKl4cKXBP0szs44jrahjrPzrKghyc3FYTzpHLjySrPsFRy&#10;rDQRuxHYqLoUR4HFa58Zc7AyMpctVxvzHRjjja5IgoJYKDva0AdtxewPB3qWHIycg5MiySPOa6uM&#10;fYAYxImpTvqBBHbZQL78VeTKMeDIj4UnSJlYSP7kjXuZHIP1yEGj8A1txYJYgBhV6Nzfw8Y0pBdJ&#10;ajjwBD9+EbT/AAHm5jy3n+HlPK7oMhEYqfd0idmayAtDfYV57ce9X4O5MMvKsaaSUzsUR0Vu9FNx&#10;Z2NAgWPtx4I/gvPj5fqbHkOQ0KCTGjeJPp221Rg/UrHZidh+/Hu1+HXLuv6awzjPJj9OONuorBD9&#10;IsnT2BFEAVsePLfGCP8A7RdlKlJBZmfEQ9KsXZ/Avb698CH7g30hQo9Da2pzoGFOEdq+SetpMORB&#10;HN0OmRG6hjQF/wCEV3+9j/nx2U9HeuYJnxkGaQy0VDEjVqokHuNz2B/avPHn2Z2xJkihdtgWlnkU&#10;hWcAmy/k3/b+3Gy/SfrD8hKiS5GNJIgDIuoEhWrSxFg1fnt2P348FKl4FuouG6dRU8PGPsMgyZko&#10;ylJuCHUxIdvzlXK0ewXoH1HB1I2EnSI0klWIBY7nYGh9zt+547E4HPoZmSIzOHJDEqxCkKAe4/5n&#10;v4snjy19BfiS8cUMa50MhkIEkKkew1Q0kkk12H388drfTHr7FOPErZp6r6VMZ+vY70xN79vNfPHX&#10;lLYAvRhre1vF+UeW2/daSpRSB6i47uByaO8/L/UhSJFLJYcaCNm0gA2PknufG+2/DxfUjLOrI+pJ&#10;Q1hm7S+N7+3iq24618n9R/mOmUkTpRgai7qpOsd7J7jyOLbhc8x1JWOQSKpLM+vWFJNFQBsKvyQf&#10;H340CY5BcGmWlKs9/flHm52wKQftPADQXt17aOx2JzqWSJZIyY5lOqQkmigN6ksb7fHjfiyxczXo&#10;jU0bpJq0/wDxsO4o+D4+d740hyrnUMUEUhkJUq2oysAB30qATdEf0rY8ED1LEqgv9PWJRoJDW16V&#10;K961VfiuG4k6jXv2vGJclSX+lVOBbzF6/qsb1g5hj9GNshnqioF92Jotv277A124zGXDK8YJZkAB&#10;C2W3DUbrsQSKA7b7/Om4ueyyancsCWDxpIKBJ2FX3BuxR3I88WjB5qqnS0m8QCs1/wA7jUdv8QG1&#10;edjxINQcqGEqQpj9KrHI8u/3G4sPoThZlHTEQawWA9oFGx2N9v3N79+Jy8EkUbk6o3IpKvzXff7/&#10;ALX47ca3xeZzlxCjs8DxEykmtAaxdg7jfewD2+/FmgyFWCCNGjBiSnGsE6yTpPkm/jwO/DsaYzkE&#10;XBHMNFoRo8bTJrUKAGeM72L+kdhageBYHDPGyEn1RIAaDTLIvteyRpQDzd14r/PiuYy9UqJVVpZH&#10;JUKdIAFize29f5nyN7hiY8UTrkCWHWAVWIEWzAV2HnuB3rbvxaKmx5GL/wAjjjEERkkRdS7CxewB&#10;O/8ALv3373+/FuONGWUQRhkyFUGTb3P+3jbv5+TxrQ5v5P3iSARxKGeEi2BerUCx9ztxZ+T87ibT&#10;KuRBIjUygsSqsvdGX+Qih2H/AF41SyEpAFyQ+lWcvy7Zo4W0BYWo1Zznaxy6v1i84nLIwAp9kafU&#10;4WmZwRq9xFsBv2Pjh0scXWkEZ0QRKAARbOau7NUT5Hx87DhL/r9FJV8iImLTIF0jSGcbAkbCrum2&#10;rfbbjmHNjyJOpPOmhpAVSJvaaskqQd62H99uNSSkB6A8w/6jkKCio0J4tenXrD3oNO6TNi/poDbP&#10;ZBI2XtXnvXz8biw4cMZxryJEMmohEA3S+yA+R/3G44rkHOcIddppmeJAqxRklSW+netj28VXzxMe&#10;eQRoz64MeMjSvVcKxJHcHYDbsL7d+LAgUd8hV9NOJblC1JUwuK5uO2oYaz8uEelnZELEaENWVc7W&#10;QO3zvQBr44xmxIcaBUlaOZrJRVIJA70RtR3u+FB5sj0yzGSQqF1EiRGs2pU2R+xA3/pxBjZzJFM2&#10;QF1mVljmbfQtbLXydqP/AI8KmklNQB1B0z7fS0XlhtTRvEjwH4EK8wOzTrIlKHdVXUQxRRqW/GxJ&#10;A7mgf34RZUcKorMqAslqt3Sne/ithsbOx+OHebPFPNvICqR6mYVpJAJYkmqAJo/0HCaV42jWWVAX&#10;3C0KURUQHcb0PIvxv9+MSwL558e+GsdCWDQ8M75edR5xTcoaS5SUI7MSGH8p3oHwKNUdgL+/FYz+&#10;YFuorEytI6qZB2pfa1nvubUg72Aa4u/MoYWBSOJWeRurqBAYrp+2xUD3bbgjyONc8zOP+YREuJZn&#10;BUEinKEB6B3JIB7HcWRwhZDEZlqde6x05Caih8CRlnq/pAszySJ0tIbHJFsb+rYqoPcMAT7ex+Tx&#10;X5/ZPYQ9WLdUBog2dyB9Q7H7fvwxzsuKGOXGGUAqyq8C0VZmF2AdtQUkgnvR+/FVzebKsjM2lekA&#10;rsCB9Vkbk2bPcf22rjNMXhfk5qHHY9R17MiS90l2Gh086nldomycjWT1moxuXBYgV4AO/YE/2HCX&#10;Jnj0Olale3Zgo3I3rbwFFC6/txT+c+oI0mmTWWIkRRRJVkOxIA32J327ir8GqT+qxAr6cgbt0kRj&#10;uzAe4AkjYHv52rwTxzZu0hJZ88uYtxfn0jpS9lLAlJqzODenuK05WhlzzmmPjtNplV2MgARjarR3&#10;Ufcedj8/fiqZXqFY4mlSRnkcBOmGKKiWLq9tIJ/ruOKJ6g56GLzmeAROxdirKdwTZ70LPf8A68a+&#10;y/VyPFIpyIXQD2kSBSo3Fn3bjYbD4Pa9xO0DC+IlramxZsvS/XQjZXIcZi+YLau/etdlZvquVJDE&#10;pBRR1AxYabo2AAd9P7Vd+eNfeovU7rEZ2mYyghisZ9rDvRHyPP241nzX1dBHbNMAukodMgF/cFj5&#10;77/041nzX8RMbqlWEczBHRUMqgsKoEgNRqtzXi7PnNN2nLLXmA1noz/hsu5sexilB5Zt4vmBqBrF&#10;m576tzp5WEcvTiYEgsfdp31DY3XwONTerecM+OdMxsJqRg532sAC9RB88UfnfrNIZo4458cvJraS&#10;MzElAxJF77d/jtxRMrn5zGkilk0uxJgdXJTTsaOr4oUL/wCY44xlFS1KUSQbZ+Qa9/YUj0IEuWlI&#10;AAUEgEj6TdLs2lW8rR1N/iYzHz/T+ZDEJNUqy9ediSQACGAW6oDz9r+ePzDfj5gTj1RzSeF0lTB5&#10;idBJADqSDuNwQDsR+5Hjj9VP4n8gi59yrmUc4srBItCikhYEe2huT/524/Od/FN+E3MvTfN+c8w5&#10;fhSyx5buxgHUkUlmNtRFBh4AO5sfHHqvhWYmXtbLdKSpBBHBqvfpYtHzr+QJUybI2abLStQQlSCX&#10;duH59GAp00XMzMiOGCVpI2mChWRKgSPvGCQKsEHfbYj7W2wkGPKVyMkSIzOsrBTsWQhWsferO3Yb&#10;eePvT04/LYOLlKhlgkliyIXA6qKBsWTY6ksgqfNE1w6kxxyxDnrCsmDlTaQJgPdcgVSCdrjYgkeO&#10;xu+Prk9JlpoR9YCnFCxSCaM9bavzj4uokO4LucrHNxQ9PSO5H8PSZkXMOSpjZGUXh00RqZFQlWRS&#10;x20kE2D5O5rj23/DmWPJgw/9ZxtLI+LHG8oag5FWGC+VA09vj548ZP4d+aQztiY+OpE/V7ohLaBZ&#10;0rQINsSAR2uu4vj2J/C6PIbFxVlx5AFh6kjyDdG6e23+EnZifkeRfHldpmHHUnE9zwAy5W4HIwtQ&#10;K5ZGZHLOO2nJ8jHGE+HKwgMyr00BNgKRoTeyFK+1+4N/tVv/AAbjfknrBuZKvRizJyojVgsRVJNJ&#10;l0CgC/0sa3JDeeKj6a5acrluPzGfGM8wVukXfSgQUAha6YqoJFn58De0cqkbBz8DJaGaBQ0riMMA&#10;NIZexvfSxseDsRVDjpbm2tcja5MxIGNMxBSTY4S7HPIgca8+btuzvsc+WpAMtctSSn6T96CksLH6&#10;jbOuseiWbzB4osOaNJJ48iKFC8Y3iFsRRUGwpU6SfkWa45bUjBoZBS/+0NlOoF9pA2Ngar8GhXfi&#10;kejPUy53IcaCCzJKywly+vTShpCr7jqKTfTO52HzxeMeGABkh6mTLJZ6khqOB9jVbW9gjSTZBqtq&#10;4/oB8F71G9Ph3YJiqzJKESFqeqihAYm5dSADfIirU/jb/MHw5O+HPj3fkgoMvZ9s2iZt0mWEBCZY&#10;nKBUkUBICyoUAAdNGrGUaTyZFysmhVIFNWr4sDyNj9974cFCqaSYUJTQmig5uq33O/m/67cIMiHI&#10;i0TNIyxtIUaRFtRXtBsH53AIsA8RPNPGpYsJjHdBUOoA/Szn6lPkXQ7V2F+qj5ch0qxGrOAMm8/P&#10;TOHLmTHMYWJpJTH3ViARXg7haFWKvbiTH5rbdPpKAGF2wKrIBuwAF0bGrxfCeKcuuMsjSJNOWZUZ&#10;yDe9WL1aa+ft34hy8ebFRmUKkzsD1CdtJNHVR2sbeL334IFKWGYlu/wPW0WHOz2VIY43WRVOuaOM&#10;AhtR2s3ZG9NZsWKHa1BljBWX8uTKZDrRF00dtNN3rffte/EOLEbUtEXbdXeNyQlgUSAdhe/32+/H&#10;2VHMvUUyMSrK4ZAXal77KDdDx5+e/BCzMKgxrx8OemsNUWJjK8r6FCqCpBu3smiNvaLF+e3AzxYS&#10;mGMRiTHdiwljY2G33IHfsQfg+K4UY2VK7G3Z4hJZVxoaRborR7UPkb7duDZDLEY0xwiAMzCwShXv&#10;Xarva/Hnghbl7FtacMr84Mx0hZwUmjRhkOn5eQ6XII9hN7gMgogDYjiLPwsaCOa16rFSSIgTTGnH&#10;uF2BtW523P2XSSOh60kX5idneRWhsaVbZozp7mNbPkhSduJZJXZJYomZEMajIptRhkk7ab7axpAB&#10;7duCAkvWwDDPTIV7cxJBkyukSh2/NKyEBFoGKlOkt8lQSe/x44WyxZKyO0cRfVK4UMR9QI1nY/Ts&#10;CCDv9+HGEJYYVZYdUsaESO+2pRYLi6IIUHYbbnvR4zwkx43cM0jTlCyRkalOqirrW4F77fBvgipK&#10;noxGhIHqxBqPEQoeN5opcg6lmQI0gVtNohO432KUxAI3B+9cSY2SXAlQF0RigRxswZQSdR/m/wA7&#10;IHHMsUy5SyRkSRyWZURwSCtly699htQWq34LcQQrApl/SMokVlCjUv0m69pKNQojxv8APBFC5Llt&#10;bj3/ALyhSXQoYekuhp9a+CV1EuLPuXRexoE0K2HDCd/zEKPNSwxLroGmMimokvYlTQJ1d7s8cPi6&#10;ckkvq6khEUgUMaIBGutqG19u544yYrUIxTqlwrxrvpBOzEDsAewAI8ffgiGe1TmPCJ4s1dLNKCep&#10;pjRSKKbbgVd/ZvO1gbcT42SUdUnLtJISi7UqR/y7/axe+477dl4jEf8A98TCupaUpOkbCmHYfN/I&#10;7+eGKRqU1STLIJSFiEZtgwokGyK2q/8AyTVQJDDWNckKJAZxR7Nl+OnkIKU/mEESIxSGQgmNtJer&#10;oCt2vzsa7XtwUJenGq5H6MGobKC8ovsDXgdyK+L4Cx0kiduiknUifUxUj6B479wO+/ccGtnJC7Ta&#10;lPWqNAIxIqtVEk2aI833O3CikippHSlKSPuLVpfgOvb0qPlwYDMJY8hmBkWRllXSCBRFgbgVff5/&#10;uSY2E0piEbCYjTIBYoWSi127b7fvtwOZnWKQUcgzACWbTpaP7DahViq7gn54E6jRzY4hml6UbLqB&#10;Uj3N5J8geSfF8RGsKS4wEk5uMqcB34w5eFFXrnJTWp0yQ6d1sV/8o7Vv28VwvjhiiklniWPrNRUM&#10;NyL3oEUoN3sf697knYh5GKoZiyNCEIbqOB2Cjbc7kkUP7cDoZJEXIdzJlrkVJCAAVUHZQBt2sfeq&#10;4qoEhh330/EMCxnfl7QSVPumQCMhdU8p2SnJ6qjsNNBbX7m+OXmXEcRwop6uK7KI/aFZQNLD4F3r&#10;XyQfm+OW1MrRKFlE1kwggGNpADpa9tiAD9ztxhEknUdpogJIl0xKd9WkhX37dgDpBo7k1wogi4h8&#10;sEksCaZQ6hEs8GJJYGRJATIQdgFJXYD5obV2FeSOJegv+If2bjHGQYsUcUTrLkB1LHUQqWdWlwd6&#10;UsLHaiftw2/MZX/s8T/5hxmUCS4PmBcimdhTys8dSQmWUkzMYNGCAwanHi2fjFUWMoscUqRQAOdI&#10;icESKGIJIAOqqoKw+12N8kZBPIWYlE90fVjVTHoGwVLBJLDuBYBP24wfIhbLaNZoYaRjG6KlB7Pt&#10;dzf6jf4tjW9EcfYk6ySBQUDIXaWZkZ4w3bd6Nggihp3uxx0I+c4xiDCwYg3Fup5+VYmOc8z9XICv&#10;OyFYYdaqunsHK+27FVY28cQgxSRVl6IhMfcEbcKD9PvagWHYi9vFi+BWWCSefIzWkh3CY00aiONW&#10;Tx7q1BvggXvtvxDNizNC8WlWaVkeOWVwoKAWCDp1Mu+9VW4+DwRPzHdm8e++UFMActpYY0OJEEjR&#10;GlALEL430hiNzse3weMHmalSKJYbvVIjBi6k0CA2y18hV2urG/GMMixRJjZTMxjLFeiKCyHZS7PT&#10;adrUm9rseeMFkjeSXqs5KhUjSNRZX/jIs6j3Sq/ccEKWtyxUxHDUjmfd2JyjHImaJlx8icRI63AZ&#10;K9zjfUHFbE1Vj7Cu/BuO3RjDzxze1CTKqheopoHSQCQ19iW/y4DjWBpYYZ4knhMxMCOC08ZA2Yk2&#10;TXbRqau4HbhrlO+kRtkBYwpQxKKoL2sNX8o37b9uCGSmIBBFvwK/jjyhmEWVJ3MxnVI0EeO0mho0&#10;lTSCi9y6fzfL71sAEacnSOS5ZymOsgcFWIK6TqK1bNvupB7jfYdp4siOFUeFRknUEEepRGfpLM24&#10;k1EliP5QVBuztnPzPJdoceCABCxORUY0qygqGZmBBKr9SjvttxXGnXunv5HONQSaUAYg8aX714NH&#10;2ZlRYWqKQxyrkkRGEhCoWXZGjC7kHY6ntgwVex4hhwBGsMUko6aOHILFliTWWArYav5FY24ogD28&#10;Q6JsxwJFhkUuZIn1FkWSJqPeiUINNZK+0kAEAhhk9NMGEgQmaTI0yqje1gWAVgWI21UaPuBBN9+J&#10;KgM+6e7xcGpGjeYgZGRzPBjyCQLJIJlNFWicWmp99CqPcjBdz7TvZH0sAlxwYUARGIdwQexoMNQQ&#10;sQVNBfJGk7DhVHLmJLJTQxyhHhIZAruAoJcKpRWo7EnV7q0qKNPopomx0d4Fnkx0LyKrlR1Cdx0+&#10;xexqK227ANQa+ERULe4N8uNncwHC64soiAWSJlSNFbUz9Z9AJA3ahQYvqUoL1R77krkwtJ7I59EL&#10;i7BYNIS1yMwFEALQBVQ4IDNvwomkysjJ6cWGcOJlR5pHkWRmBbUCN/Y5jsMwIA7KBwbhyiOQqshS&#10;JwUeeywd6Gpks7hQqimBW2Owu+CNKS4ypp7Qf1o4JDobqRzSMiLIgJUk2GsUGAHYFlPxfAoSFHJh&#10;jjM4saGOzU3hWbQD4tgAF7MeCVXFUzhXesaQynWjhZHOwVVKsNNiyNW3zwufE6sv5uSRkjJshANI&#10;N70FIBJG4B/Yb8EWhlNkseniS40cjy7KNiY9rYqUNWf5aOwonhZPlERSxxwys0DBVtSSqqNyWII0&#10;r9ySf7WwZIVlSIaxIEDRyMpLlSLUlqLLddr7DuOPsnEWbF6kOW0c2o/mU0aGYMR7BYWz2oqfcNyR&#10;uSQ1zkxYB6tXPo3DXRoQqHygskJCMt2X0soLbCrPbyTVA9ttuJRjtIWiyIOqCCfzGOwGux9LodKs&#10;wIBB81dcOwsWJCXSPr5DFVlPSDhUAHZr9oHkktv/AH4XdYrMAFKxyOCo6lbEbgqBYA8HV8CgOIcH&#10;Md/3CyUA1UzsALl838+7y4sOHjwI80LNOW0RLqCuFOw6iAHuewB3A78EMBLHpZFx4tRHtJiLEb2S&#10;xNj5Nb7Ue1wT4IeRpzOxlA0RRUxUMaNB6I7biq89vM8qTPBCJY+syto1P7gnawwFEihsbABu/jiy&#10;UqVUJJFa0yY0rW4h1gLkMCCLEFgC9qvEiY88zIgQBBjl3CmzOiGkZVBLGqpTd+T33Ow8Dmk5imxc&#10;qXHhYlNCgEyOtA6WYL7lvTvXfYk9+eVw5EUsckMiEgiKQMptAm6BHLAFQQBpsjYg8XrQFwWSSPFf&#10;KjYz4bxsIUjumld1AViQoLDUCaJIIoccneE+VskpS9oUJaEpJOJQFql60p4dY9T8P7v2jbtolokS&#10;Zk1X0sEJJc4g1Rz468uvn4683y/TPoPKyEndc6TByoJGnf3CBIrILk1bOC4UAbpRFVf5jPxO9Rz+&#10;rPWnO+a58MkPL4dU2Bkn29ZYpJVEo2smRl1CO2XSSynSRx7qfxs/i3iTciyOQYuRHCv5V8TKZG/3&#10;TSRlJCqbs2suQoYAkljvQ48FfV0iyTaMaJmhxFfHhhtn1ElhHPLKW0qi3bRhGJoq1Ajj8YfHm90b&#10;235tK5NZMnFLQoKcPqLgDrpWP6p/wxuIbm+E5CVylInzkylqJZJJOFSxbKgLP9ubvGpOaSxyCYsJ&#10;5osjEZo1iLxo0tMR1JFNRiuwIJY3V8da/XEHLE5dzGM8uTGkm5dkFp5J9P8AtiRN03SUAlGNFV0l&#10;i7N7xvXHZ3Iy8fFyhgZOXjxdHGeMRmMCZpJFsPGLbdmJUWBQBPjjq3+IHIMpYsyNFmnxnTIkLuTH&#10;Rcu+uLWxuvpdiAo2348XKXkSXt4kMfc3j7MLhtRHRoZPM8rLjzzlyDplo5sHIDqjJH7dGljTyX4B&#10;GpVAsg2YebZUeaq/k8HJfJVkVo8dhjKDZDFIdRV/k2GUEeAbNr9QR4Zy0hYywy46kupFiS7ERBUe&#10;5ybYt7tVnzR4qnQyFkkkiy0iWARyowjLSKH7oygAEm+5B735F6ktiD2cWvDAt1ClK8eVG/VeEbd/&#10;AvCQc6jx9MyTwZi64cwilOoaxsbJo/Tfa/PHuF6F/wBZcq9PYCdGeKPJx0kibVqjIAqqNrpPYAbj&#10;vVceIn4Z/npvUHJ5eWQa4JJYm5hMa1MwdQzhV3Ug+4du3fYce4vpjmpb036fwo8o5EmFgorI6EEO&#10;69yAAGFVvd7Wb8+W+LkISZRQvEky0uTQj6xTOibZR9c+BVpUlQCWKSAMhQswpp3lFlkzMrKV4mj2&#10;iUH3PpBPc+0D3A9gas3434T42RkQ8wE4heBI2VS6ybpqO/c+5TdgDsPG3FiK46QNNO6LKFDLEgJD&#10;t3s3R+9E7C9ttqfkvO2S2ZMFQkf7qJmCsnZSaPcfFEeTx4QEEuCcw35br5ixj6kheE265h+/7jsz&#10;6T9TR4UeMolWR9SNRILm968m/v4J7+eN88q9bpkxiU50uPkxyhFjidh7G2CmgAW238gfPbjzifnk&#10;3LpEME8gYgnSrH2A+ASR2HbsQL42JyL1vIioJsqRtNM6JIRY72WHYi7N9+++3DAsgEeHiO+bQ6Wk&#10;FacQBNAdDnbn3lHrF6L/ABFlONi4Ukc8lu2ud5NNhBe5LWfBAG5Njzxtrl/4hLjzFus8EZcKHJsO&#10;BVnc/wB9j8EceYfp78WcPGwVPXkOTEQUR3BYhhWq6s/O32u9hxbuV/i2uVMsUuYX0W3QIOo7k0FD&#10;WB/8QFCjxeWogEA8R3+vWL7Zu0THmhGAlioCgIDV4PQtpS8en7/inBEVZ8mGVFWJdAkClwdyACQF&#10;H38GjZHDfG/EXl831ZIhQVIAk4Y0xtUNFlYA7MNthd2OPIn1l+Ks4UPFlN7UJfoO2qIK9qhCsBsF&#10;rUbq+1ca05T/ABKz8nzlTJzVELlVImygyrRIJW23e79prcV88OC1uGP7ZvbukefnbvRqlyQa0LkJ&#10;a/EM9Kx78Yn4jRSKDDkpNCYwru53UA6dJ1Gx/wAJF977Dizcs/EfG62sPIyByktHXLGqr7XVTaug&#10;YD3j3AXfzx4o8s/iewDjgJnl3ddSlZ1osxNAjUavckWKG291xcOT/wAVuPHNjRPJIEM5AdZUFqPa&#10;xIs+w9gPg9zQHGlMxYZwqz0D8OrZls3eMM/dqEocqSFEijgFwzmlKNrryj275X67WaVneZZBQ6Yd&#10;wmq/5WG96QCd6rYeBV+5f6xTKmMqND0IyFpmW9xRa7DUDsC177gACuPIblH8RnLOYyRJjZegOIw3&#10;TnQjcAMD7mt77gDYCu1cbl5F+M+MEIOaspLRjaULYF0JGJA3PwDQ272eNKCSHPsfBv3HB2vZflpc&#10;h60uz0oKM/I5twHqLB6sjRFRmZFYmpYyrOEsmvqu27hgKA8Hi3cs9SqyBSHo0ys5AlA8te3arGxI&#10;3Nk8ecOF+M2DM0UQyWjlSqdpFrpkdlANkbkDY0Bv3PG1eQfiXDLUhzMuRnVtMcbBliFUG6hqhexU&#10;i9+5rhqFh2dx4t+uT2jkLDOOBaO8uRzyJ0qMMS31yOxNigbJ7WO2+3zfA2F6hbElE2PPqVW3UAUG&#10;FizVDbYitr7g8dacT8S0lhWGXI6b6ANLFLJIoA0SSd72/wCtcNsL1xjBxGZoYWYE+7Vud961EH5q&#10;h5vzwz5gFienS470jFMkk1IIf8tz1eurAPHbjB9YCV9LTqGlAEkjINaMfpGoE6qva1G2wvgjJ9Wx&#10;8tASeZJ0BLrIg95WvkMumux2v/IjqjP626LPJjGN9Sr1XFhQR/MCdgf2F+Pmq3zP8QMuRKWeMJ9L&#10;a3JLk2d6oBdwKH9a4DtCki9PM29Go7xnTsQJbC5yIsfsd9NOLx2/j9fxyMMg5ckeMp9sWpSCL7td&#10;kafvsfHg8PB6xeZIwGxnhnJ0BiGbffWVYMdP37fHbjoNj/iC+NI5yHhnRYy3SX2mwPbrFkUPuCCN&#10;6Ph3gfiaGdTNL0EolEaRe53Ggg6gtbadqA2FcU/yTdyPHQZCmVuA0coXsBBGFBPiLsPA3HoY7vye&#10;t8jGgd4RjL0nsalNkAVqFk0L+kduxBHbjnG9dLmdIjIGreWTcBdVmw2kb77VTfHweOq+D62xc2Np&#10;Js3WOntTWpJGwFEja63X/wAcW9eYGFcMMsUTANb6gfcaJAIqj4ND9+44Z/kE3N7MxpTxtyrygl7C&#10;SUhi6i1i+VNbZcal47W5vqiSMpIMuFnyNbogYMFUEVSX/N51bHz3A4XZPrRIVBkyQ4K1JEprQWB9&#10;zg3SjyCD402O/TrmH4m9OSSWXIURqDDF71XUHAJAJ3o9lAPcE7jijcz/ABW0CSsgqy0VjZ9ZIHf3&#10;HuFAHu3ravjhE6cAHc2c+XGrMfCN0jd08rBwkIA+0pf/AK8MxrU9HjunP64xFl/TyZJJCrqqE1Qr&#10;3EA+7YbeBR2G3FP536jbUMtGkKwQuVZkBZZWo6kFG9I21b2Nt9uOlh/FvptLMcrpSyOVDM6nUCov&#10;SzMQAOxoA1ufnih+q/4hsbAjgZM5GEJfHdmlZjK5stGoDBfb/iNA2B88Z5c4zA44gOMwOXhfTl3J&#10;G7sJGIBNiAXALYTSlWIraxtl3C5h6+uVYpshZ2ZWNllDJsTQJoE+3er+xA41zzz12FSVjJKiySIt&#10;GVSLDAbgnYE3VHc7Ajz0ZyP4hOWZRyWGZqcliEVtowSbpiNRYVsQxHfffjT/AK5/iDxoUR1yZEcU&#10;Iwjnuu6ll7AMaLXZ8cVXLKwaHtj30ekdeTJQlQAD2YBqlk0tXvSO/vM/xAiQtL+cRekrB3d9ITSC&#10;Stli3Ua63Y/txqTm/wCKqSZYSPIYBH1AK2oWxIVgdQ+q77fST9+PJP15/FFzDD/O4eNnu02WSEQs&#10;ajobsWDL2UgjzdCzY4i/D38Wea8yjE2bzCeanVy8kpNg2q+0G9NkhQTsBve9cWfKOPEcQD2dmIAJ&#10;ex6nlePSytnlrlBLJxMFKrZsN6cMn9I9RPUX4hsmKwWWEABxIdatq3u6HgDsPq8XxqIfiGJ8kpkR&#10;wxwClEjMBqHcN32Bq+33rbbQDeuWyI5SzyiOZD0w2kmRvOkXpokX4IH9BxRs/nWZkSqIx01ay0pY&#10;0dJ9pChiDp7HbxxUFgQ92boe/DlANkT/AKhNOOjedG6ZPHaXnvqePIQ/7ox0WjETjeu5ZlI/p5Pk&#10;VfGq8ybEkcTrFJHNI7aWMzNqAOxKk2Abs0B5/fjX2NzPLlQBnLx0Lqxqoe5qJBra/ir4DyuZ58bE&#10;GSUxnSIGBABLbbn+UDz8dv2zrdTirDMC1s21/UbpEv5bEs4ALZ9nO+WkWTmLMzTKHjDAjfTZ3vs3&#10;1AVXa6v9uFSLLIdAUigw1g6lJr42IqrvyTwFEs6wscmCUoQGGVqOp3JBq7pkO/gfc8MsKVTMoONK&#10;D7QQhpSBW9k0Lv8A6m+FOpIs/HJqX9MrRdakhJIAJH6cjiBY6hopnqHF5jLi9FIHMMTanZ5CokG9&#10;gbbVfb/MnjpP+OH4Rp6l5Pn5MOAJZ2jlYGNhIAQCQNADe4Ve4+fi+PRP1JG0OGmpSokPsjc+1fHu&#10;ZQARRO/bYbbXxqvMXGPL8rH6USmVZImkKBlOtW99kkgXVNv2372Newz5sqcgijqALO9xW3pcsMq8&#10;neEmVtWzTJc4OgJcE3BDD9Uj8o/4oehsj0P+IJxMoZqw580+oQx++NtRUMFW/aCVL0LIU1fFVysh&#10;5ZYcKKafLgDvGmPkIQ0Dk7yaDQOphVV3B7EAcegH8XHoaX/02zOZNkflDiySSY2VEmqlU+4lCBaM&#10;BqYCwaN7CuOjnOMjlGM2JPDzCPNysueOLLSED8yJZCYg2kKCIiwY6wo0+5d+PtOx7R/lbt2eaojH&#10;8v5Z1BSGeureJbSPz5vbZhs23bRLSCEpmEi1lAH1L8CS8d6f4X+V5UKY2KZVE89So3TZaNi0VmB1&#10;WAfpJ3uirXx7N/hvFI+NB0CZkgRY8jWumZl024IawVVgSGYEEADuK48kv4boMlMfAyIF9ihQJ2JJ&#10;UoPaQH2sABWNUftXHr9+HGXHDFEuVA7plwrpkhkRf12VWs/yaWbarJomhe/HlttmH5zi2I+TVaz9&#10;2pGFCQUnPXxFvER2e5HUGJG0EUzxywvEuNJSo0smm0UICAaa9gASCO1njLJ5bmZMrx6GSPG0kKCw&#10;lkMm8pIYi9jRC6apdJI4d8pBXCwx+TJD4Rd2hahA+sEuxFAtoAoCjZbweOcqSGaGaMTZEeysJ2YG&#10;UBVGmowwOiyASdzW10Bxt3dMadLJNQrTNqZcz5aRn2hDINHAUgsc2UHB8zasbm/C3nRHKYMCMtBk&#10;QzlGaX6VjK6BIisn16nG167N0dN8dpuUr0cWOJJWmCSHry0H0LIDJqUg2SBYBaqJGw3HHQb0b6lR&#10;OeY+Nks7QiULIz3GSoplljAoyEmhqfURZBC1Q7++l4ZcvkXXx1j6DspUxsjSu5BCgsWYlkFjUV2s&#10;fI4/Y38Nb9RN2Lad2zlpCgtEyXiNXSMDBuCmzcVekfzj/wCWnwTtqd7bD8U7NKWvZVyv8TaCkAJQ&#10;pRExJIAcF0HPMaB53lxYGaSBS+MpNiSQu4d+ytG5YBgd9VVfzwP1EmVwrEtOoKO6BKoi0bSCCaFW&#10;QPtR4PnxMd+lNJBPCqs0c976pTVMdFagx8nb58cATKk0Dxap8cw2IRDHGitqB8MRue5O/mie3H3H&#10;5svU/wD8VcP/AF4iPxadmnpLGWQdCQKOz1IzgT8vHNkpIS4WGMoVClwrHYlXAVx532H3rjOVwCfc&#10;ekumPpyKXEslbEBiAB8tqPYm9uCOXqE9spJWNdVFijv/AIqWypbcAkX47niTJkhyMgIkQDRAFUns&#10;m9qqgGF/v23+3EpWlf2l+WXPvheFKSpDBYKScjydyzhq3doXJlflSYsVlJf6o2ZAqkmyARu257Wf&#10;AvtwRJPJjiJAjhpSZDIfYrWN1Oo1S+Frf/njkRQ6HmjESzqASojD6HBsjUa8b1pLee1cSrPFKVQF&#10;JjQErFg8MYIujbEIb7KBqvbtxeFKAwlgMv15R9j4qxt1zkRSTO4MbKmuFUO+l1Gkjc0dQ28GjxGY&#10;5xklYljIdiWYKSqs2xEe4seT8D7cSTZDrG8UIWBgtFkVbZW8C6Ugj/7LttXEMcphaSKQzmKSD2aQ&#10;A/VHc+4FGU76mT31wQqI5YkXFlbptDlYOU2mMgLHLqOoMGBFgqw3a1ZRWkefnmh1zLkUkzQRs5Sl&#10;R1JsKSp3N9iwIVu4Pk3E6LRMS7SLN7wHbSqkkj3sW1XYpNvgVtwqy4elnTT63kJSNB7epoItmV1V&#10;CApTTua71sRsRQ42sOnTs+1SbNGkkZiaR3cpGFj9uoMDbhiTRFUxJABB2/mHAqF0dYQRFkIzGMHU&#10;peMLQRNK3oAJqz3H95sfJEqSLKY3LRBUEVGSJRpUXRJJckEqd9jXbYWSLMgynoVFHGBGWYNNJ7Se&#10;77rdgAAGh33BoiF5fS1Kljmx/LVHLOCMxvyvTk6LpLp9yx7sWbdxqIJaxWxKmt7J2MODJDNGYMjH&#10;bGVi7rs7AMQxReodrcHUV02G7MQOIpTl5EcDyhI3V1EuprLg2VI9zClAqrsNZ8bZ3M8jASEqhAj1&#10;KFUupILKQCL30+77bbcEIUVA0rQ061t0v0rGc6tjqwMEoV1UQmK5OqrVbKDR1E0KJAA33J4w6r48&#10;wMcAWWKgxl1MTrIsFi2q1UkA9lIoXtx9PJCsY/MyzxmJ9EfTYsXIU6UGlQArP3AqiF+4JeJDDkBF&#10;limWaZpGnZ5NVqAtKprSFVQCCSTe3BDkAuW0IByekAtlzxZCS4YXJ1AB16OtI2LUbLAkEb+aB78O&#10;YdMYVw6zMztNNSlnVzsVRQECKOx9xPk+LjjhjiUDEaNWSUiQsfdInnSqn3Mb3A78ERnoFpICzLIx&#10;VonQFh21ECrIbxZHbiCWbiW8Y3SyE+AsL2rGPRhBneSad0yhbBD0nUWfpK3fgA3VkgjiHHx8diBE&#10;5hgD6dDljJI21urbIpO9lrrx34y6WolNblQCxCb6NRNKLNqSNiPHHOKskqMsIeFUdw3VVSTQrtRZ&#10;dVVqG4B73xVduvv3lDwpJ4+VKNy430vUPREixOkbhkijDdU2Yiy7hSyE2w/mbbcdgOFCO80zSGbH&#10;LMH3VwbHYqNRHuXwd/tQ7yHKlmGNiLPHFEhKyQQR1Rb+Vi2zaiDZJNfI8R82ijY46x4uLjxxKAkk&#10;YKyNIDR6rFtKq2++/wDXtwqN4IKQycIFzqW16eXODnYIkTQoZJSKWUhenGa3OoHyDsB3+O/EMUka&#10;KaZFmWXW2kH9RQb1AEGzexUVY78BgZIRVLw9GOVSyQLrfV3UE0wZASBt999+DQ8cndHQ3vIsYK7m&#10;7Jb6T8HYC9uCICgWbPvvKM2d2nZgYh+YkTRoJDR6vaSyNQDdioJoHsCdi1ZEj1mSQL0w6sWQlWOk&#10;A+7sN6qjR7i6FI0jx1lSJo+szmxkK1IrKGP6gB0agBt5sXR4yXLMyzxrHO2OrBNEjk6mU2z2Teg3&#10;sBV/ANDha8tPPvvSN8lf0spOInCR9RDANn1NMsoadbODFYZUiEcO2SygsAo9wQMSWBBoVVVSjYnj&#10;LXkf/pY//Q//AIPGWJIGjZpJoi2OkaLCynXQFCy1bMB7jrJPcKDVn9aD/wBx/wApeMyiHP0gtnZ9&#10;bdddeeyUoqH3FLMAAbClHzZvHwhDhYrTpDC+PBkakAkZpERjJ3LAjSVUf4gfsdjXE8yLgNEiLp16&#10;h0UlVwqk7gMpvuatgb4JyBBGgeCNJCgZWkSwY5TtTKCWMfwRuPO+/C6OHJhhWFY43LMzgnWWQub9&#10;rUzAC+12ANtt+NseG+SHqz2BJqoUOj0t2GkepwkHRTpxtrALKVBu1LWffvvRFk1v54CzpnjASZZJ&#10;JI5P0HUagCapqJ9qV2F0T4vhs3QgWWFYfzErRgyP1q6ZO72ws6VPkDfz88YrmokafmYoqIHR0jWA&#10;y0AzMaJ7b3se9mzwRHykigb6jcGzNraF0sAdWMUrvIwW43UGRm0ggE6TpUHsQP8APgPHjAb3MMPI&#10;lJQBld9VCtXUoKHDbBdPt7bDh7iQvPM0gVGaaVpIpUGysNlBLXQQ71VHtXkTZJWLTjZDQPKsnUEu&#10;MyMwY7NdnYb1R0m+3jiMYFjfTp30I4RQ7KksTW2fFPSrZa55q44I4bV4HmkiFwyrLZeerdmINlRt&#10;7diDtXjgkYK5MMWRJKeo8mkxjwG21M63t/L5+O+xlgx1OU4QLOwYnGlJJ6TEe4lbIB8EMW2viTHz&#10;tLtFkBVdJtCdKJjHJJdKKNqNzu3tuzR4jGnvp30LZQ+XISBmOCammEV7Y11eFaL+XyYhHj4/UXJa&#10;NWDkOhVmBJsgj+fa691nhk3LYoiiHIl6s8k0shlA0F5ASArgKAK7Cj9uBHx0WdvzqrHPJkTSQyK4&#10;1SkmwgUAEfarA3s3sGHMOYT9OLrNG0SSKilYrBZVC6CUBJIBtiO2oWBXCYawa75avz7rWFhg6SgR&#10;MUEba/pO4FFnBNgqfeCKAs1XniWSOGaJJciHpjqGN9yR09ZZSIxujD2soFqR54KSVDjszTLHK6rD&#10;Ewj1sFtjo0XaksdRJJFgGxuOAmUPE5/NIpDiNpDYWVG06WFigqVQWifFneiCGMePhyIIXczvIWMM&#10;0gCrG4W1ilZSGApVOq9QLCzQrhBkCaHPhj6MlRgM0omAQAOAKiPyr0p/4S+uqKtsZYd4ZCsqCX2l&#10;npn1LuIyBR8AEgKAANXzHkRYrMIY2M7Sx6VjL3QugGZQCApJSh7SbatiARUgkhiwF6mscpEVCTER&#10;PLL+mvt1ssYNMH0l7KA3YIP9uCGedIZJAI49TaY0A9wYKC2mMj+Wg7gHURe3CyLE6DiSCBsdVmEU&#10;itMzgKh98xsgqGOwBJvuOHzThBGomiyU6hkjCKNSkrQC6gWRABuBuR7SSeCNCASLC+t7C3Pxe0KN&#10;eQImV360N6nj6dAKe7hV0sWJ++x7A8MAI3EUSGFcaWHUjkOjRSAg/QQW1XvsCB3OxsBFZVaZ0agz&#10;EyozWAWJKmNQboD6h2Hau/GUsmTCVaNopo9JNgAtECN2TcgMe3YV8cVC0E4QoEmwD15U491i7LCc&#10;eFQAYvTNsnc/cHprpBeQs0o60mYsc0JRVZdMSmNaoMWFOHUdtA72b78FzPEYY5Qp0mzI4Chd9rIB&#10;BPagyAD9uKzjtNlzSyZLDpK2lAkbSINVj9RWv3dqI9orv44cZHKpXxSkWYBCE6ZRgTrJF6Varv5F&#10;rV1vYu6gUglQIYPUF7gWFXqKRCCtbhEtaiThASHJNLBxq2dyIXZccfXWW5H1kIhSUboCN3QHcAkg&#10;AkHYbnvw5w4sBYXYxt19tOvTWsCw4ZtyD5HgduF0Pp7MVSyJkzoIgWVZLqQ7qACK2A3odu53B4Jh&#10;5XjYpfKznkjeGNm1CYxoCT7o1BTSZAB9AO/3886ftezbOHnT5csM4xrSktnQkO3BzmzQ5Gx7dMmB&#10;CNhnFyEgCUssQ11EMRVgXZ/CHow9caZLlS96jEhLhQB9cag76tiGJ2/fjDCwX/MsJpAuPRlV5AKJ&#10;AsrIFvSd6GrSO1E8UbP/ABS9O+mo5Zo4WKxppKZUyPIWUkWqAE0T4sDzpF8dZPxJ/jH9N+n8fJgx&#10;+YRQZ+VcSYqRB3VitAtoJ0IbHhb7Dfv8t+LP5g3D8MyZiZM5O0T0oVgShYwhaUh8RJP03JIY0zeP&#10;0X/Gn8BfFPx8Jcz/AB17HsoWgzpk1CkgSyQ6kEULMKC3CO9UL8vm6iwZOOJIpD1YeoQixxsja2IS&#10;gxc6TvYJJXccVj8SPXmP6Z9LZTYjQxc26MuxKSgY6owlLFgtggqEWiy7EAk0es34aeuObzcqxvVG&#10;eynEzseLJaR0eEyxyL1AzOXUWTppK2UE0CADov8AiE/GrE5o0mPh5ZjnjmbFepC7zsUJYAklSunS&#10;WqwKDBSbU/lT4n/nXenxQsbLs8x0lSnRKCpSAlX0lS5g+paRkKOc6V/dfwb/AMdvhn4MlSJ06RM2&#10;jaxJQmbNmkEFaWdUtBAwu6q9SHjzz/iH/ETmfqznfMSrtN08kSPDsvUIlbQ0oegV31KpJ0otFd+O&#10;peZJJNJJD7pzOSk6udGkai4kiRVILWQLBAJJJ2PG6vWk2Jn5kmXIuRkSzzsDdjRIJDYVQdUjgkaX&#10;AfYjTS7Gqnk/LcnpxRmSHJkdhLO9BkYKV0Lr+nVoKiiRZBBvjz2z7eZqHUTjmD6yQ7EkOyiX5EAG&#10;ut/sknYkbPLkyNnlok7PJw4EJOlHNAKj6qC5YUAjrbzHlEDcxycjqIJGcGMyprkBS7iD9lAIoNuP&#10;AJN11r/EznGRmQZWC8kyTyyTYkM+PCWjWNACUYBdKav53FBu5FDf0Vn9LxZMAkXEEbtKIZHKrI2k&#10;WqyAedbAnYtuasKxvr560/Dox5DgTRukpeaLRjUknt3Vw6aYZL7+4jb6h7eNkqaAxeuevDs3bSsa&#10;QKp5g+f6jyh9QtkoBJEkWVlY8jQ5Ltsi2w0GyBpVVBH9SO5viv4ml8yV5is0kkEZGOooo03eOMaj&#10;ZrYmTsrF1sVfY38TfQ4K5mTyxETLZ5FljjVgpWOT3Ax0vv7kAhl+W3rjQi42Vh5REcUMOURSPIvu&#10;aSEDWDGaCEG2Fu10NJsnjoScUwBqkGvC2dfN9TF5dFsW0PQjX8tGx/w5yn5f6gxYFkkwg8iAY4AD&#10;R0wJDGxqBHc3e3jfj2u/BqNud8pxTHH1oOikeuTYs4H1L2YKDvRJr7HjxM9A5MGX6nxMidJZsvHd&#10;Q0tPplclbsMAANVldPbvvVce6H8PMMk3KsNsjGiWEpHTBgI4lYDsQfc53uku+5+fL/FMpUsS0qNQ&#10;h2JctjB0/XmY+u/AqwoKCUgAFNwxJcGnGtevKLT6k5PzHEV4ZICuOSCjwtRIHcCj3O3c7/HjjXuR&#10;jZOPC06JMVY6GabWHjA7adyp3+dvv892Oa+ncfLwo1xoklAj6hZ0vQNgWL7m78adttvPGnue+jJC&#10;sxIR42QlSDpXWB7aAJv42HcfI48Er6CCrUWz5Wj6gKlhf0zjq5lRTlpTMjOlao3MioQe5J7H+g/a&#10;+B4s7IABieKJIx7lNs7nYBSVo0e4Nf18nZXNfTq4yrLmY0geOMlSqsVe7AJIpaPn+m3GqebYuVFI&#10;0sWOxBYgAEWpJ9uwI2qtt67nxTMaTqXGl3yhqFKxaEF304U94fjnWUk8TpIypGgRmV9R1UKpfbV9&#10;uxoG7scPsf1PmxRPlvGSAxjVxKyOBsPcVN19v3s0Dxo/MyM2PKTGcyK/VRpCCUQdjROsBv8Awr7c&#10;c5vqd8lMeCRliWDKCkRkkShR2cDSDdXuSbJsduLoLfUEkCuXClukbjtsxsDuwAN7AU9GL5WGuxOY&#10;+tM3JeWCN5iEhkV2RRIkSkktqo2Wo7F7q777HqD+IvqyXG5iZBlJFB1ZYpgZj1UZQ7IFiVgodvbs&#10;VVlNEoBvxu3mvqXEx8WURJLFkZMwjDLSIEBBdbsUSfkkAfy2AeOiH45PlRTSy4OPkRzCSWaR0JKE&#10;6SDTMT1GkUgrVVRPnjt7skpnzZaFAMtY5kHCPU+pakfP/iXb5uyoWuSHWEggg0elgKMBdvUxb+S/&#10;jXzXlSrLJzhZ1OUMaKIuWElOyozAuQTGlamS7awBY2u+B+Pudj5OVkR8+lYiYRxxRFdKGv1SgJGv&#10;STYFBifGxI88hzSeOQ/moZCmLC2RjGf/ANsbVSqRhQpJqyQATZ7XxCfVWTjjDnSRoHMpaTHRA0ZU&#10;ggqgULTd7Kgtfnbj1a9ygABKFCxAa9Q2rfu0fPD8S7dMLzF0LUBIIoBbWzkF8hcR7H+h/wCJI4DJ&#10;L/rLJzJWCmRmQjTTAbe4AEbWa2NAiiDx269KfxTR5AXlq5jSdRFbqI5MiFqLAljWxO9jYgEdr4/P&#10;LyL15l/nJH5fzF8NENZU7ROY9LsrIAthvawo2oDXW5O+6V/FbM5bFFkvzKFcmQQpFl46iHrFtmAh&#10;1HQT323J+TYHG2jYpsg4VS1AGgcODkR+hWrNHUR8QBclCZpCyCBVgUj6c7ki/TMPH6KPTH8QUuRz&#10;LGCZc0ggdVLuzG6Q37wQt2APtt479zPQf44fmoFQZ06s5AdGIVmD7UoYsWAPkDsN678fmG9IfjRn&#10;42NHPzLNaKWFo3LLIBNLCoABkBal1b7VfbTfbju16H/iHgGNy7Mg5tGFjVUAL6XsUWSQA2pon3HY&#10;i9iL4xFOHJn6PR/zG+WZO0BC0lIBDM4ejA0LtQj8x+gTln4uQpKZUyJXVaMjyaVEbXTM7E01EX3H&#10;bbweNu+mvxE/PSrNHmw5SSsultVgA7EUSCBfcXZF7njwTwf4hVcF/wA7IIGLa3Wb2EmgVYWgazvd&#10;nbz89sfwo/HfAQY8mVmRtjlFZQSAqEAUzE+3f/Fe3euIBcEszX8BXzh22bIlEiUZSgsqIokvT6a5&#10;Z1o4a1BHsjneo3XFheXIEccseqomKjUoPuNtem96ahV9741zm+uVnZ4RIjqn0SyOF1EH+UWdhVE9&#10;6qiN66V+o/4m+UtiR4sOXjmKWMK8qyB9AAYWGsGvkLXk8auh/Hbl0ucgTKEse62JQBR7Mrkke7z7&#10;bH3I4zzVh0gEcquS4oOfhEbLs2MBRcAFqgitHqf6o7vb0Vl9WRov5j9OcOpRtLrYruN2BHzZJH+V&#10;1Kb16mHmhzOI4zpBtuqNz2LLq0129tDxfHQv1N+O+DgQSImZEspTt1rYqbPbZT/zsdvnSPM/4ncL&#10;BjRZuYiFGZmaR3J0qCdyAbYfI8We3CjNOJKQlyogZ5s2WdWr++rL3YiaMRZhR6MGw0B1HnQ8Y9qM&#10;f8TMRcRFTJCAqH1KxBUVZNg2R9qPY13o03nn4tYkCPMcxWijBqRpQDqF73Yu/AN+QQDx4xf/AJYe&#10;LM2iDmyZEcMnR6iuYkdfIVbJVh8mhvfA3OP4kl5ly2RXzOlCpLCRpAyGx9OpSLr7p+1nh6VTCPtV&#10;UUYOKN+MtK3ikuRs2zTUqWZa0ggFJLf9aWLUrnQVj0851/EJiJMmPkzyFZHCY4LE2+rZ7Um1Wt/J&#10;s7niM/i2cjGlyZs+ByoAg6TAkBl3LWWJJI3AB3+Rvx4o8x/iFghzjkrzQMsWjSweN1Tq0NKK/uUk&#10;k0SAQT424rfO/wCKyOL9HHzhA4SQl/zC0wIJDgljTG/pDFRf1dxw1OyTphSn5alGgbCpzYNY3BrW&#10;1RlHfO1brEp0iSgKSHDuUkAPfV2849ZfV34+JgxzVnImarSjQWVbe6UKG9tMDZqzt2HHTr13/E5H&#10;iytj5mcyyTsUxoo5FUPM1lQg1atTGrKre+1ceZnqz+KDIlTJjl5muTkSykxFnUuq6tKrGoO1itT2&#10;Aa8d+Os3q/8AGxsvMWXKLSzwY/5uCRW6zpIWCIAt6Quk0W1DftXHRkbpmpQVIkqwkh/AdM+LaGPL&#10;bbvzZ5DygJcxTskvUAkUoCzj2j17b8eZIQ0mfnyidLVYcRwRrOlyJGDkDQCNYk9x2o78am9R/j/k&#10;ZuVMH5ljxY8Vu00s5PTJNKpKtQpbIBIAJo0a48ruZfjjmY82IMbLhmkmQM+L12RFFWTPoIti+kEm&#10;yF79iOE3qD8ROb5mM4jw0jxMpElR8Ocs7uze6JkEdhiSURT87G2AFzsRSBjSUvmxZvpq9mv56vGF&#10;O+8TCWhLum1wKfptdDUx3D9Q/jXNzfnKYOBN+ZkbMjhWVpW6mknS7RqL6ibKXF+1WF9wT6L/AICv&#10;k8x9NplO7TPC0ayKymmLrVKxG+4Jona/bY48kfwH9C8651zjE5jzXFMOKwMiIyCTQoIKxvIQQJXQ&#10;amK9j7b2a/aj8MeV/wCq+QwQwRiBZ2VNMKhQwjS1djQP3JVhZvYnt5/bkoQcKakXNeD55G35rHqt&#10;1Tp8765oIBSCkFwWYVpcWLWN43RCjERl5bxSCRFW0bjarA9pHncXvuLPDiLFVmHVAaJoyY5FZdiB&#10;RF3YBvfyTvxWuWRDEoH/AGiGRDraRi9Mxo+00QQbF1283fFwxoxGsLsSIVtukASCAKpgPpB+Rt4v&#10;fjkqQokkWp+I7yThUPqAtx0PLrlXqThRJHEVCsQrlfpbqKp+5tSpB7+BR34gbHEmSY31/lTRsjUN&#10;zRWyAB8g3v3A42J6e5CcxoZ5z04skWqmmtCQQuwY/A8H5O3F3/8AQsSB/wBJpIkZdxEFYjVsATVD&#10;xdH7fHGdamdLVevl2f3G+XIUsBQdTiutaNx/FM41LDyqWeNYV/MPiowZWIJ2XwNgCK22ujVA1xZs&#10;DkqmFBFj0xcmSSYmwNgFIoeN9r++3G4+V+lVlMMMQaKNGDMHHihsQBRI7/N7jvs85j6XfHQxxDWs&#10;wIJEWltPfULWySPgj5O9cKJDO4Ifn214zzJS0uhi4oOQ1NMvHKOuPPMAzQjDmiddDkwzdMMqmrFt&#10;t7T41dvPfjT3qDlzY2PkSECOFEYUzBi7gUSQDYSxZobXt5HHan1LiLDyyWOIFmx9QYuvvAAo6m3N&#10;jxe3+XHX7M0ZInxsqJNDWEeUBW3ugrV7zXcUe4BA4dJJCgWoSDWmdPzyjFO+mWskAsC4PRs+NOVH&#10;jxs/i5xM3OxJppsPEgjRisLhEd5A301RDiN1UkgjtdsCxI8neUenI+Z+oQQsYV88qYUX3RmB2SUV&#10;RMaFzf00e4ILbern8daZeByfnPNsPNjgkwM6SGHHJI6iY6rKFVdXuBQkkqtoGs+08dBfwaxhzzLP&#10;MjEkkOW2Mc6aIC2LVJMkMpIIL1okJNsCSDfH1HdG1CVuwJUCxViQTwSkEcKnPm4MfDviZKf/AJGa&#10;pAAJP1JuXJYNqKU50o0egn4BekcrFx+X48mDk5mG7xfl2SFkCJISGEgAohQD7i4JGmwbNeq34bel&#10;Y0GIEqGCALPUyGUMNHtihjJ0jcVr2YVenjrH+B2BEvLMImNMPBGPDphOoiIKlRqGGktKie5CzMSC&#10;SbrjvN6czIcedMcQSTp01ZDFGAyB/eGchdBYj+pXcEWeOZtKgs4gwq+orRvJyI84LHl+RF+SGIYj&#10;CAzlzEY5FW2AjJBZyA16l3AWgaFGrB4RvPjwMphky1YOsfTnjFvprTIruDpBJNVdAle/Fox3Vpiy&#10;qVd5IxoViCofTchSxG57X/NYNduJOYcpxMmukWKYzFms2GaQ2zFj7SurwSCpNDvwSZ4lLCgbEFmO&#10;o4UpyhU1JWhSRdQb+uMa/wCZtHHku8+vDkgkhyIsiPqI7ggD9IaQHIO5QWGBN0OO+n4MetkyOS4+&#10;C5hzFjCmBt1mlBUdJnRTWsAMjFgLciyOx6dJy1BOMaTHeQCFpLfTMUYUy6iWZogwAKC62OmzQ4v/&#10;AKM52PTeQmTiuY9ciiZY9S6ULe4oLFspC0B7Vq6e+PbfD/xtO3DtUvaJMxaVBYcJJSCApJqXsS9Q&#10;96Uj578Z/BMr4t3RtG7NslS1pUn6VH6iWSU2Zwog4Qps3akehuXyDNnxWzkBWGa5QrL0wGC3pZSD&#10;Z70qg9uw7cavyMnNw81kzI2aOgIAdTKDf8ygjT4+dIrbYcb8/CTmeJ675Ry9J8tikWGZSJQpd5Al&#10;ABwUB+/YKdtJBNqvV+JyGDOk5ZlJFiSxMxR5JY9MgUn6mC1VdlLd6oDj9K/C3837q2xWzbPvQKkl&#10;ZSlU90qQHo6mJVhoxbIk5PH4D+Pv+MvxDsCNt2/4fK56JIVMTIUmYVrYJxJDkVSCcIYOwzMaryp5&#10;eg0ZUIhUFDe1sAQImRSQSdjrofPxwrxcyRZTI3VSYRFbohSRQFEoDsO5BIs0O3FvPLOW9KSDGOQ9&#10;/rwzh2lidtyVU6NSUQdKVp7UTfAC4i5fVlXoN0wFkjk+pHWvqVm2s/BXcnfj7fsm8917YhE7Ydol&#10;zULALylBQqEsCxJDuCAQI/K+89wfEW6toVs+9di2nZZyCpGCain0qCSS7WuwJI5CE+Qme6g5EscU&#10;YILxiQs8w7lj7VK0puyTfauJ48GH8uUxhGy5C6nymAVkB/kIpWZasByPb3324medxkykRq35aMDI&#10;SWMKjR1Q6bPuwHavcfj54kEnUtlDJjyQ6UVUAZWbbSr6hYo0FO4HfvxvM1ALEkFgaggMWDuQ2fPx&#10;D8f5U5SXwlVqAF2oLaJ410ekLCJFZseCBJYxoqY7JoUjUpOxYEixt/fgnJyJ8UPokjdNKDQCZQhY&#10;C1BBtdI3DX9hxxFEgaTGWGdkgjZ+kt+++xJo6ifO++9bbnICMqHcx4sWnQ8LkCR73UBCfdZ2sspB&#10;PFkqSqqSDyMIIWklKkscno1qHk/OhheMoRLBI0DzJezqLYSK3vJBF6Vu1NMAdiD3BSuY5KVeoHkM&#10;ksSsdel7IMjatJYEg7jSRtQquOTi9WKVwJIY4kDoWbTYkoaAbIomjYINnexwvwuaY+OJoy6QzhSg&#10;1qQ0lkqEQ0FcOTpOqqs0bNm0LGO2b3d2Zs+TZVreDh0YDHLGgT9RixClRHqAFk/Sx1EDVQWx2N8G&#10;nMhnEE+QrPNPaOIguhEUgKzEgHUVKlTpIJFLVbqiHJyRHjRmOdFCs0laNC0qKbKtRa/cSTRCkNxP&#10;i8qaNTlOTGAEUpR1BpidQCsPeQtbUrAbgjfggOLCXyvbg1e+Zykky4o5AFWSWBH0ggEUxLAhS3te&#10;mJUNstWPio1zJcpDtEyxykBJSFkQBj7X00WYjSwKg+BXzjL1IExolzOoDM2nSqPHFEh3FAWzEjST&#10;e243PfA48bM+SkBtlIVkUr1HoaZVGoAE224UgDY8EUdiDdiLc2/uDhgNL05bEePjs0srKVkdXq9O&#10;qzsp2rY9jtRuRIo5IhJFkL1XaTpMTrYKPEY1KprzdjuKIHAP5mcY8WHGsztIzPkaZPcAD7Raj22e&#10;1g6mIva+IMqOdsVNEMpyOoAkYf8AkWiFZUqiy6rO4FEt3rghyVjIPqGtY9sDnSD4kcKciKYDLDaa&#10;JURu19jvpRm76kbfweI/zGbiyxtNG0aM/wCoxmEqamNBSp7Dud9/O/GLPIyyLPiRQRtCqGMSdOZX&#10;FUwUKBqDeSfd4G3GEUfTUx5MsirIq6NQ1DSBasWNdq3AB88EaEqBpm3TLsQTm5Ij0o8rqxt1aJCq&#10;A9wtIAx8ijtuN64JwZxzDERnm6eUshDRnWGdAQDqtR3UHudrqyDxXM7OnQdGMJkxALoaMe4sNqDU&#10;QP8A7MAfG/BkGWdCSOGhcxlXVihdHqgNKFQdvkV5I4ouw5/gxIUlwxevF6V78jD7K6bZCiKIwxRB&#10;SZhsrADcqwIJJO2qjR+3eB4S0TSqBkdajHC0pshTYLlwOw/4hvdA1wsiy82fIjddEsAhYHVQBo1u&#10;tgKPHaj3B+XE00kmNFFFjhYQoGqi6FjvsR3GryKC/wCfCo2pmpIze96Cwtl+qcTMZIhF1njWDxJE&#10;j9R0P02oUWF2v3En42riF9VTY4mV410vSkAlW7A7FgR5+NhwhxuoZpNc7tIzWkQbVFqXtG9kyAH7&#10;A+a78HwyTK00k2HkPJMyoGjdbjA7KVc2sZIH1DxsTfBnkzdbi39xdC04mzoQeGdM7+TvDLHwnjiG&#10;R7GhDF06qguGckaUII6hJ/lO4N2L4mhiilJWJ1VkJdo/5IwACWIDAhTXuClivldgeIpMsyRoi24x&#10;lAlC+wpKQBYKAAhe+w7/AL1wtl62PLFmimjkfR01baQyDQQRQK2CAWHc99jxRSSTRrd+sbpagGrV&#10;3GmTc394fomQWgE4SeFmDvJjMHVWZgigJYLKE2aQil71YBFg/LN/7X//AGRxXBzXGhxNRlx4JEZY&#10;4YI1Fx2TqDNuCDpIuhR/txD+fX/2kv8AZv8A6jhCpSnJa/eQMbpc9KQQQHo5BarDn+PCol6mQm96&#10;tcpeaVT+h1WJ1BJGFlB423Bq6rjBZ41kmZzM80QZSFIKsSp0iMlSQCCewI+KrjNkErNEkTMrXKD1&#10;gUIBsAhTQAI3oM1dtuC0yIVieVMmCCRNETqAXCsTXsUMWAG5Y1R+Bxoxp4+HfYPB/IFKicr0ra3f&#10;Q9Q8LpSRSiSAwyGlleUm2Rjemm3Pi9N3dbXXGGQAhaOJBINfSVpmVFC17k0t8DZSBfY7ngvMhgoi&#10;PNOUyMsziMDS42JjLiinu3AVbvvQ4zSMHEyFzI4ViVzLCqAyOSw7u9swK7gdgPA4MaePh32DweqZ&#10;ZDAl9fK3dIhWR8XHjRURPYUB1MSAxugdQVQD5qyB2vhZFjyfmGJZTkyMrFAtowG4KvZ6jMKBAsA+&#10;fHDeKPHgjWOVjlLIC0cTd1JAP6bAAkL8XsPmheHVlh/W6EShL0MG1E6aNvdigKqgNz44TF8Ds5P4&#10;GuvesFS5BhWNYikcWoHIIFmN1FEkGqPkgk9+wHGeFkM2RPTx5GOsZlilCRmQOB9IWgAm/gH5G/HG&#10;JOmVlQAxY/TnLGWNQ7F9QGotYOkCyboi/HEuXgGOX8tjL02LuQ9DUsdAkFgd1F7AHcdhwQ8SlKQV&#10;pqEkWq9RbXmHGhhPMs0ry5UOMk8iFXkOpWL2zamAvUiilNClFbngqNNOtSpdpdMkUYbSqs6qTXcA&#10;WBs1saGkHgfGwXfNyXVpS5jGN0lIWNlSrkXY2HCjUg7Wbs8TPCcV2yYZDHkI6xmIMGjUkhVcJTKG&#10;VAHawS1UfjiMSdR3/froYrhLkAEszlmuAWa9HY8YBmjjWSNSxOVpHWjDXRJ9mzEUSfaaOkFTffhu&#10;4geALJLjKsAMjEQlkLm+mqsuzKLGpiALU0NzwrlMwuFxjyZ+XkkNL0xJSHsY2Tu1kMxKjdiABpNF&#10;spxo44wJZELE5LRke4EBaFhhQokCtyH+2kdLPiAGtaWuwLX9dIoDiJABoz01ZmzN8hAMhzJVxgOh&#10;+aQa0eGMa+mxqOwBSK+4AIBNBqAPE2Lj5DoZVxmOSpdWnNohB3YEWdJT6STXj4FMMYiUvmpG0aKg&#10;gDsGRVT6GK+ZADSKGoEj6V7mDLMcc6wp15I2BLsCqI7SRgtpZTp1Emwoo33PEY0uzu9mBL2sw4xc&#10;IUahmq7kA8GBI465WcGATkski4qwNM7+6aRpVAI6lWqVYANXpqx532Yy8uyLZ8V4UtLaRrUJIwv2&#10;tW8amgd7LG7rbiSFo1SaN8RYgCIUyDpeV9gVDyEAoD31AgXw05e0jMUiZJ4luMJIQSgYn2BtJBVj&#10;pskWlB6K78UmzUSkhSlpAq4dyALkjIX/ALjZs8he0KCJcpU00DJLM5AD5FzkHsRrA+NylV6cbqrz&#10;SspeVJP0Qe5K0aCi9lLDayTfBh5WTIuPEUmMslDpx2FBHYity3jUSCbO3hjiYDO/Tx4hodmkcl2a&#10;KIr2U+0KQu+5o/3riyY+RjcthihR4XlXXLJIIQbBNGNZSK3HtU6iV/fjwG+vj/dW4JS5m0bVJUca&#10;gEoYq+lrkAkUpn5iPtPwZ/Em8/iqbLlS9j2pJUEFUwy1FASopALPRIz4EnWKjDyuTHWSMflq64j0&#10;PGVZbNhUCoA53sgtX27nhzy/GCpkrkaZMdJAxLppjLUTpQspZdxeq7Fd64iz/VGJ+dR0ixhFGAZF&#10;fQFMlUCWDIwZexoj3EA3xVPUfq1pIJcfHGOplTrpEkfSkYDYkMZq1VtsPcDe5AHHw/f/APyMlJ2f&#10;aJWwbOSt2lzCtIANAFkMCoDSl70j9O/C3/EVcna9j2veG1PKxJMySUEFSSylIBLgFyKkPZotHMvV&#10;vK+UPrWXEeRIzpiXQyEm6QhlXU2mwSPIuqPHX71t62n5nLMcVeugQq2Pi5GNCsQBsuUcmzvRK/sN&#10;9+KhzTmPNeZZMwSCFWRiqAtq0oT7mB1UHHkAAmydTDhMPTWflyZByoDGsiCQ5EDsjlT9QIAAIFXd&#10;g12PH5n+K/5a+Jd7zCRtk1KXUyQspEtyPqFWJAoBo9nj9dfDP8J/A+5tlWnaNz7PtS14B83aJSJ6&#10;j8sJajBKU5YWc3FY6/8A4ieqIBkTL1RC6uR03aMmyhARgHCkljSt7mJIsDhB+Bf8K034netZue85&#10;gmng5pkRfl8WeNj0YmYN1SQzBq3KxhaAO/ni/S/h0/rf1ZhchU4awxcwidspjc8iK40xTKY97I3Y&#10;EsDsARufZD0b6d9J/wAPn4aY/P8AmwgXmE+CVhZYo+rqEJWMhmXVEnYu4I28E1Xwf4i+NtrnbTs2&#10;x7TtsyftO1zflFJm4lJBwu4BJdQUEganOPqu4917v3XLmSti2KRs+zykuiXKlCUkqLhJCUAB2BD2&#10;plaPGX+MD1Vj/g62R+HHIeYtjpynHhxMRIwFjaSECOWJyCFLqTpIP0Ag0psceZPNPUWbzaJMp5sf&#10;KzGLtFTlmRgF0qi3pDswt3cGgCBVi+wH8Y3rc/iJ6/zJJsjqZSc3zcyHJhAZXSSRuihJDEt7js11&#10;Xxtx145ZywriSNJ0urAqQapNCPLM6kSBWo9z7boAdko8fWty7p2fYNn2chQVPmIQtQUl2UpKSSVO&#10;4AL0tm9THK3nOmbTNPzC4QcICSUiwB52OVWF4rbRxZYK80zJcWdY0C/l4wz+5jUMJAOkMzaQxBLa&#10;jWwPECcplyMpoovzAxsdoykro7aiWCl2KhdbhzsFNkXVjfi+wYGFmTmMn8nkwFY5ZXjEySaFtTGQ&#10;ylZkBABb2kNq0lhfFt5f6eXHlxpklnnxn9uuSoRE1NpZoXvWpPYswLBrBNgn06FJQzGza3pyP6Gt&#10;+UJZSGFczXPv08cuQ+ko80QvM8uldcyRSJpSRrYgADQRWw3Ne4WCTxr38UvTsS4X53AhaPL0Go4o&#10;VdC4BjZZNSVqchjrN7gAtZvjtZ6chx58NcSSIysVPQkdDDGRdsgKEkNa6t9j8CyOK/zj04uVBOud&#10;IZGkneKOKMCdAoKqQ4SNXAHtbUtCiCLJ32SVnM5tTWl+fhCVAhi9qA8vfrnHjL+I/orPwoZsz8li&#10;5XWjmaQTyLBJokDagStBdJNxs16KNbduhP4h8kHLI3yZuXZWOGaPFgkhuczSZNBEkZB1YzG4FSEU&#10;5IPYgH9AP4lfg1yXn+Kw/JljIhx3/LyNH7gdXWRJAvsVq3Ym91PcE+XH4xfg36j5bk80QTMnLOSy&#10;ieHTEuQ+WJm2xMjcvjSx945AKQ0GFG+Ovs21fLLPhJOfAhq/qkSlwUqIdy5HXP8AWT5R08/DvByo&#10;vUGLJqmfFw0iizhLJGXM4YDporHUSo+rax8jsfdj+HLLwMPA5eZw648kMZjSRiwV9mAIVmWv37dw&#10;Bvx4QYBf0v6xxcYjOkmy84lVZgRKAQWVz7gSt0LJs0bo8e6v8NIxebch5fBkxTEt0rUmpIyyqRrA&#10;FeNj8dzvxxviklfyZmLEZsuj6ODezAFhrTKPr/wEpK8SFJCSACGoCzAgeduFbR6T8s5YczFxcmLD&#10;E2LlgIakUogO3vVd1PwaAuu3fiP1B6AxhEZIeXO2P46jAhG/nDAbUT2HegP2Nv8Aw55ThnFgxupI&#10;F1aYx+oFUigNWrYsK7fBHjjsB/6L48mLHjsss3VBJMZULfYEkih/UX9xXHhyjHTr0j6XMWJRuLgk&#10;+XjTjYx508+9CfmwR1vy6MGQRBGoDcVRsEHt3/cHjSXPPw6iWaaVcQ1QiVtJUM42Lg1RA2PYj7ce&#10;qOZ+G88ksxXFDxtXS1RhmHkBgNiK7N88as9X/heMOPHljVpjO7rLCEDGJ7JOkEbKbvYHg+UUhwHw&#10;1HBgL8H4+5mTNlqVVSeIfJxHk/6j9FHFtpI5nQ2upUtkbTSliKFHbxt33HfVbejNKZEWWsbCOXqL&#10;vpkjL7o21X4uzt2PmvSv1N+GU8sslQTIh30yJoB3NgH4+TuT27HjTXOvw5njDwrg6JNQLZBiLaU7&#10;WxuypFgEWRXeuKy5ilOhmPGxNOFOdrEXEd1adgEpCkrOMtiDAvUPnxbXiwEednO/R/MMnKx5Q+Qs&#10;GNltIkEbWZAaVTpH3Nk99q02RxB669E4XN+UY+NBhQiRAEk/MQlns6uo2sgSG13FtYNhdqJ7tR/h&#10;8qNMmXjnprkhsbKVXDlRs13sV1AUDvsAD3tNz/0Tj4UmTM8RkhbGMMBZAr/mJNIUbmiACbXwaI0g&#10;Cuns20KlFBDpUlgCKH/ViOTdCM48vtu6pO2hSSoKBBABIJIBSWoMxQ55ZCPF78S/wfyOWAyYMMuP&#10;jyQmMSqqyKrunVSRtZDdM0CCxFKbCnuOt0vJsqBEZxqkwonXK0R61LMxCNCygoQ4UnvYJPwOPbz1&#10;Z6AxubYE2HmI0MRhKpphsqxrTbFe4ItnsgLd7DjrTzj8ColnEORFPzDlU8sSu2LjQwPhiiC8xVSJ&#10;KcDZfaRvte3vN3b6R8pInqOMMGJxYmwhNSzVpq710+Q79+Hdp2fa/wD6eWTLDPhNX7q1c+EeVxyP&#10;yWTlQNJJjxSxKek0JDtIvvW2Cmjq7sb7+AOGa+oGMMOFJEMhZ1WQ5MsdvDIp0q8RZVpQR2BDdhZr&#10;ju36y/h/wh+ZTAjSSXrGOLJeEhwjfSAAt6l+kixsdiRQ46980/BDnvJc/HnzFmysF9Wx0oodB7zW&#10;pb3sFaG++k/SdE3btn2lSAAKVIVajF6nwq7Di8eYnbHtck/UlYcslgWypc1NMgMrCKvy31VnYGNK&#10;smRHn4ZKBpQSrRlAAwdgN1W7Kgd73F3xdsb8Q+b4HK4JuXTPkxrIrlB7Sy3upkLmxpJA3J37XYFK&#10;X0PzbGfLjhVcLGeZ9aZBsle4AsFQD7fcF27kDhSmDkYhcM0kMaSLGjp7oikYs64SKILEkMoA2Hjj&#10;lz5UqaQyQkgBmZjUZ606MbR09l2mfIQB9T1LEG7A9XHnfh2T5F+O/OOZpHynLwcvl0WPGP1YJdTr&#10;92BkFlgASWq+5ruexPpr+KN/T/KY8afKkl6K6aZ1DvGopVYgEGyN7IP79+PPzluHLLDpbNaFMgO3&#10;5npPDK+ommdyFAB22rTp2F8C53K+bRvjRrNFoUO8Uk2t4siNDuXeMgrfgMNP22J4xjZcJNAGtmGL&#10;VOfjV+gjojek5KQMRAASQDkSEh+28Gj0px/4rJvUcgGHlrhwRnQ8bSqQWbZqWwpI3oUSL7cScw/i&#10;Zy+VYmRBjTSSZKOuicSsEEZ2JYK+1E7kf8t+PObEx8zpq80uVh450us3LUDxLIg2On3t7j4OwAPb&#10;jLOn5tLrkxpMjJxgAkkgjZZCQANQDUD8sTVb8akbqSpKVqKAC1SKgMGo1w9eOULG/pxVhSpZKWAe&#10;xsSzUoci7GuUd4Od/wAT2blQ6JcovP0x+qmQ7aGG1Se/SAxNb1Y81xqjnX4/cxycZ8bJymlyiWeF&#10;Bkxr7L2ABdmIC2ApG+/2rrPhYbyo8OXJIBKbSOVqkLWQWUqCSAfF9vHAzcjzEbJn/Kzq2MFWB2id&#10;5JVJ3cofeIgOzAURw1G65JUAFywC1Azv9NiR0blkYd/83tgSR/5GawJAyOQ5ePKN4YH4x5uXJLGc&#10;/JxzD+q0KuFJYdiQp1VvsLN+d9w5yPx+5rixnBPMJlWSMEqDqUtRFAhwUJBu6Ffbz1jk9P8AMkkn&#10;nwRJLkToCAyyx2D9SxAoAWv6QVAobA9uFL+nudyTM2YZgQoGoBkZSDvGNKKHcD7AXe99urJ3ZsiE&#10;YiRjSzhgRZrPwNmqz0rHEm742yavCSqpIuzB/Pgdbxs7mv4mc+zssJ/rOWPEfO/MOkbNdwdiHBd3&#10;U2NSgDuQbrgHM9Y885suRG8sixhmXHJlbVpVADO7IVI720d6VF0NuKXjchzsiSUw4OQHhhNTyqUP&#10;TiBXWFChdZYBWIDErbe7+awHknN4Tg4PK+XxPnSomQ8UPVk09UqgM0rIFIfyq+0G1rffpy17GhIS&#10;JaUhKWq1izvmSTnmLQGbt01ScS5xxEHCHqOBDBjhOjGmkJZOZZuRka5ZZ3jKGIuWkdolohgiaizb&#10;kOrCjprccZ/mHyWlggzhka4I8ZWhRtUcVg6WLLdiwH7kEUTW3G0/TP4N+rOY8wilYSJHNo/OQmA9&#10;Ik2xSORgQFF3dH4sgbdmvS38MmXDLBmyBWinJuOLBRgVOkAWCtFLNMwbVt24xT947Js6CkpV9JLA&#10;GhZ7nja3XONw3ZvHaVJKJa/qINio/wCtX5afuOp6+nOdpy6GPH5Xi5kWQqxiSOMNke8ABmZkBBJA&#10;AB2tu/cHsx+Bf8O/qHnXOYc7mxzsjXCiQYIxiYsQOyksu7IzKpUBio09wd9u7v4a/wAOuCZI0ycW&#10;QBZIwksqCVwUYMtx0yq25OkIQK7cejfoT8NOXensDBxcXHi6silzL0Y1kBUX9ZXV22Ck9+w48ht2&#10;9pk7/wC08tLthBozDxcCvEmPY7o3IlDK2kEquXoQxGQvz9mjRf4YfghjchxcWGXFUyAFlidVDVpq&#10;5L/wmgAwDbkXx2V5VyiTl35aF4UhaE1FEqsAIzQ1sooMfgAjxv8AOzsPkiIEaXFjQqFR2VSX11YL&#10;VZGxB8CzXijsDl3ojI5gcfJiCvGRpdZoi1KKLMGNlTpGkbVZuuPPTUqmkG6iX4m1PDjHq1TUSAEy&#10;wEgAAUqzCnPXI6Exq7l/IHzpY3k/3Ce5tPsZq3qwG3J7b1fe743T6d9IPnrErYvTiI9rogkZV7AE&#10;EAWQLJA3O4+ONpemfw+xmCRCISSCEGWPp0qEkEKNVMd9yx7fF3xvbkvo5MFYwsKq6hNQiXVpC7+8&#10;Gt6rcbdwDwhSaFLMfb+oX/mHEFAu7ZuDYaFn50z0jT3p30OYBEwk9sOrTHNdvXnSBS/YA7f042HF&#10;6O1QpKVfqPuY1LgG/pBUbEfAIP3+ONz4Pp/EdEQRLQuUsNCksRZAFX32rULPx5tuDyHGMSh0kVqI&#10;PUIKKL27XR+B3H7cZ/lJWXYE8b5df61aO1se8VoQEs9L5gln0pXLLi8df8X0mmNKz5KNCxQFYxag&#10;texPj3DuaBrajvwxzuVGeAzAaemhVWcWt1VkEA9gBamuN8Zvp+ORB0UMzIFYyOAUTSN/cRZoDt+9&#10;Dik8zw0SOaFlDJH7yR2QsK2sbgnxVVvXY8KXISXZujtbK/p1jSva1TakB731wnnUfi0dMPWXL8pO&#10;tEyr05WcM0TJ28EgCzq27jjrBzOHDxH5hj5CM7YzGUvqexYOn3MKAr4Brbv247xet+U4zQZQIVTo&#10;Zo2UhWBJ1E6xsNJ2FgePuR0I/GHMj5bgZM8mR+mMdoZJASNTUaBqg5G9fbyeJRKKSAGZxny4dIxT&#10;QpaJjCpDaDLnrHgl/pFvUpzUk5VhTIoTmeRJIizkPN1WSIjSaMpCRqKQgFL1ChtrD+Gj0i8HLsQZ&#10;UggxIpY2BKgmbrEPsgIBO49zDt3N2OIP4oq9ffiPybkGBGcp4OdSZGa3UAaPCilCo0cZJLRs+pX2&#10;FDTexLcdwfwT9C4GFj4uEvLsgPEYh1dZeGFkVSSAoFmyB02HcAqQOPXS5+HYZMpKvq+okDJsI52r&#10;lRuUfEPiBP8A9dPKgD9SUJP/AOmpLWerO9QBpXvr+GWHix8qxMXEhaRzBGS0iqqgD+ZRe9g0IydQ&#10;3oqduO4fo705mT9OTJmmijZUbUAqARIoHTjZd2Zt2dq7AqAKrjXf4S+iHiwsB85ooklxBLBHHEJG&#10;kKDUCAGBIq/8J2J7WOO3nKOVYoxEjDiER45khpRUr9mIXUdIbsRQAIIG5BCAtTB8sr99Orx5vCSS&#10;QQxLX1IP58vHXpwJC0okjaCBJNImss0jb9MMd2FdywNKPO+8qZUsB/UEckSkKohamfcAsUr3Mrd2&#10;Jo+RQvi25PKSGkeSNnxg6PHZI1yNuQ4TRsjCiDtRogbnij5OqKUSo5gdsmSM47qBHqY31F1ENoOk&#10;CkoAi9jZ4smZUOBfVojATp498oHy85zJkyLKcZxKRrDjXIoW1QqFIDCvaSDua8bN+V5TZEGoNHpW&#10;MDXMB1OpemgylQxGzMR2rcCwOFWLyWbKnaYwQDpgPMZJVZADYWZRqJVqIBBJN+BVcW6Hl0Ikilhm&#10;6uiNg2PD7IlZhQkf2kSHzaqpFiz44rN+WtCsQcMzAsWJFsxlXhF0BSFBQIBBB1zBYgho7a/gF63H&#10;KcvCwZskfl8crFKyuVHTagWILXXm13J7Xx21/Gn0NDzb0Ri+rOVTLO5XIUuEJTVo1pq0yC301pDe&#10;ePKnlfP8j0/zjFmCloZMqMZCxvYRFIO5Cb6a3o6Tew249hPwG57yz8R/w+5r6Rz8uKT81jnI5ZGA&#10;WInVCCiuBs77CiF8AHjgbTtq92T5M6RMmywhSXdRsCLF6PUB6ExcyRtRUmbJSoLSpKgwZTgNRmzd&#10;+hyjzk9B+uOfx5GZyvnGT0zBktHA7x07QKxURyfqMAw7gIzAAjcWRx2A5PPiZ4VnliSO7YxhY5mY&#10;H65W0nYHcWQT2JN7Vf8AEv8AC7/0R9SSSzKmHNFI5McgjjaQBrA3O7E7ncmtgvFawpJpwWjEqowZ&#10;Q8cukM6VZCEHYeCSASOPrHwn/Ke27pmSpuz7SsocYpRmEoJo5Lk4SKhqimUfMfjP+H/hn4x2dez7&#10;w3TK+YssJ0pCUTkuAEVCQpQ+olRdiS9aRtjmXpdZHfP/ADAMU60jgrt2Gk3S2B7qW7/twvyoFjWK&#10;B8hIzFuOlGbJWiDYIGogUTWxNb8KOX+qZEjTl2aSmMigtNOUpCD2osSrWO6qb7bcWTHycLPbW86z&#10;ppMcC6FYoVFivadSf4ask9hx+pfhT+atw73MrZN7zEbNNMvEJyiMBJwpZTWYOH1Mfhn+Uf8AjFv3&#10;4dM7b/hWVM2zZBMSJuyD6toSkuSpIsUApT9ovRrvX4J3aWUSKEYklHR2VnU/zEjYEUBRrfz44CzV&#10;MjlZoK6dNE7qQG1XusljWSPqU9zfFxPKBLOVgkiZ8hVEcJQR6HYUXLOBYPlSTR8duEnM+S5ECSxy&#10;O88uOwMyY0mpiB/8QVQo+VAFd/nj7TsG8N37WZa9i2qTOlzkJUjBMSoEqAIYAmpBz48I/Ie99zb2&#10;2Fc1O27BtEhciZMRMxylJIUhQCnBDsKeGgiCOfE/KoM1xAFMEbKFpTHZOnpd9zVXVBrFi6WT4+Lk&#10;yy5Jx8dMdWaKIopLHcFbOxUADUQCAxJNUTxNFiY2dIYsqUwxzvHHA8jbRp/6xtQNkk+2t9IXUoIJ&#10;BYZTQxxT4UbRumM3T97EnIQG3dpKJUhSNJ9l3QNbcdcggsQa6AkUZ6ilAQTW0cLCSlwCSwU1PtLB&#10;6kNU0zapDVgZcVsdI5pI4wswCQOWV5EVgAqmNGKoSWrXqBGliwrjiSdHknx2yGtUjMLzEqrVZOhr&#10;INDsWtt+1DhXPNEDEumVHlR44ZVkqIAUCroSGFAn9UXZFihxPvjQRxzjryyH2usdxquzECQiibHu&#10;Ckbe6h2NQtJLAh9PP8+NLxZikMoDDd76Nq5HDhWkfStLFHHHjPjtpYnW6CwpsuQbBs99Wk3Z2PAr&#10;vEXEsLyTdEAPBj7RqpUNsDRY3uFoMG1dvEckP5ovHHNCMoqJUkRiVSjQiQAiiRdgjvYN73njLNFN&#10;I/XHVRUEw6JAsqd1cAqz7EiwSR2HzaELlpJoWDgsOhppXsRDioiZU2QFmiGW4DQMGSTua01YCbW5&#10;2YWCD5LGaV8ZteMMkrE6gSCMECMqLpiGJRbNtTMdya1cRzZQjhjkxMoPktPJHlnp9Uxqw2YEIQjj&#10;VVdx5ANcYxSRBCJMudXjk6hiYOyyEkL1I0oKB21IFq68bcEWSkCjtSh40v7/AIpHM/Vcl3RcgEXJ&#10;OTcyMdwxW/aCDVmv24+UtJF0mT8yjxkRBRqMW+7FiSCdvBA/rxnl5cCwTgSSFFFSLp6es7FdFGmJ&#10;/ZSDsKG3C2GeCIY88TzxdNHpQ5YDb6ZQDsTe3Yjz44IZilpriAo1TyPjURx+TghaPqGZCSJCNQEm&#10;5216AV6YHYsCR/bhlLhJoRoem4ksyBgrNoO+lrAbT/UGj87cKFlyMyWTKbqIY0YIVYlHHcCrJY0d&#10;zVD44mXmgggfoNHJI8eiVJFYuoP1AXZJ22JWgPjiq0lhTMcs87RQbRIJ+laSSWezu2rFvzDBlhgK&#10;rJDpgdSmvFcdSyOwJaz2umqid64KeKJcWIw/mJYFZSYmFMgNhrI9rOR4JsHseF8DIcZAGESppkZV&#10;V2MhY3QFg6+4718DauHmPNCIxIciRhf+7RVtQL+r3CqNWO/f6uExslqSUsA5uCNKf105QOuPjY+h&#10;8fHkVZLUyZEQL2RqYarBVx2GofHE6zQwhem7DJBNhu5UgHpsKWwTQBOrueIMjMlkUdL3nVXTcsFd&#10;r2aqrUNrAHYdweBv9X5UzO0sTrK3vkaGQqCoB0+0A0B8A3fBFwogghIJYg1NiR+BpRjeGKtE5TUj&#10;45yg/Uk1q6o4PtHTtSARYIPY/A4LTMgljGJLixO2IyrFkIpYuhoBiurSrKRRJJ3vtXAa8vjx4452&#10;dpCaEqSHUy77fcgHsABW324EDSH9IOei2WCXWMWYyCWQkC1VRRBYk3WxoDgh6ZqqAhjQ6izty5dD&#10;BUHKoJXBigNTSOZHltFAU7gC2I+dXztV8Pf9VR/+3m/+jbhMmc8MkkciTPiyALjzF6EaBgBr0qpO&#10;3awTdErW4Z/nB/iX/wC1/wC/C1ODQmtfMfrsx0JK0EEqAq3Mswq75vbxJoWHQixzC0WOJGldgxYl&#10;lSKzZXSd0I7AsV27b8JMl5BLJHjYo6YY1O4C3p7IpBAFn5Bo7We/B/8ArFAVuKSNFXeSOQBFYCmB&#10;v2lWG4IFXsBxyq42THFEs0kqykkIKMqGybZRXtut7BPgWb4XHAgPDi6iylUKZccimRSAldjSsAbU&#10;7UK37154LyI5yHzFQofarI0hjDGqsk2P/sdP9a4FmSHHndmmnRVkCh3FF9O+p0rYA+27IIo9+zJO&#10;ajMhV3hjk0XGE1AmRfpJCAm9Wx1EAg3v24IsEkluAPQwHAsr/pySRrpII9pJJuiI2avZdat/nYjg&#10;jMx1gMcc88UskysyBRYphWmgVojsSV2Fi9tgsh3gkXRjSSzv7o8dJUWMEUVDEWRVAU1EnzXEqy8x&#10;yHU5GBjQSMQHaSRNUUbCiQ4+lqP8wNj44qSDZTC9OnfF+BEXSgB3BJIDUcAuO6i3WGeLD+UMaWyM&#10;0Z0OoUlHIJ7arKEGhvQ++3A/WkCukk0ksrMVUUutLNX5IX4Ng/vQ4hix5UIkinMkYkZFZk1oiqaK&#10;E7Xq3CtsNO4vhoqrJGVMISeyYplUFwR9KqpN0R49xo8ZjNYipLu5DljS7eY9o6iNnmlCSlGAoT9I&#10;FlOUlwSRllXN2AiOBcyJWYhlERBV7t2aXVpZWoEk+3UP34hz8CQfrQx5J/MlZGSf2MrICOoGLaTY&#10;V2I2oLRAO/BTvHhYxkll1P1B1MYKWeiVBYEA0FAtQVVVN+7xxLiMvNJEmdc6aOKR1jigZmIQMdAo&#10;gkCxuCa9zVQ3C1bRLQxU4TmcKrDo9atStLRoRu+bNOFEsqWUgcQGTch/tFy3G8IkwhLj/n8hZcKb&#10;E/3UcZIBc92CttJqDDTqFk2ANl0yQQSTvHlsM1klJjsK9IrkaWCkUD337KSWqhvbMLlUk7P7Jony&#10;nYfl5tRdem5XUqFCAjCjpFVQIPkuE5MmI8pbIaX8vGxEKS6K1AWXTSxUrZUGrKqTpFjji7d8Tbp3&#10;cW2vbZEgufoWsJJbCaitQ7c36ej3T8Cb43thOy7t2jalYkqSpMlwj6mCmsqgdtGe8VJ+XNJDHj6Z&#10;enHpklit1e2HtoAbo31yEazq2A4ZQctlmfK/MYbtHNCgx06RRiioVUo7K+lyUazS3uQ4rc12XCmR&#10;y8rRk611LYhYhmolkDUCrUD/ADAk0O5R9U4qwPM+Q4e4McECEzSyEaSxsgqi7EDbVv7fcb+Q/Fv8&#10;27l3Cfl7DNl7SspUXTMBAIUBc3BLVHEsI/Q3wV/xs378RSFbRvCVN2RCTLDKkgEBSUkKapa7tmbG&#10;AMX0+sceM3SIkHUBgcli6KKQlNIJodtYWzuCTxNL/q7lkmOziKN5JJusEBIQAAMJS1+4AbH6170x&#10;FjGDmOKT1umsUoEpORNI9SMKFpCkgo/USNQ1Ef3oXPs1BnOVyQp6nUJjHUSmPuCKraY23U3esC9Q&#10;O5HwL4j/AOQO894IXLkLXIll2Emqjb6St3bIG13ekfpP4P8A+Me4N0qkr2yTKnqSEhWNIxOCCcJK&#10;WBIubijExsPmPPMPFxceXHeFcdC4ZY1CTPF3BfTuDW+nSAfO3bVsvqSfmc0jYkxjiildY4ihDFDZ&#10;YgBgqkfJJFG9geBJTJJD1D+Yy2KE4y27xKaF2oaye1d1P/JJizmB0M6LCG6gm6YVZRJRKlwihl27&#10;qAf+IDj4Tvn423pvcq+btM44io/Usu6sxVq0d+bUaP1BuP4T3LuNCUbDsUiQUoQgLShAUQhqOEi5&#10;c3dxSkGT5lM8csckTsCWaQqyvqN62CHZb+Ow3NnjFg7dHQUyZ5l6eOLJUA7NsbagP8TDbyTvwEZG&#10;yMmyYhjSAA9ZnSUtdAUxUlbo7KdyLPjgvNxtMSwII/zC0Y2il3VdP+9B12rLvYFdgbvv407fMAOJ&#10;SlqVVyaPTL3cEUyj0K0pUoFKcCQXYG1g2Zs9iOYj6DH5diSvHNi48kyyL1KCEs3nSBRG5Ia96Buh&#10;xSfxE9Wx8p5fNjenMcxZ0iLjuhYlXeY6SPcDpFmiVoeDxcOW8oilCrrZpUYyHIcSK5cbkGViA3k2&#10;R9624jm9NYHPOcYXKmwY3yHyUbr0rswDqCSVPucEWDsb2oVx5/bt8JkhXzAWYh3IqQKdNcrvlHU2&#10;BaUqOIFacKvpUaOwF+mfuRtX+DL8C5/UfNzzbnr9bKeYZc3ViOwWpFhx2ojRtpU3qY3uBxbP45vx&#10;CwvT3KM/09OIDh4qPiRY0bokiuE00UQsFYUQSDv2Ivjvd+CXJ4vw1/D7mXqHOwAn5flskOEWHS/M&#10;SGEgKpKm9JNsyhiAN+PAD+M31dmepfU/MJOqFiOXkTvjNKZACWYHfYGxdFj38Gq4R8MfBkve2+pW&#10;9tpIWAsTwgjMKT8tPAJZJcZknKJ2vecoSlyZEsIcYA4YpFHLiqlA253EeUnrfmE+T6pzsiOPUkuQ&#10;7wwopciJZSyguxoKTeuQDcgAAAcImmM5MKAjW3WEqsA0Wmy4js+545CQ2kAnYiqPDrn0EEXMMuYE&#10;pkuRHjsJHYxiZyBIY6C6A5cgbbAMSQLOHLcdMKOKDIjj6mOXcZCJayO5DvK7AEgEkgrsLq9hZ/Qs&#10;uSJZQCP/ALacIDuwBoHzBAFWy4l/JziSomtSX59vz6QJjY2UHiljeZVR+oY9Jp2GyliqgsWFEgks&#10;AQpbfjcvIJIuZQJBzmSSN4mjZ19ypIv8m4vQADTe6yNiAeKlAcfJjj/MuYceUO8TQAqZGVlog2VJ&#10;Yd1oE0BsTxs/0vh4rxZJny8aIywVGrgOZdABijk1j2hm72RR9oBFW1S0vZu+foIRGxuR8nhxEbGA&#10;DgoMnCWJzbpJ7i4dtJKIBvdA7g3e5+ZyyLKJMkyQ5cZQqEiZHiKi1YyRqQ5YMoJpmu6PaoMMtHNh&#10;ZTQ4/U6Cwq6SAqiR+1hELIJY17QtJ8A+4WHFyJjJHNJLHBlMxET5ahUZFJDqWegG3pLGoDcbbjTK&#10;UaZZHnl1tXnGci4I5xQ+eekJuYIuJHiyzZMuMZy2gg9RuyqwF04AvVQAP0mhx0d/GH8Oc/lXJ/Uc&#10;vPcWTqcyAiigUAECI/pjUqhi4Ft7mq62sG/T6PKaHLgly51TOkdZMSCLUBkKoIBDKaAbSCAb9vxY&#10;J1H+K+Fi+qosbmL46ysuT+TyYOmpaKRHI1ShCfqFqddlV0+4myarnqRYA1qPA3fR/HwBcBn4ZZU6&#10;x+Xn8XPRuXyr1geZZvXgjxcyKTBkZhGx1MKomgCV3cnT4u9xx6pfwleo4ziYInad3WGICRmV1JCi&#10;iGFA6ex1f32rikfxL/g2ufNzGaPlbyIuc0qRxhgyBGJCjwFruNXbv88Lv4bsmLledDgS1jNjTJB+&#10;W6hQ6QQKdS2xHx3sWeObvXa1bTKlO5KEsxLMXTTiGF+mcfYfgooCpZCWfDibo/n3Z/c78NeaygY7&#10;k6wZgzyEqdAeiLFAbDwdz88d1fTCY2XDGGLLI4G4jN1t7qrTTHtuNvjjo9+ET4eVjwOjp1/0iqhC&#10;500N9vbW+53+Sdt+/PpKjHjrHPjx0gaVnQPTgfy/4gd6AJAPfjjSiFHn4ird0j3e3gDMtevGte6V&#10;ixx8i6khZWDugpiIiCyX2BqifAIJ7kHzWOf6CxsyJpZYFJkRidMZJjJHtqx7Wbv3v4IA42lyvFjy&#10;I4SzQydyWvSHPcA70CdtjZ/ftxaY+WtPpi0tHBYL69txZCgi9QGx7G6/tu+nDhwgGmh0q5rHEM1U&#10;tbhZJA1LUYir0petuj9DvU34UiJyZYch5CzdEvErABvB1BiR9vPyRxpjmn4YwyS5ERxf1d7YxELI&#10;y7hVAAPbarI7djtx6fcx9JLzGUiXrzdNz0nRPYAQALBW2A/f44XTfhXjZOO5GOzAU7OsfuBGxFlQ&#10;Rfm/Ha+EGUHdNKimWXt56xoTt4AAKi7ZGgNLa8OhJNI8dOe/hJaSySYp/SfUkKezswXSQVFd1JC2&#10;TV/tqP1L+GXMYUeHLw3PUbXjoUVmbWgKtq/mVbBKmiAB7tt/bjm34UY4ikDYn+8IETvACAqGy+sC&#10;yTYoN+w32GpObfg/DPmK7wySxshX3RNoZtJUdNWUFdIG4Dg7nYA3w6WgEgNXOvvqY6GybclKkqJC&#10;gRUE2+0V6cgY8Oub/hlk44cyQSyStc2hW1iONRVItbqRqEkYB03RJB40/wA1/D7mTKZcaORkkvqx&#10;06grfuUqQQVQWQKG5IG4490PUX8PLrIsow5myJI5miKxMY2hcnUxIFD2gWCe43N8dePUP4Kpy93i&#10;WAh41kBhWOgwskgarD1Zsg2LIAN3w9SlpDoIpw4h63FBlz0jpSZWx7ct5iUqUqpqAMqU105iPG3m&#10;n4ac0R3nx8Z2V2UfmAAyhexjdW2XehrIsiiNjXGued/hR+exGjyMLKlmimaVYywWOWNy3WUgUCuo&#10;kqDsT/bj195x+EcSlposPJUzxFJoGjfoxt2V9UYAX5rYqLsgAcav5j+E8pijfoPE8UR1IrBwwDHe&#10;+52B9oBIBHYcZDtW0BbJW7GoUSzUen75QbX8L7tmsRLAQzlvuBNKnQ2YOQRdo8f+a/g3iBZJJ8J4&#10;4ljdXfpiRgpNCIq2q2I9pKnt2AvjR3OvwO5hNlY+Rgpitjx5KkhotETooKOJIy4cEACm0su/b+Ye&#10;2eT+EmTkyT4wiQ4jsJpEkjF7MpoMVABAJ7kkHcbigjzPwOQyTtJy4hJI1WJitqpjABNKCWbQANRp&#10;t9/tskbxnAMu7iwIzSfOznJrZ+b3h8LbJLwCWkFgKMAwYAjje7OcxlHkBh/gnkxQZpyI8dgobp/p&#10;B41B/liVgKoEAEH/AJcY8u/ArMmRUlwIp42k9lS6CE3I2Y7CzupO/YV49SOa/hJkKWMGE7woR+lD&#10;CZXKqfaNKgH9wQTvxXl/DvNEo6/L5I8diULCMpIABZpFttQHYV38njYnb1kO5Tq9XNHN+XKrZRyT&#10;8OSSXEsHMPf/AFPI6+TsY84ZfwSy+XH8xHjTYOJCW/MYqmNxMhNexqJUMdu1H5PGDfhEk2NIY8OS&#10;GHJZTGH3S+xtloab7jYHckcem8H4bl0mxhhZEmPOoVWkhJlYij/PbMD47Cz28CCX8L1jCYy8umES&#10;2qKVZXVq7haIHa7J/wCxn/5KaQAJlAwbUfS4Nc3HrSLJ+FkgumSC+iEn/rWlm6ihjzM5V+C3R5gV&#10;ysfHkaLQcd4kj6Y3B9pJLMV/m3/pxeMr8F4VjnmoPktp1XEp9g/9WpagB2Ht2N/tx33w/wAIp0kG&#10;vFcOzrReH6QbrfdQfitj5+eLS34WZZVl/LOWUgM8kBZQBQAFCwQN/Nj4HfOd6rBYKqK3u2G3E9db&#10;GO/snwbLXKQqahKQfpZkvXDVqEkFq8CKx55cn/BTB0FuYQjHfKUPGQgqN07B68Ha9DG+xriw8t/h&#10;7TmWbP8AmYsObGQCnGOpcKRsxHusV/NR+Kvjvlh/g/K8qnIWRwh1offVXZ9h2QfG1f8ALjY3KPw7&#10;kxFQHE6MTPTqQCZUStJLD3CzuBW/9eJG95owqxKBBADKdzQGj55vfWlK7V8FbDIUj5iUlCluTgRS&#10;zOSGIzYkjmY6B8s/hs9MJLhNNixMJNCvGIncsxtKSNQa1mz8AfUANuNucj/hx9N4UplxMfFjDSER&#10;4QxOpkqymoyzhKUM5GxY6VPuUGye+XJPw8WWVH6LYyNIDFIMcFh7KKpdvoA7soBJ3IN8bK5X+F00&#10;cj5Wj9GN2lWoAjykBSD7ha3RoULY3XbiyN47SoqxLNybmtm8v3HRG4NxIlS0ypITNAT9SlEpUAC/&#10;0m1VWDCvAx0n9OfgDy+IgZGALBZ5nMQCixZjFKVU3Zau24B8cb25J+E/Jyi4+HgRyukagdON6FDT&#10;oOwVTuCaB7DcHjtXgehpfy2n8p0usANUilpKssEWi1rV2xFk2T88bT9O+h4SsCv0IgoIkGPCvUJ2&#10;9o3DHY7kkb2SCeKTJ8ycBiUWd26Ch9RoeFIUJKNlUr5cuUBhKUhmoWDtUgsezHVD07+EjYL6osUa&#10;61K6gEq/cgA2NQsUSSzUeN0cm9A5TCOJscMQiu0uyytTVv2s2AaJJ2O/z2Zx/RcOL+okJjiVFH6m&#10;kvKookkHSVN0Se37jfiwY3peMaUeJgWVXjMSgKpa61OASO9nuL8b3xnWKUYAVPplGGYkgmY4qakM&#10;3Yzyr46rwfw1j/KQP0DK7VrkG4JUA0Kslt6JogV524236e9HiCCTHhhaNNMRaQqrAhQC+iwas1tp&#10;Jo2GFG9gcq9Nzl4GbWVVPbGiivaBTWABdbsa70TfG0eRenrZHjNAhT+oqhCSaIulY2ANiPBs7UaJ&#10;VhL93jk7TMcXNDkxpRhxZxeuka05Z6ZyI3uEROGKFmVbJF/S50gL8hR37/bi84XLlEjDoMEtI2bS&#10;C4Y/UQb2QnYHzxtmH0kSnTVlhUv+m6RfWe4ZtPuJPkn+2/BEXpLVSv1AVfUGQALY7aht/Y3Q7UeF&#10;zRiOIV6VqzBhpCZaiGej1pkaVftorOH6aR40ixYy6MwZiWDOtVZFAMCTY2/rd8NW5GMQyBusqkAB&#10;GBYagKvsNz4H/k33CxYsJTEY9chFCQadie1Khs0fF7127cKsoy469RpwKlbY1v3O4ar28eKNb1xk&#10;Ulqi357/ADwjdKnYWD3I/DHvxDxQ+Y4bfl2SpULEKoiLAkfJINfupI/fbjWnN8EIskTDpsFI1MzA&#10;uBZ3uwd7F1Xwb43NLlRSqxYkys1oqqQjXYs3svfuRR+Dd8aq9XPBGjRt7cp1YhmlXSqEEkgUSQLA&#10;2O/xfFI6+zzXZ625EuM3pz0IPGOpv4hZBixslUdig1RlVottdgv2o99hv87ceWf8RvqALyfPwGnG&#10;Op1yD6LYgbijZP8AfY8enX4nQPBiZEgkiZY4GeQJKEQggnsSSWsb0RvVceFf8TXrnDxs98HKnSHK&#10;y8uTGw8dmYvk25HsUsSQN7odt72PD9nTjUSLDO1aGzPG+dORJkzCySoookccIu2mV48yPUvpmTm3&#10;r9+e4sE8+UZliikw5nDLj9QdYS6QAyNTGrHuay1jUvqV+A/oeXmvLOWtk/mooYgGeNIQH/UFAiSq&#10;ZlUUrMSdO+xNjQf4YfhBzv1ZzgZ+OsMcUki9PpQM0gj7lWbZVUC7Si9MSW+PXL8H/wAKc/07y2PG&#10;zYFkMkMVILWZq8xqdOrUdgLsFQbFEnqocEBmDUfixp6x8L+JChU5SkkYsZcDmKZVzP6eNpfhv6b/&#10;ACEEGHBi58oRHRMie5BHDGlamfTQDDUNSsGB2308bZlyIsaKDpOsiwRKrQav1XUkFqAAXR/KdwTu&#10;CBvZuLkQ8n5enLIw2M5QfmsmUFWilFkRALuynfULIN7g3Qq0uSmTkl1QtH1ANOvp9UKtu66SumzR&#10;ANFhQK3fDXozDnncd9l/MJAIuXcO2j+Y109bM2TFkdFGmjjillJeFUIX2kGncAanANBdwd9l7Ghe&#10;oVxkyC8XSdtLNBGoKlVV6aRmCWdtiBZuzuO99w8WXIgmU46QxZD9OORiQ6o2625b2sxAAqmF3qF3&#10;xrb1NAceeSSPKg6sRGNDGjxtGDZWRG9wBYEbkG++58QosH0ADcmF/wBRdNm0JHfjFKy5+llSzQSf&#10;lXCxmZFcyCRzWrSBSkAe7cAqaseOHGPz9mEiga70rGgUHWgsEE6QFY0d6Ox28EKJMedmLZEeO2LD&#10;CVyEFdUyACj0yVID9zLq7UN6FKsrMhxzCmDPD+bQxypCikRxoBvrcEhjR7fVfgeM6pySGAPF/Gnv&#10;DUper51Hh+O9NixyQSqWQurWLLLqSMkbgA2AfF96F2N+O/v8G/OhBziCOHOIhXIhBUhnKNrAYqpY&#10;ihZ3+P2484OWZD5ABBZ5cmNmlgQhWB+4c2qXuLGofe747ufwx5UmFzLHxMfHWFpJY5izsGlJVgSB&#10;pO9VsCQD22Ox4G95fztk2gKuJa2IyNwel/LhGyQsJmS6USoE9C9B4jz4Hvt/E/8Ah7iZuenNWh6k&#10;kqLlgCRmSa0BLgEe3f3VYI7DbjoQYp8TKlxiuiGO2RccAua20nsR5s79yPvx68+s8X/0m/DiDNmw&#10;Vmmxoljnncbp7AEYEHUq0Dagnfwb48pPXeDNyvn8yQJ0mLPpZCyKVNnzuVvc6qPjzx8+3Bt5WufJ&#10;M0/+NSlByXLqCS3/AO5zS4Z3j00z5aUSpuEFRoWowDFJ1/fG1anMkvTeOWaQOGLJMFPSZLoMhA9t&#10;b7tsN7HBOMOZPhvHinRM06tGI5XCV3ZgyvqQ7VV1QNUO5+FKohijniMssykdUhSATe7EdiPjcMO/&#10;E8ODnrKHx1jWMuFIS1YkneRi2wUDeloGqFceol732jZJwVK2iYlmFFPpqbChpmKxxN4SJG1fSuQk&#10;gM6ixJdnyduHOsY8m5ln4WVkZOa0kjRlSzSyMUUk6dg0lEbAliLB7Dc8bT5Z6w5JOjYUixtk5SmK&#10;dlCkoCO67MWU37SxomttuNfryeUCeTLyoyjSaY42SRQwqyA382rYj6tx2quPsn06zwxZUTzQFHIA&#10;hU2ygWurcmr/AG7fSd+PqHw5/Le+dzTNmVJ2mckyikOSVJphAOHEAxZwLC17/G/ij+IvhXf0navn&#10;7q2f5u04yqZglleKYRiUCEOXN3y4PFlzeTYTZiPjCV4owSqsyKqOlFZNAUXdUAfDBdwOFuZiyzLO&#10;0kK482iKYRROS7Ih9qSe3YuwOtVB3PYA8C4srkQxTysSCkWih1pH1gM/cMqmtRBsg6roVdoyMqPo&#10;SY3THVQK8eSrxy9WIj6VrUwlBobA3XcVR/WfwV/yG2DbpCJW+0/+QYUfPkFKQQWOJacTgku5Nwbi&#10;kfhn+QP+Je9ZG17XtXw2VrkrKpydnWgskKJOFBolgokgEkh3agimMhac0qzAhXMb2FgUKA3TIHto&#10;E2opjW49x4azQGGFVgkxxDGzO8bPaksCCArKCKBItaJPn5s45R+exzNAywtFFFphmXRJKQD1XNgH&#10;20Ows1d1wny+XZsWmPGVJkKDqM8Rd33BKBFF7UwV7IbcVW/H3zYPiLcu9wmfsO37PMRMSKJKXSaU&#10;uSC5Y01ePy1v74E+J/hyYrZ95bq2tKpS1BKlSFgKAbVLAUJvoYq83KJcVJJJh/8AfDCaHoABxGdw&#10;dZbVRAI23u7B24+iHR3JIl1IsdmyADShgDTWWqtzvRPejsjKzIpyz4kraInjEJcxkUP5FbsFom03&#10;IJAWrpXIJUwpGkyRDk6hNFG1NIeoTpGwvSA1Vqv+bfx6IJOEEBw1CCC4ppfKPDrSUrwEKSo3SQqh&#10;uas1KPW5bgOJIZZHK4xaIFWVphGop3a2LK24pQfqO2wFeBWlnTK6eNG2RIYU6jOgKoUYAqaLBVJp&#10;ixqz/bgw9VIpplljniRIlyNICtJNWqQk1exOxoXQ7XRli6Q9+iQHII6hJ02pT3Kqg2EC3fe9jd8V&#10;JYOQQORGmo4+0RhVUAOQzgMTXOmQcPAGVFf686jQrmR5EOplVzp0LRKqARsQo7bijXHCiOBOkkQy&#10;Y5fcQrp1E1XTm7DNXcbD434yy4Yx+ljyA4uoiRXkDOXG42B6gQdlWvd3sb8DxYcokbL0yg6Qikui&#10;xBSKBQhiwAG7BgR878AUCWEImYBRSgkuHcPo49K2dyM4LljxFx9aZEkO63G6UVsVWlaJ877Kavcb&#10;8K8TBDSZUkL0UkALvIoZ4z3+omqvbYbE973lfK6IdRHHkG/cgPVAYD6gCbB86SFHeuMuX5XVkKyR&#10;xIJQSXp1clTsmn6KH3o+N+BeIJBqACO/ThfjGdH+PiQwGJ3TxoGazDV/SxKx5Ahd4KAWcKpYsdRv&#10;2uQt2u+zWt8NIGCKEkELqHuSUqyKnt92l0FijftN/vwK2RPiEjJgXIxnOpFRm1qCRWpQfZXezXe+&#10;3A7ZMzyvHhp0I2bSY8h1a1f6gikkt3JBskdr3PCI6ktSaEUAp4inSv6hpjdFJGmEzZEdOiqoJZSe&#10;7aaBCj/EKJ72d+CQcgyrHAzLHRk1vLYRu5tAwJO+y12/pwLIThKqwRxTroAmKKx6d/URINtr+mrv&#10;vVbwnEELxvDK1yK8gYkkqzdtdnSQDsDsKqgeCNNMoYZGVlq2iIJKAoHbUutidQbX2ZjRAJFC+A+s&#10;2O+lNTtKH6qRqdBcEE0W20iwCwv7EcF9ANjoJWnOXNCC0mOyhSqUUfSWWzY3FN5G3EcEOK+M80rz&#10;RnHjY7hrle60ggEKpv3UPd4IrggJN+XlSJGyo444YREzTTRklWUlNI3Db+4ke69OkWL1WNvuuv8A&#10;7Qf/AEcn/wC94FiWNpZJwFAaIKvVYlkAFiMMNbLGT8hRTC2rgrRk/wCLC/8Ang4kFsgeYeGomUYk&#10;jq12vx14dYcPjw65LJ6Ly9SRB9SAkewKe4vawP6jif8AQhdZ4n6Ui2sSbDej4X7b7j/vxxKFWWZC&#10;jqWRVWRgSZSCKKgCgCT8f+I/5EvIkrGQdMFCQCQGPckdjd1v2877cZh9Vq0J8Czc4xL+j7tWoHN2&#10;sHI6iIoBNmSyNlI08AWRil1YFmyfkEfHxY24OXFUHEnxolEZcpJCWJKr3FkbL43q+MQhxQ6gnX7k&#10;jjH1HULOqqv97o9uGWJy/JMUcmOkrvLtJGQR0m7tqB9pAFaTd/e+KTFiUMSyEpFFEqT9PP6vHyh0&#10;pKpikoQha1kMAlKiTUMkAAuc2uACYigTRknKmSOg6pV6iikkDWCDYvzYHk0eIZ4EeWYRy6YmYszl&#10;rkoksChr57fYV8cNE5NnIzBcaVEktpJJH9oBsXRN0O6gGySODcfkuRLKmPEuqCOIO80uyPJZ21bf&#10;cgHc8cDat/bq2YKM7bpEtKA6yZgoCBU1Ztals2j1+6/hffW3GWjZ917XNXNUEoHyVkqIbLDiZg+I&#10;gcCTcXl+LNMTCuoIoFELWo0K2I9z+SfG11vw/X0/kaFkVizxASP1WA0gNdJ9+9D5sA7HiaQryh41&#10;kngjJj2Zd+lICKLC+5GwI8cDN6lb8wUaOTJFawEACOEBNv8A4tRIJAN+a32+UfEX80/DO5QtOyTZ&#10;e1LSCGQXSVBg7khwbkMM4/Sfwd/xq+Lt8plr3psk7Y5amUgzEICkpLfcEmjUZhq8cHlOGZ4klyC+&#10;TkSuzqVtIhYI1FjsTtXgj+3Fm6OJyyNhjmNJLBfQV33DEjt9XuPigQRuCONO5PPObNPmZcuRDGs8&#10;q/loekNUQLEEEitICaV37mqOongleZ5RgVpZR05ZVidx7mtwBq+dIDEn/Cdj4v8APvxT/wAjN57e&#10;sy93o/xJUsMTKZRUqjL+YSzmjpAo1aR+mfg3/i5uLcssne6/8yfOIWlZZOFIb/xlLGlS5LKIoRnF&#10;i5v6sWOYvixSRzRyODKNTKQqsIxEasFwA7fykbWSQOBsL1IIlkynZ1yJERJpJRqFO6oWAagVjI0j&#10;z334rJx1f2NI7F3DrpssFVTpBB/kBOtifJrgqGLIyBLFMsaI8VKQAfcr2LYdtbURfm77cfDd+/yJ&#10;vnfazMnbRPxklyVn/apIY3xE6UZ3aP0L8Pfx78N/D0lMnZd3SiGOJSwlSiRhCSGSGoC4dnfV4c8w&#10;y5BDOZM/HnCiKWHTYeSzbIQatgt6B5JN3fCrAw4MoyRSoxEziQM5tWILMAvxuCD59p7cZsVikK5U&#10;CTxoiGEolmNiKjLOPqYDfftXntwCMhoA0JdVSJmeJg4GpfNUARpLWbNe6q78eOn7eramO0KmzlD/&#10;APyLKg5wks5pXLNrx7CXs/yRhkolSwQB9KEjC2EOAAAFAAsatGfMop8eGOOEl1XUbugrFnVFvewD&#10;ZBJJAWj3viu4kUkiTDMJnlWYnVECxY6lpSRsBsLvsLAPFrlycTISGOaVenVqyUwa1Ptet/eQ1nsC&#10;xOxriKKXExcZWjHTjyCzEhT2vSL7sS4UsSKG9fPGRU0KphYMzDlnbpDEyihTlRUXck3fQcLfqkR8&#10;v5fFPI6yZEy9MgQIsZAJYWF1DYeAb8eb4UH05IvMhI6rFHJKyl2JYo2+7XspI2s9gPPfi5Qcwigg&#10;ZX6rLFqljeOGiRsFLsB7jvYPz/fircz5zkpMoxyZ3mP0zNp0M3ckVsa+PixxmK01LsOvqwjQEk/v&#10;p7wwXkuFJIMaZEkeCTWmQFsAgFgHYbFSaP8AyHAXMMZsZVnEMc6ylomkQBdNGtyKNA7C62O/2Ai5&#10;hnwySiJRLGoGtQ9AA3qVie5ANDvt9uJlmyOYExzjooSenjISS115G1/F/wDQ3jmKTSuup00isRv0&#10;IohCZelE1SN7rkaQbAWOyfFf17njZX4GchweZ+r35o1ZggkWNUNkAo4s6T3IJ3r4r5HGnOYNBgPM&#10;ZSq46MqO85IOwsKrH6ewuv6na+O5n8I3og5GWMxwE/OznMTbUohLawpv5AuwKo7EG+PHb5VLUuWg&#10;qBMyahLA/UQQCegbi3G8aJRUlM1SSQQgs9A5I51yGtKR3U/Ffm64H4MRYJRcd40aP9KMJY6Wr7Xd&#10;7n58nj8yf45Ecz9Uc3xEinnkDzFAaNjU1gKBdnwSPF78foy/ia57j4/pPLjRgqYmMajA0RalTSxG&#10;+5279xtVVx+b78RsnIn5/wA25g+T02ycyVYHjUHRGGOlWK/HfbceePs/wIkJ2VSgA2GSka3B6UAz&#10;vfOORNIMxAcv9Z4VA1qTn+Y6SeouTQYeTm64qkmBDRMNU0brdhVPZVB2ZaA3rc8UbNlgxaYs+lgj&#10;TLpOmifeNPgEG6F+fknjsD6gwYJZp82UmXKIljNgkEvu1AedvsdyONGeoMOQy68fQoZemyuNXtUE&#10;OK7A72KPa/IHH0ooLOQDTnp3pSMUw24ufSE6ZgkyoZ0kkbGjH+zQIdIpqX3Ke1Hdh32uuNickz5I&#10;FCMkqOG6oYgMUay1oa3DD26aNXvxqUq+KWiOTHLOy6YEiUFVZrOo0O9b33Hzxf8AlDvmjFVMmSGb&#10;GI6kRUbkj3EE7kMKABP7A+VGSCoA1diBe5r0p2LrjcXKfUHW/KRAyRAtIyISGAa91+QzncXQBPxs&#10;L9iyRZ80RmEkhgpUAJpC/wDKwPwSCCTdjf76l5W0OHMk0tKyIXAFGyGst8qx81/nxZuXeoH5fmz5&#10;WJIM2JxEz4xQhaY/WbshtJu+11VDfhwllshw4e/bxRSXLjr5d9Nb7b5WMx8LJzebYqHmGNrg5Ooa&#10;5JIyCiE2aDKlFSavuO54xg5EQseNIKkygcmRJgCI5GGplL/I7Ad77eOJ4IsXnWPi8yijysSbGyF6&#10;sJkLxhVO+lQaIag4FV7gD2o2qRWmijmqWdRkk9ONKcp7dOgnsSR7q+nYfupaQoMYqEFx+DXLvpyf&#10;rb+Kv4ZQ8x9OyTiOJpJlmeWo9THcnVY7fPzsD+3mVL6Rf0d6smlwcZwsmUHnkAIUaWsnftdbVx7c&#10;5/J58vlLiXEaGH3qIZpgZmVr/UokEi9yvf7dhx0D/Gr0wvLssTrjhFldw7Rj3KL0gnYkHe7896Nc&#10;cLbZRSgn/UsS1wxD9K1ca9fqPwbPTLUlD/UClgehAHVstXeN6/gb6pfIx8DJjlaONo0hYE0ylaBA&#10;XvZ/8L49MPQXMDJHjKjtMihCdQ+aJu/AvcX2+/Hkb+CfTjlxYMR9aL0z3tgdtTN4O5o7bf3J9Wfw&#10;yyAUxIWcatN6lI0kUfqrydr8Xv8AHHH2UspgSoOQS2Ti2rCr87CPo+3EzUpKgASnI5gByfMDnmzD&#10;t9yRhIkUbxBVIDLTaR838332+eNkcvy+srKB9LKgBF0F2AO179/G/wB9uNPcp97Yql5LU6iY97A3&#10;OwO47b/+I43DytcdoUESpDuXcs1mUnewT5odt6Hg8dcVZs2848xtCsL8SfwfKvlDpMRJGd3M2gAB&#10;UXuGPff4/p2/yawCWD2J7wACFO7b0ACOxP2H/Pg7DmVo9KIWYqEHs2H37V8f2vhtHiRs6xsrdWMh&#10;uoNlo+WoUf2J7bfbi+BXCOPNnKBpTQDpfxpFfm5V+Y60gRpVkjuSM7CFwdWpBvVnUCR2O2/CGX0t&#10;jzMuHKlGTU6vd1pAYfPki63P9+NlrjFSrpJ9TtqQ3ugaiTXdT3rez9uMJoFDbaSNdK1jqBARqokW&#10;F+/gWPI4ahLEAav4f1FU7UsMCaC7f3nWNJc39MTO8eKsAWJYmi/MHVSgmjRPkBrFdyartxoz1Z+H&#10;8Lsax9bxFgXCX1AbC2QLsDuQPIu+O6WYi5EACj2BgpBAILXRo/tuPtV9gOE55Ak41TQqxUn2aPc6&#10;m+97kkb35qu/DykE1EbpG9JklikkNWpzDENW1G1zFY88sv8ACsZEGSkutDIloFj2kQ2auiLFAHfY&#10;Der20tzn8Pfy+W0QwbjUdMyIhNWQvvABHb3Dx2/r6s5fpeGcShceMRqAsajSaJ2IUgXZ8797B4pG&#10;d+FcJR5BAvUmYMyso9o70fG48jsa224QrZ0kuBX+vbJurx3Nm+Jp4pMUVJsLAh2cPevXC7uWD+Wh&#10;/DJUv9CxKX0kxkMFY+268Cge3Zj278cyfhIZ0aJzpZI7Vgooqd+9bHsCSLNV349G2/DKAySMMY3E&#10;ze0KNBIAJUXvoB8jztwHN6BhhJK46KZH/VWSMmtNMdGx7r2rax278UCVJuBe+Ys9wMq9h9Eze8ra&#10;MJUFA8VvZtQ13YNXO4EeZ/MvwWMS2cdAQqkyRxnXoCk2diCaO/8A5Ao+R+DaPOJ4MeSVYlJYmO01&#10;HvakWTfkdv7nj1L5r6ZhyWKwQ1cYjFKBS/TRsbUBXbhLhegFJMLYgfVYDaRRHnsNq7X54FS8dBQn&#10;p2fWMs3ehQwBNKswzahIPJyAT6x5s4P4LvKYCcbS5ZmLspFAbgdhVnb4P34myvwdjifW+J1Jw1al&#10;XwT9Vb2ADtx6KT+iVw5B1sbSkZIsrRZTZoEAWQP7+eJZfR+LmIpggVembIKDU2nezfjwf/J4V/iY&#10;RrUVLOLaAcR7uBFUb4mAuHFLpV9WVz/1oKNweOg+P+CcUsYZsWwQvvKMGXYkHYbAHsL+3DuD8Fsa&#10;SMxwpHO4QkhiEBYD3Agiz2NWb+/x3al5PHy9NAj6a0Cf09WuhVCrIB/5XvxTvyTSZjq0Ajdi3SWJ&#10;Smv9z2sXZr5334V/jpJFC4pXo9beGtOOpG/p4wupRCdVNpkUl++cdJJ/wtmgmmx5MFICCQmkaiRq&#10;IF14/wDCgPMLfhjNGyMcdy6bBwraUAO+3b9u3/I8d6pvSjVHktAJGZgpUgEg999r/b78M8b0UxEh&#10;OOrpJp9ooFe1gki6G3be9v2F7Mr6QhTAVIahtm4Lv5cjHRn/ABP8+T8lcpJDABWL6qMHyyH9x0x5&#10;b6G5hizRRwLqbLjVAwi3gSrkYGiBagLfcE7V243byb0njZGPBFLC5WIIoV13DoQCxIFsSbJs7/BB&#10;PG9pPRyxRpNHCAqDpjQBqXavi/J1X/T7F8v9NZKzEJH7QgTUF9qsSDY79iPaau+/bh6EKSzl9eVK&#10;f15Rxpm83IWgYSGLO9Q3tY8njW+J6HgZYSsTRySStQK7FbIVd7oAgfIo1wywfS0WJKXaIrPqkViF&#10;pRo7FT2Hjv5vYmr3hh+nplYo8LN0wCr0CCx7VXiwTXe7ur4dD03K5jSWFWbd7A+pTvpYeCP8yBw6&#10;ETd7qUnJzmW0HgXrfKmcaZ5RySTM1RSxyyyuQIyAR3JBViw3FVtdA3xuHlHo6FcdPzETrIRUV0Nk&#10;qxpo/sABZ+djxceU+ljGV68SqiOoTYWARqF6RYrcHetxe/GwoeRjpwlCqrC43KsXJsE+CNwCN9rO&#10;+/FFJABIHmY5Ezb1FVHLm5Jp0tw89H1th8jjLxRwwkAgwlhuykeAKpT7aIJ7N54u3K/TSKY9SgJr&#10;BDFSQQoPxVGzZJrvsDW9z5byeBVfTG5MjtJqZTWpzt8dqP8Ac0PHD8464qiMxhhpJJPtJYgnb52H&#10;/Y8KhR2nEbl82rpmT/ecJoMJYTGrU4IJQgdz9jsQAP6jbzxLJFHI4QKpYgDT2JJ8k1/bb9zxKkJl&#10;lCluisdmP3Ejtem96AFAX+178ctNSFdKCVQQJjsNIuvq3Irz34IciZa7lmbi16+OUVrNgbFVnACu&#10;WdNPegD423JFm7uvjirZU2qPpyAM4l1EuRRrYDff+lb9q4s+dmi5FYBhHWpibLkkbr+9/ewb8cUv&#10;mUZdtQjYLKCx2sqQbArc9t7A4TMSDrWtGy9+OuUbZS6jRx4042ik88nZGkUMYZGU6RG2woXRUEVq&#10;27b/APLjUvPjNNju8simRSAZHNFFG9Wfj+1X9+NtcyCWRvdAF2FsDXi+581X9u3Gm/xAyU5dyDNl&#10;Z9Lhm/UYUe1myPBH/PjGpQQCpVAKn0jvbIQSA72tr9LeJH5tHnz/ABD/AIjQcow+Y8vWRI2EMsfW&#10;Db3R3B+PHfyRx4B+q5M/8R/xnyuZZTM/KvTuOMXlqSEsk2W7E5E5Uklq7Lt349Gf4wvWmRFgc7lj&#10;dIWSGbov1Aqu5BRATe4L1Q7k7V3HHRH+Gb0Jz7nOevOvUGqWfMy2lCEE3BJJrA1HwfB8D7EDjobE&#10;EqQCmgUaElg1DW7GouHd4TvDakSpUwrUwQlSiaOMNQkNXEahjnSO9P4M8pyuTYWBLHGIl6WuaQp7&#10;aoWXFbDYBfmq49D/AMOM58tJcnLSSQRJHHC4U6BoUEyIDtYXTvfcmvPGlvSnok8t/KyT4iPys4mO&#10;zRkBERmGyNt7hp7X3NX4HHYfk8EcmJI/LFXEgCRiNHkVQVZQkjBQRRI1AXQ7VsQeO3tKkFMpKQl0&#10;JCXzNABVq5+dLx8H2ycdo2idOBJQuaspfidIK5msXMlkWvYswC2W1OV+W2Oo/wAxGwugdzxT8vmE&#10;WPJIkis6mVDCYGGkCMhXQkbhlbc9yfmtuLusL9F4VRiNQQEIap7I6b7nsbJ3Kk9xxrLm/LmwcqeB&#10;TIjqWkKNftMrUVBJos1mzXi7u+M0IQC75W7/AH/VnPPchsQERM4bUyLrJIWIWJG03TDege5HGq+b&#10;83LzL1JGDPkNMsbR/wAyAnUVq6aiCP5u9cXI5UGHy0J1GTKdgkYO6aSDrtr7jTqYeNruxeo2xeaZ&#10;XOp2WZJmRCYg1voYWRdULUWoI87DvxRZASXLf3320Np3q3t5Q0z+b/n8aWDEzGkmyGSMFY+kVCGp&#10;o22BZfF7bUO/FdmiGHmnqK35nDhKksCBIGUFAe4NgkWT2rzxLzLGeCExQ5sT8waIgiCP3JLq+nSA&#10;CjE+e19+FrYPMpsWZ5clpJpwiBpVGtEFC5GHkg+2j2AHnjIyWZ/q1enjy6vF0Eu2V/L3i5emstMi&#10;WF8uNlySQIxG1Ae4qFNWCK+a47s/gVNlct9QYTRENGk6SOuo9TpghmGxsXf7HwCRXHRb0tyTmuHM&#10;IQwnddLxyhtRA7kb3v5P3sbcd1PwJYxerooJ5pI2mSO+sRs1gMQPAO1DjLtiArZpyVNWWocgQPJj&#10;1iyVkrSzXDghxf25V4R79enouX85/DAxxukEc2H18lNe5fRaFhW4Fd9u24sceYH4x8nxsHnU08Th&#10;wJWCkjcN2pSRup8Hftv9vTj8NkjxfSkULKuZh5HLij1vY0Gx9iPFkb1x53fxE4F86jXl7CNY8l7U&#10;7lQSfY29EeAa/tx+fdz7X8re+0pDgBc1DWdImEgtX/q/k2ceuky/myUYjYoGbMQLE2pcU1jrryXk&#10;+QMifKJkmjLBoIlVmpjZZRVgiyBsftw8OTJhhp8vEMMKyAFqIEd/4gw3s1vVDf8Aq/5HnNywRTxS&#10;RB8ZkMysFK7LupBsV47b9z3HFgbH5bzeDPOawlfNBmiiJUILN0FFAea7bVvx7D/KxqLMA7caDi49&#10;CIxTEArOG1q8Kcf6GpaKBl86mkjWZdM0Kkt0lUFtA7FXojf9rvb7CXlnNcmd2nnWeKMtUcVbG9id&#10;JruNid6APbg6THjwsmTBhjgbF/Kkab1OjgbEG7H7Dz9uKvkQTQdNoxmdUAkAKxj3NqXHYAdvjvxc&#10;TyGq/StfLsQlUnECAwJz8OH41s7xZzj4zE5MDIzrPJI5cU6GzspNAUbIIFHx88AvPNNcqII3jjaP&#10;qagpYqx0sa7k738ij3aiHDlZspH5kJjY6ohBUXbUVpgLNyHZRXzddgavUMDOECgyLHqfsNlAGk9w&#10;DdnyDxv2bek2QXlFaCC7BTAkNc6WoBYV4r/x0lJE+WianJ7gFr0ZQGl6H6qxHPzbNw4sWaDIWTLW&#10;R9ZnIAWJtK3R+pSo0URQ3I3J4L9Peo3OVHjTeZ1adozqCmS1ZEY2TF32N9qAo8AtDEZ8lHSKYuP0&#10;3UairGtQVT8G2AFX8cQNy9cFonQsjtICWG6oFOoMT2JNEV2F77ce63H/ACLvrd6paJc+chQKaomq&#10;S9nerZAVFhS8eQ378Gbi3xLX/m7Fs+0pKSCmbKQo3DYSQouO8o2pm4vLstGyViZp2JVSSNJY2oZS&#10;RvsTai+wHnfX3NvTGTEtxFRIqNqXYl1dtSPRBIKgklb22rueCMDMnyohEWkkcyvCCzFYiga9Sk0S&#10;SbAYVv22FiwLzOKHJdJ1dppIdOtm1ovSAVT5oClvc2R8nj9PfBv8+b02P5KNvV/kyQkgpmrCVf6B&#10;JSohTcQ3vH5Q+O/+Mnw/v4T1bq2YbFPmTEqQqSMMsf8AbElIS70JLsGF3Y0w8llBRB1OguPEJj2W&#10;SYe92FEEh1sD+o8brJnaLJkjkjEaRjVilLJITSWAVqOo9mB7i+/fjbmLKhg0npy9WP4VWLA3qVqp&#10;Cg3rax37nivTch5fzTmqPGsgWDW8s8jlY91BLD+U1TKR+3Y8foD4e/mjcG+pny9rV/hrailTipLs&#10;ksWAFbOALx+Wfjb/AIx/E/w1sg2vdgTtpC0pXLkS1lZC3d1HEaFLmjNUmNeZKLLlO5x/YdDihQ1l&#10;RV0fJvb/ADPAWVLMQ3RBVvokjI9tEUG+L8b/ALkcbY5r6bhBZsMoNKiRiGLKWAoaVF+0/Hfyb3PG&#10;vuZ4C4cki5aTLrQuJFUhW223AOwr+v8Alx9O3fvPd+8x8zYdoRPSQ5CVAkOzU41j80fEO4N7bjmm&#10;XvPYJ2zlKiCZiFAfSADYE0NCCAoWasVzHV8Z3J6TddTq1Aag+k779qHnxv4riTGCz9OGKFTEsoZ5&#10;OpuWDe6mFn3fB23+duJYiuQsZbFtIhZk1FdQsEFg25tdiNwCb78fTNjRRCfpNhqjexQKMpBFAaSA&#10;dRPc3sbugRx01y5hSRhNKs44Gz8eGseVl7TsxUkKwgKoBUFX1AAMQ4+pmJD1o7w66zRLIBErB3ET&#10;RtRKI3Yhu91uLsdt/nlIoTIhqKJQRpWi0usDuWvsx/oNuI8SCTNRJZyY006iNNFwB2sb2QDRPbsf&#10;HAaNNG7soAjjckswLBkJ9q+aYVuSRuf6cZcQxFOYvw/vLXlWO7LBwp+ksQFA5Mww/jnfWDpZZMWV&#10;26YkMmpEC2VFCyGXyCNz3o0ftxDjZjkTLJCxFhFUKT0y9D2kCr7mvHzxJI5niUxTKGLHSXFNXkKv&#10;821jfc7/AAOCMWaNA/R9zBU6wA9wZR3C0QN+/wAV974mNKCSGAJYV6mgHeUc52SFxVaOKV8mJViX&#10;wIgVCa3r/E2/gDzvwLLI/wCVmTVIixrGGonTI0hJNntSnfb/AJkWbkoJscFVlR5VcvIASfYbXSB/&#10;MD37Dz24jwQ0idOEkkxu03VFqZFUqmoHYX3I+9+RwRcuC1CMz0BHOJ8NDHHI5nWniVSbAsdtR+VA&#10;2A77Xxj1sP8A9m//AJ/rwBGHMfQd40KPRDAq1MSSt/Gq9P78S9DP/wAcH/zN/wB+CJSpiQU6V1tr&#10;yB5+V7hDOsWrXlOA6qI7u1NAg1472fsTw+wOUTQ62kto5QolD02h+4JsdwTvVdwN/DuPFiwppIdG&#10;PHKgSgbZR7PcRJsPgk+T2HAQ5pBPrxqyHWN21SqpAbpklgCKv5Vid9wO2/54+J/5t3Fu6StO75yJ&#10;01OJKAiYrCCAwD6HJyMo/Z/wl/xn3/vNcmZvPZZkmWrCtSlSyFEM6gwUxxUtapDkkHnG5dy5p5BM&#10;solhRTG6oSplNjS4FACqPbyDfDzG5hi4uTFDLLH0kOmQNpBax52BrwD8fAPFZnlEMkU6ZTwxyh1C&#10;j3WT2MlVZA8HcV3N1xTMzMPXf8zK2S7EmMhShoe1Ab3AH327cfm34g/nffm1ompG0TQiuFMnChIF&#10;QElSSCoVuR4GsfqX4c/4zfCe7VbLO2nYpC1gIWUkBRVYm5UUPUWFCNA+xOdeqOUwjIMLFghGkVW3&#10;8xsk6u2wAP8AfbirL616uqOKEGAEh1jrUwq1F96N3+97b3xRMqN5Aks+uJJGEXcMIw+4K971A0w7&#10;/fvZ0HLpMIkiOlkUEZHUtarY6Re9j6SLsXsK4+Tbw/kTfO2hWLa9oaZQgLIAGbgFnrWPvO6P4++G&#10;t0oly5G6diT8ofTM+UlayWsXSwez1YEliWEEc05nJlszSF4EfZEJthvZBJNkV5/t8cGYfMcaLGll&#10;EoBiiUVZY6jsukdxfY77fNb8C5mLBJjxZFGRlOir7WN2ryT4+O/a+I2woYYyFVV6qKNd2O+yuo3B&#10;8Aeb+3HiZu8donkmdPmrBJ+kmhq4cvfjU34R68bMmWn5cmWgJwsCWDH6T9qUgZajKoBIGZ0ZXWlx&#10;40kjVYyI5CFJlNaw17/ULBGwJ1V54OuKX3xRjHEcao0LLYM1XIUJ9o1MK277HgCPFeSNFdmjYKS0&#10;kQC0FKgbH6qUlWu/bueCgs0cQ96tGCHAlIADpWhywG4NMKJolR8XxlVOcMAGYXDdGFOGT6QkSSDi&#10;LE5M4Atqaml825QbC64/teSM5RR0sgbRSUXPtv3KCfGx28cYQZ8Ucq4lJqcltbvdoAL1Ht7mNgDc&#10;Af14VYRkzslGCrHYNow0gqHAOq9wpKbb7g324fPyzHZsacaY5Fk0e5bLaLDL8AG2H7qDwmHBAzr5&#10;QjzudzrM0EESmdWKldOrUytepRXuXTYB8qL34mHK5MxocvIXR+ZiaOSAAqEYLqZlABtaJ1dgbFfa&#10;yryqGSPIyDGi5OOpSOQAUyHtufOkFQ/kk35HA0WZFjyoskjOWHQELEao2AO4oVRvYg9rF/NMY0Pl&#10;7wYBx97d9YqMPI8zG6bPT43UksCzptqVmO2kKoF7+b88TtiytE2JPq6EbalkQ04jOghYyR9APcE+&#10;aHfjZxz+Try+TU4XI0SK2O8YfS6g2QAO47j9/wCvFZOZiTmNT7FaIIFMVh3DAhrrwQAw/wAX9uDG&#10;OOV/09ovCDGzZmRoOqIUQRwRRyKGLgfzaj80LBvetzwryuWmfIMjsXLsLogEFCASANgK328AfG0n&#10;NIZ1zy7BARM4x41DAlFHtNDvd+e3jyOLFgxs8RWbBYs6sRMpNagtmidrGwIr/wAUl2oH1Dt35cIg&#10;Ys26QskwcaPHfHjYKVCyMxPvkZgLUEm6G3fgnl2LDPohiKYuQoPUkkcMxVRY00bUEd73H2vgNMXL&#10;6jRTRO6NI0kN19NkDU3/AE3/AG34Mh5ZlwRy5nTAZyVAFl4lFhTXYq1bDwPPGOYgFy5uG9PT89KB&#10;KhZuvTvpyhZzr01BnvjQSSDKSSdNakVGW1D6t9/lhf8A249If4feVvyfk8c0CgzQY8cYKKBHHHpC&#10;6V8VuBe/9uPOP87JFzflWNKZHSTMgj0oNLFmb3amIqxYNDexx61fgpggelHtEWPoqsikfqsrC/cd&#10;qJ8b7/YbceJ3lKSveGzkKUQkuoEUsLXq7M+TvWNEwqGzGgGNQ8gGt5tp0jR/8Xr4+B+HeRmyyBpD&#10;hZGQ+l7+lGIRh33NDcd+Pzyc7yUlU5DqzjJyHnQPuUDklV3uhuNu9fbj9Bn8YHLhJ6VOMdawTYtS&#10;I5LLRUiv8NVsBf8AXtx4FerMMQZs8EEYkxsed0RVqgwJ2PgqNt+y79uPvPwKlI2AvUhUsNl9opUs&#10;a2Hi1o4EwEzUkqSAHNTo3A3Dfox129WSz488CMQn5qSYVELCMSGVn7nsBR+L7URxrDN5dkSI8hO0&#10;pa7UgamsD3bkDajfY7bXxvfmXKw75U8yAiNpSEJsoW/mS+wUWF8D/LilcyOLjY0SxuGdNTvsGDi9&#10;10dtRO9drBr7/SrwmcALNe2lPzp7R1+yseflkkUTLjxzzFj1WTXIncar+F3G29A/e8V5tLy/pLjT&#10;j80uYjAmMN+YjUBiST9O1e07XQ+eLFz/AJjHNOMnHhjMzxkr1F2XSCFFNdNqIqvqonfiiZLFMTFm&#10;zun1lyJJpWEgjKr4Y99KUApB/mqqJ4hgMuEZwQbF4uvK/UvM8zIQ8yjTFkdpuhESP1hq9rMAdlK9&#10;vmwPtxsvlOY8wD2kRTGZWCmnkdW21EDcGx3B/wAPYHjqxyTnbZPMCmQzGMyTLizBtZCqxAF9gAKo&#10;DYmu/G++ReocLFxnYwySNjxqJZGAMmokqSL2KG2ah7rBPnaWJfheJcC5A55x2O9L+ppMeBSkLSGZ&#10;kQmX6Y3WlLsRQIUkUBZujv43n6fnl5lEBEUkTGgkZpIyAodzYYHvfYEdwSO3jql6ez4MiOB8eQyw&#10;STKHR/YENe5hWwtiDR+DXG6uTcyTlsc/vAWd44gsUugSFxsVo1d0T5BruOEFJAqRXx78vJyNjcxj&#10;SbHOmF5Zo1LMSx0/BJ32N9h4H2462/if6IXneFPKgRpzGWSNix0se6gV9tie3YEAcbswOczzJ1JS&#10;8OMXaMGRgzSruSCAb1GqDDYmu/bhFm4R5hkzZeMmQ2NfSGsNag7G1omruu5o73xxtsQpaCgEksQB&#10;XPC3Kl6R6Hc28l7DPkzRVKVpKtSAwIDsLPRwHqMo6gegcOX01zQ45TIimU6WO+kEk+BtVVvtt227&#10;eiP4T+oTJDjwwyGbSoaV796knfv4G9gbdxx1O9S8gGHns8KyI1hnlC+4Mb2NjcAHcbbd+++xfwo5&#10;vNgZ0ERZun1Gjm1GgVutyCSCe/zW1fHOkSTLThUHULlgAA4uc+PFxy+1JTK2rZ5e2S5qQmakKKCp&#10;yFECliKZ6cY9VvR+Wc045VkRWjUF37g0AT/XuPH28cbkwMcu8cZc+x7U37X7du1D5ur77b31f9C8&#10;1DQYpjbUlgob/baz/ejf+fHYnl/MZ3WEkKu42Hchqon7keK+/wB+NaQ5HAg+Y77D8HbMIJaoD9SG&#10;14eUbu5NIBCFlaEdJwrItWQRvuKN/wBvJHjh0hwwdK69UrEEkkkfAHih87cUTlSyGNJCC4JpmF7H&#10;x+5B/p+3FggjnSeOMvbMWNHYlTZF/J/YgkdtuHRwpwv0PhT3ixxuEaiQraWTUaKuosUAaokbkjts&#10;e/C9sdndZgro6PpXUDTKdt62K9yPvueCXRngisBWQi2Y1dmiO53rba7/AOc0LT9VEDK4o6vaSQo7&#10;Cuw+1d+/FwguCWoX79IzwPEHiBhkEbopDBiKK+4MbbsTvZv9vvw5EMeSwkZ1VWjpWQgEFFNMK/sP&#10;3A2scDS40b/zaVWJmdfGsknY/B83XxxhG4jQkMBSqqqveth22u6+e4+44bAWz0PhnGUOPjp09B9r&#10;MSyt3Yq1mifkA3R70NhXGWVEuUGSJGDlrtVtNAoHbtZFee1b2TxCuplQLDqVdb2W7EsWNeQKonxY&#10;rh5jZKGM0qxsqdSqJLrV2QfN3fzfcDggBZiD5394qMnLEZFVdKCI1LIU3JbbTV9/F3/bvwhzuTRZ&#10;MsaQHQ8aklZFpXABpjq7g+a7Di+ySrsaAkkOoootTZsEj52O3j9hxMMT8108mVAWRSpVCLC0aseF&#10;YCvtZ+BwQ1M5Q7/vnGqE9IRkORAjNI36ku2kXvpUfFk1/U9tjy3pWKK3ZAqqVW0BBBJ3qu9137Hx&#10;5vbbwY4x1Ih6RN+yySSTsR4Pzf3+OAOlY0CM/UDTgXt2O/cf8/jiGF24RBmLVnm+vr+GjS/N/Sn5&#10;xVVEayQ5YKLVQd2F/I8G74rp9INiuAiLNH2MhJBG42ZRsDv97H9eOxcKY7dRgElZj05BQOn7k14+&#10;B8f04BzcDER9BiUpONLOtd6odv3H9B+3AQ4IGcAmqHZ928o66y+kTkSsHBYFtIfR7UH9NiB3H9b4&#10;Af0CkKmOVQx6lxvo9y3fZqNAnerP9PHYvF5TFHE+tVIViFsar327fbzv9zxhl8vBMkIx1DFVcSAe&#10;RuoAI2B89vPxwvArhFvnLBp14ilKNpHX6D0g0DgmEutFQStgGh7x2BI835vieP0+kMqqUHUDk7gh&#10;QLI3A2J82ftxvCLlKxtIuUHTWtqFsgbEWANhQ3P+ffhfLy5COnBGsgr/AHjD3X2r7gD+tcGBXDtv&#10;T3bjYTyAHuPLlUXijY/pyKaExt06ZowSFFk3522UXsftxxN6W/JMcZOi5nmDBzs2gKG9tWNj/wCF&#10;8bJxuWvEiFQPbGFKsopvhgf3+e2xG9cDNiZBl1MQ5UksAuyAAgLvdgi7rewK+5gVw778uUBnki5u&#10;WB7NON73iu4vLljUOsZkNEOpAKhqBLCxvQ9oIJ32As8OOW8pheeKaSGw1jcbIp7e2u4o+dvHxw5h&#10;wf0gTrCudlC7A6tR0+SDXneuHWJhCGVGZiFf6I77Aj+byDtdfPjiCggPSz99txhJUo3JPfSBE5Qk&#10;c4cOojlsMGAIGmqr4JAI/fbYXwwd0hRowimJF1aqpjfa9t6I2H9PO7SlqOMIDoPUYjvV/A3NX5Hn&#10;+nAuRitMHlUe06hX8tCtPxt5qtztvxQhwRqIgByBAYyHjjURyghwJGBFaO5uvt2okdyfvxG2Z+bC&#10;EEqUYkMxNEKNJryV32sb/wBTwLlAxPEms6mQBlQCzW+wrY7GwP68fRRuT1GpFCsYgSArE13PkCtx&#10;5J8gcLwHh30hyEgEOTocu6+UcT5JUGRktU3oDSa718m6/v278V3PzVaIvbBZQWj2skhvpHx8eNt7&#10;4Z5s4ZXdnWEMpCqBYJ7beDZ3I/c+eK7kxmUKpKuqC1VG+fNeD8gbje+IKSA57t7+XJ9Sbp5iFk08&#10;mS2l4zFpAtmoAgbbMO/a/t9uFGTlOySRPJoGrSJLoaRt7T8/ue/Y/LXMhMUaEakYpej7/JJI2Hge&#10;a/ukzDF0GuMEFbBLEHX3v+h8eP6cZ1hReraV4i1svSsakKY51tz1iqcwkjGvWSAg06ruyT9TX3JH&#10;kfN1x0i/iX/E7G5Hy7L5e00caRQElwwQMdJ2Y+WuqH71tx2S9d+o19O4eXl5MiyKEdo0Vt7UEgED&#10;awO19u+548Bv4y/xty+ec4X0ryqZv9Y84zVjhVJLZIEkHWLd+y+0HwOELlOPrYpVdzcZ+PidI6km&#10;fgTiBP0gEsHqCM9aAZVyjqJ+PXqlfX3NpOVY7y5Zlz8e4Ii2ydXcivaQO57ivnj0G/hy/CTEi5Lh&#10;ZU6wx9PHgbTQMgUIoKbC9R37ebIo8dffwl/COHnmdh5mZy4zyKsZfICgNrBBKgsDVHYfJ32vj0o9&#10;I+kp/TWPHj4sahwY2Qs1rpZAdOkUAwGxB3Fea36eyYJaJYAdI+182YB6UYjje8eL+I9+qXLmyZaA&#10;FzCxmDIsxLZ0pc3L3i8c0w8TGw0hxMQSwpDDHIl1XRhKh3FiiNj4Gqx44o4z3wpyI4WlGSpRFVmC&#10;poIYhlBFHUdvtdDvxaOaZ2NjdaSfqCdtCzRglFUUVAHjdqJHkkfNcUWXKMUsvSDdKE9YyAnUNQDB&#10;Dfu+kkg+Re23Gta03ZtNTb0yraPnpPF8zRqkVpzpGyIuZunL48lp44TCNUkRIEi3en2izvtRO1C9&#10;uNVc151PzHKdxK0haQKmwsoDRPezRBIBuhZ/bLnfqCF4oMTHKl82JEMqAarQMCsjDsKB0k7tseKS&#10;vMUxctGZAfysZZnWwrkgjUS2wKUFYbWe1XxF4Yg0I4vDXn+eY8eVEAjkiUSpJuwMntVu+w1fFWa2&#10;41zh8/ljnnyoJ2GVj5H+0RlQOpoA1Ko7AMAKAs/J4O5tz+LLjSCVMiFvzLapECsshJBjRkHZSLq/&#10;kHvxr3L5imJkzTaowiZhWeEbMo6dE6RbFmNmjt2HjhSkYgXNegszeQhjgAuA7u7tp42jYmXmKI35&#10;pFjL+ceSEmAksXBkUuWP8hrt4B7jvxJHmRTT5EMbFWdomaFjq0tQJj+AwHatthxSeW85bKngkLlI&#10;cgExxutEqGqmPhvdY7bftxf8fBcvBCIgVmcGSYGppNBWgrD4UgKfjzvwgS7ubZa1HbecSlaUu5HS&#10;+XlfzjcHpbHx5lgnKCCSFBpWrMlAbsP5t/BsDc9uOx/4W48EvrflayWJ5jH0nRDQWxrLmvGwWx8f&#10;ccaa9JYUmDis8+MRaA9WSpCmqr0qNwQBufPmvHYT8AcLNzfVIyZWXJhGRoxmZNBiiVx7QQNmHwdu&#10;9X4xbeoJ2ecXZkFuiWPUDq8VSoFSQ9cQ11vHuL+GWGkfpSPlsU2tsrH0o6jW6M8WwahaAkH9vHHn&#10;x/Eny2XBysmEvIsy5qXKoZpPr9y9yQDuL32P9ePSX0Njxcj9I4Oa+gSZGN1uqARWlNLXVk6DfYgU&#10;e3HQD+InKx87Myp42M0jzFkOklQ2okD5I1DzY71W3H543UqSre22roSZs0pJsUFZIdsz+DUR7LZy&#10;8lATb6AQKEsAztqb1FHrHUaPJyYsbJkjRI2kjCO0lkgijqK3vYver7fHEq+ocuYRRLGsaxRhepGu&#10;m6Xdif8ADt24bRRHpJJnCEij1VBB0ChsT2DEiv8AlXAK4+CMpJ1PQx1Ol4VIdNBPcg773dd681x6&#10;YzU4hhZr0NfDkLWvW8KUg4jbtv7/AHClecmCQ5uTG5dSUBuy0Z81uAeHmH60w8qaJFDsANJR0HuJ&#10;8saAoDbf44O5jy3FlxY1gSJBNKQmRRsKewIugD/Wtvnilxchfl8008UsMsoLBEPbV3AIF2R4rz3+&#10;zkLxN6+4iuBXDx77B4PsSXO5PNCiwQxRToQ2VqdbavpsE1RsigLGwA3NKsjMgbGxmx4mkqWUSUR0&#10;yuohSSdrQ/SO/bvfGtcvkfMZeYjMnfIgUojSwKSBL1GsMKo+0USpo1xbJYZlxAIdb4pKmZCx1KEN&#10;M470z1vfcnffhyCx50iCggVAbPyhrH1Fdqkx1jlPU6x7qVpQAv1a73NVfe+G2OY55I8UzO8UgDaW&#10;Foj6SKZzuEbbb7/tdXhbHqMb6JJB0QxJ17UVBO50tV/Jvxww68kId4Wt3k0AAVaqaVRewUX3Hjud&#10;jxqlKwrSePpX8NGWZKB5ENX8j8j2hjAJMZUgnikYPO/SePuoRzTbG9PuCkk7g8PMF+XYtzZTO8pW&#10;UCJ0LEq7VoOo1v3BB7g3xWsnO/LmHWjltl1rZCsw+nc0ASb1X3A4hPMo9TYpyC2U0qsGcWEFgFAR&#10;vQUk/v8Atx6fZN4Kk4XZQAAcllBgG1eovkY5E7YQSSg4VXpUEsMvGx9Y2BNzLEmvDxhFEsQjkmoB&#10;mJKja+6lV3ZfNHfbZLNDKMqKSGV5MR1kWWJSEUsBQceSo2vuaBqu3Fdw1igyuouU2RPK7RzBvarK&#10;lFPFCxak+PBJI4eZeTFCitjKzaRqMOrUFLAgqXOykM3tANCx8cdvZ/iOfJKTLmTEM1EKNnDtUG76&#10;1q2mObuxM6XgnS5K0GpBS7qYtQghi6npZtaWHFzsTBxIJMk9UvSto9ygISAWY3ZA7347+Bwq5hzP&#10;A5lNIz/l0gjXSY9j1goJUqDRB2o0K37E8LsGRpY2hZ41qysMtMo1+DY77/y7XvdnbDNx4cZSxx4s&#10;lwFvQLIrfSKqgD28m/O3H0b4Z/lfeu5tokzZO1zJfy2oVLUCKApWgliCl6gAAh3aPknxr/EHw98U&#10;7JNkbRuzZipVSpKPqUKEgEJSQMVWc8AxiWD0p/rKNc1WKRmQImKKAWIkUxI2APftdXwv5x6eeON4&#10;siF3iiVmgEdAIFN2D/Mdu1X4+OJMD1JLBKXQSRQsrRNCyi0Zf5h3FV2II278PsT1Lj5xCZWn9Etp&#10;ZwAHBH0GxX2/pfH6X+Gv+ROzbUqTK3pIKQSlPzUzRhDBIxlxiANSxByGcfkL4q/4fbNNTtUzc0xM&#10;qYpJmfLKVKCSkpWyAteFyWFVZ0BNIp+LEAI4ZMlYIaJ0zatYtSbVttx9vJAq+M4oY1E6wxmWPpsw&#10;ewTJRq6F6QO+4sjhpzvl55i0OVApZWDdKKEAAf8AGOxN3Ru72+eAuX8vaOGRFdxMliaMqbQE9r3F&#10;f1q77bHj75u74n3FvWXK2jZdvkKXPSHSVgEE4SxJYGpvTlH5L+I/4/8Ain4V2udsG37snpl7KvCm&#10;emWrDMBAIoAQmgcDRmyhVioUnCOkboG1LKVGiyT7AL2CnYnYf9GmPjBMhpToQHUzaFAUrvRYnwO/&#10;wQOOBGwJjkQKqki60k3ZBLGwAataG/8AXhczkyMonkDOQpW7oJ3X4ojsfI7ceiSCpIWmqSApJBBc&#10;GxDP424x49JUFKSUqQtJAUkoI+sFmU4AD1dz4wbmZC400a4jNI5ZRJe4PU9zsFArtsD8DvvxGInD&#10;Fkl0mdragAVXSQw++1E1XEsMEYJfVqk0mRaA9wQ0VP2A+O/jhdmSytPFBDoQLGWk3OqMuQ2qzvZA&#10;AND4FcVxJJKQXUHcMeGvP9nJq5a6KKcJN9GelQ4oDrXIXgmd4+iyyMkkxkRIn0gAhiFFkeVu9972&#10;+ODP9XZn/sh/83/4PAEuNkvixtC8bszozFwFIfVsVJ291e35vfibr86+V/8Am/8AwuJioRq2Vuj+&#10;FRzfg93TP5lnIxyuhENT+4VrZaOhtQNkAbAGyWJ+3AbzZWJjxynIqAOwcqRWnUfa9b799r79tyQm&#10;geN30uZXdyvSiViAVP2+3b48/sPLlzDqxEK2Okro0EgIWqNW/cMNyp3Bv+38W/8A5Ta5yMM+ZNWX&#10;BNQQrXESz3pwvaP9CYkYABJlykYQyWTRNgGAblXjwi0xZMc8TZUckbxxjteoa22DFTdbHevI4TSP&#10;FG00gkSVnYCzuUUfV7aNCz+23wNxIIsmDCWLGRVGRbGNTqoMQQxNXY+Ox4ASIdSSOQtrVhcqqVjA&#10;NA0T9Qv70T/XjHOnqXTCUg3HgR4C/PnDJezrSQVKBNK53BL/AEjjTgzs0WB4UmxZYYx1EoZCkbFH&#10;oXRI270QOw7WeJsQR4mNFM0zITsYaEikrtqpwST3FDb/AD4H6ZMMcSiQxKtNKgOoiiG3X583dAbb&#10;cSSwSSCKKh0jGrR2dL7HYk0At9qNHbjKVJGY9fSNsYQhZ8iXJSYCAghkKEKb3tboau9AVuOFmRi9&#10;NTJFJKyMbKmyHazRWzY077E2OCZYcnQIoZjiok51hhqDAV5qgTuQQQTsfI4YriyPjmSeVTAPcgRg&#10;skrDtsQNydu3zwY06+R9oITQl1heSZCDTlAHYuwLhTIouiFGzAmjsN+LFyuHH5sjs8cpaFFjkxmA&#10;XrJESBJR7DUxK1ub7VxV5ZcovkdMiNylQRS1cugFkjBHbVRY7e6/PjLlOfkzOmQl4kwjrIRS2lli&#10;bSBGTtZXYg3Q+aHEfMS7VLd6wrArh335cnuEmLjYuXMksTQqYVMc7bKzsNSL4NKO48Dud64CPNGY&#10;tLkQ6UidTGEB6WpmKhjV2CB71NFSSLs8Lud56RoOtJPJBKEOqzaMRptjVqANrBAHc0as7l6Y/wDq&#10;rISKVun1oxR9zDWSWSzZIYsCTZFkbjfgK08T092ikMsLPXqPHN1WWRyiNFq6TAlSuoAUKvYi/g8c&#10;cz5HCcktHkspE6yEDcRMANJJBsEiiU3BDWPjhbkT4uBi4+NiyOJzOZJJS4IoUNMf/GexB7bV32hf&#10;NIx2dWlaRn6j628sD03c91AqgNgBseFQRI+MIG6kckk0iuTKgGoMh7G9zrJvarHY778Ek40GIk7z&#10;hLJKqVJMag3pUVYa7IatNrfHHKVndVyEIEUqiSQO4sykk9Sm7NWlSBsTQNE8C8zxp5naA6S2TGRG&#10;rEVqLKKAAFA2RQ3FkjueCCF4yMfmWTGqNbRIpeUlVNA0WY+GA328EWfm3HmmJjYkODrSSKOyzK36&#10;hZ/5zRuh23A3/rxQeYeneb4yXjhvzKwJHIgASIu5AFsRYZVFfJ/vwbyjlUzTY8E8y/mpf9+qnVo0&#10;C/eSPpG5sCgfsBwQRbF5jiL0tUbhYm1K7ANbKdQDEX3AFAjfa+/B8XM5Mt2kjxNcMlg3QQbUGTt2&#10;uzfn9+OJuRPDCXw1EgLKGVz4UWz77Mh8V471x9yjGBLyRH2FSJI9VomltzHX/EBYu6HxxzNoUUu3&#10;92p5/i0EVXnvLcjlPPuQTyRmZJuYY8gUG1pyCPp7MPvQvzx6/fgt0c30UXixihEcTTMSVNBAFJ3J&#10;oMCQdvt348s+d5q4w5ZNkwqZo8uBIWcjS6FqG+9FTWm6+449NfwC5nKOTwK8ayQTY0aOqt7dRVSA&#10;RdEeO1DjyU8j/MS1Sal8nApUlsjTLwh03ErZwosAFcRchjx/uOvH8WPNOpyXJgDa444SgQ3qIAIJ&#10;HmrJ7f02248KPWOMseZmSKxhR5Hkomg1tRADAb77+DXcbce/P8WnI4sPFmLxFZJ4GnQqoKpHIpKr&#10;X2H0keRv9/Bb8QMiF+b5odWMULMkdrYZi1AkAdwe9/5nv9v+CHGzJSFf/wCM0t/qxp6tRjzHAmgF&#10;Ydg2tKUtzaOu3qaSaMSrAHAdwskqm1VQLc+Paw2A8E9+NK82GRJK8MMxkWUVHKBStRsqe1BRYJHc&#10;967cb253A8i6tICyyvGbGkd9lrzY37VtvxrvnPKcYKMfGkH5hWaZE0kBg4BeJm2Fb7V57jj6jGWa&#10;5L5d/j0MaWy8DKnxpZSkbyqKRUIJRvcAputz3UiwNiTtxrTNEaSyY+RA7GaJ4wk7exVQAvrPku1q&#10;pPcjjsdg4C5EcszFYZMdGvDelMrR7i9ty2rSpG90O+/GifUOGg5hNN0TE0mS0jQyltQRDrCkn+U6&#10;dwKrb278EZwljejV9vz5RQs7l0aSRyY5SGPFhB0wSV7330hbstaso3u6PniwY3NzHhqYpJWmkEbT&#10;QsdLMiIuoGwO57EdrviHHhOeV5qgixy8kkZgmpUchzpfQfgHYkdt6o8Bc7GRCrkxkvJAERseMMin&#10;ZWdmX6dltR54kKYKa5t5662ixANw/f6jc3oz1hhYUplzMhsbFihj68LESN1WIFrvsoFHau+3G+OX&#10;89wJf9XmZcmQF5MqIxsTFIDXSJUfSwJ3J/lA246WckYY0nUlMWZHJiyCQTCgJVT2ih2NkADcWKPG&#10;9/SXN8zp40qytlQz4hhODGo/Rcke6IkakItqI7A7+OMxL1MWYs7UjupytcMx4amAZMsipIpJOhRI&#10;LJrta79x9rB4tcEUKykJLUIJ1aFBBNWAQQCWBoX2Fcah9NZ2ZFBFCVms48XTaUlnVV+mnqhQ2N0T&#10;f99nctzQpxY54SY2YvO7NpZlNWPkENdeSPttxgmhyehHQf2IuheE3p48+nYhTz70ymfG85Zg9k0U&#10;JVxvV152+Td/HFI9N4J5XzKQtGQocFCF9oYGtxXc1uPnbvx2IjeDIw26IJjDNoPTFaaF6rGzA9jt&#10;d7dtqZHyZGziwlQCWTV+ovsJLdmPityaI323vjKZK3JCqGrE2OYtn4fn6HuPey/kI2ZSnloqgu98&#10;N+GlcmOcdivw1yOomAHY9FhZCWrWdwp7/wDMebvjt9yJB0QZEqRArRl6Nr48bkCth88dffwu9M48&#10;eFBKkiSSkWyEgr7hZKjcgDwb/wC47BYuNPjlTrLGNNKwixa9/B7H9/PbhNUnQx2VzRMf6ncG/F6/&#10;rqLxuLk0kcccTGVW6wvzSnz8jxuNuLJCFd0ZmtrpW7gf18X47D5HGt+S5DFIwoYIRqK1vHR32+D5&#10;/wDr8X6LmCRRKyGNkNIVZfcDdWtDc14P7/PDkl8J5ZP5fiME0itciOtYtORGhhSMoHk2kUqaBAOo&#10;aiBfg/evnidCr4/VNdU6VCoosAd7Irckd77d+K3FmJOCrOzOr2hIIIQiz2/lXtXeu4PDmNukkawz&#10;XEygMFUgqWO5Jb5bY7/5caYykgVOXdrRFJFMJW/UUROAWSje25UHcb9yTt99uJ2x4HaOXS5R1Cxg&#10;Cvdpv9trB3Pi++3BVjToiVtwS5bckdrF+De/wN/F8ASyt1YBT6NTLUdVYINkfFXZH8oO/BCyUquC&#10;C3fbZ+BkREESr0yKDo4bvp7al+b2G3n/ACwEjsyyEII4jrIOxK7KUFb0O9fbtxhFJJkoh3CqzK+o&#10;bAXuB8rY+/c/HE2jpayxJBWloWm1C1O23a/P9BuRIUkBq+V6RMpbqxvFANBLEA0QLOwFjsBvXi6+&#10;/DAkGJHjCxyqpDCqDNqK+4Dww2HxwuhH6KU2lwaCliCtg7kb/V4+f8uI4s2NSx1kq71rVS2nSaIN&#10;nejq79/PzwROMaHy94JZMjWA51KbYMKpO5C15A7Ag7+d+BUyIJZGindhOobSw2vY0NPx5Pbb7dme&#10;MupWjHdUIEjPQ9xsgA79twPA3/cXLxsbFaOR5E6jjSVuyL2DbdvN3fauCJCwS1awKsIhxwERNTuX&#10;kKkA/ayT2+3bgN16sqqIwbNJvsB5Y7keb3/bbwxyGVlSOGWJCpFqtaiPJK/B/wCvCtlKl7LEMx0l&#10;SR57jsP6favvwRaHASOBRGqpIukPI3kMO482dq4AMwdnbSd7FsKIHjSDX273+3HOOCzMgvQi2zMS&#10;LsX3sih537/vxFPIpTXYonSqDsK7nwTffftt88EEfSpKyAKUWW9QLtZKHzRsU3x3/rxxLhMvRdQg&#10;iYfqOgoA+TX7n/zvxzGqxyDInRyiRG27gD+Xv/T+vbsOGuNkJlRR0FSMxsKYEG77HwPsf/Dgghc8&#10;ccJgSi/U+kEEA+QCd7v7AcTHGiDprZI9fe97JHtArt++33vj7IVisSgHTHag7Eo1+0m9mABsVsf+&#10;QbSShXjXpu4KsATTOV1DufpIJvY18fcgL5ajwevlDKFFViJFCpFKoWhZZT3sC99j/TvZHGJmgacx&#10;so1xyFkc7AnuNx2FVpvvZ81xBGxVQptHamlcnUI1INgnezRqxsPtseML0K0kBSXHLfqah73ewBpb&#10;xvfbt9u3EKseXffpeIq+TecTTTsGaVDpcgEqp3YXRA+Rte3yPngTIzViimMBkZKUMu9gt9dLsbse&#10;PjiCZzKxkWMwmL6aN6dxub27keB34gkLxgSN9TBepXYam9r2djtd7bePJCIsCxB4+WcD0MjUyxyI&#10;ED3Md1JXuQTvvVbduwqhx8ZiY4kkjJELEjSSdcffUSfmx97878cvKIVeJzqg0ij8sN/jsexI+O3E&#10;GTUsUciTgBUBZEFMI7sChW4/bf7jghuMEgVq3nCjLViSzBgrKSkZ30i9qPe/+nffiu5Wa8SjpxmI&#10;oG/UbcEnsLoX+3x/W37SvJqWHWwqi8gohTYOmxtt/bis8yiVGLibqITTqwOlWrck0L3vYfHClLBD&#10;AXu8aEFxyp4fqFOXzcvGrZE3UdDVxr/Qjt2FUe3bv54pPOPUUUEgT3MhDFtZC9773X/Q/fhxzrIg&#10;w4pHJBbp/puNlAoknwT97+97cdE/x1/FIencbKePPC5BjdYY0YUtA0zUdq32Nm974586aUkOb0AD&#10;3Pp65xP1qVhQ7ipbJ2HhUOQ/kY1j/Fh+MvJPTuNkQYfNJBOwdHx0Osh3BXaie24FAj9tuPJXE9GY&#10;vr31tg+rMhZ8qWKQ6EcHdXa2qzYJFWK7d9+9p9X5nPvxH9Zf60zMt5+WxzlREHJVpdenU43BWhts&#10;QP347Ufhl6HxsSKOUY5jnRrQsupTdANqojYdxfGhEv5iEBT60LsKO9uPjyha94HZ5cxC1fUQwBIe&#10;hB1YjSueUbT/AAr9JQ8kixhFFFHjzRAsjKoZKOom2F3fnYbD9uNzS5+DhO0Mil3ZmlDqCxYAfSN/&#10;5e1j7VwjSXF5XhM00kAZYwpurWxVA0KI+K241rmc3ysnJlnxZWkRFZFVnpRHda9qr7DbYcb0ITLC&#10;UvUMA3Q1pnx/ceC3gs7Qta3uokDJnTl4mDfU+XFNJKsuQ4EoDhFay6MxYK+ne9gu24ut/NejMapN&#10;kvLIseREsQhkck6NIXcn3WoJGo0dvvwuyc3VPMWVTmxIwRSSY3K2Vddfkk3pY/8AMcUDnPPM5Gd+&#10;uFlbGf8AR0UC1gMADQBFWPP3vfi6w+Hm3i0YEyiQ5AravfYOtbVlZ2Fj5LtCscmJHjxydV2CFZl9&#10;mgWbK9jZAvavnhJzSfDMZbIkYvJqkZIiQ0jAawCRekGwe1dz341pLzCXOXIgaOcZEpiMbhqitQBo&#10;A+GsWPnccR9bPMMkMjGXI0pExJI6bKKIJvuF2B7bb0BxcAU0Hizig7yi6ZTG3OteXjfrwhfn81yM&#10;DKbKiEqPLKkiY0hDdQhv03AN77VYodvPAKF53iklQLlZmRLJkUADHrBVbJFal22N+a80dJgPLm4x&#10;A6pGlzKx1LDGLGmzYJsNXwd67cSOJcbOhjgRXjJLTTSr3+qnU3RIvavi+3AQC4Dsdf0faJWgYTfs&#10;iNjen+RJLjwZRRWGOaCXZKqCa+AWI797NfHG5uS4kSTaeiTlQLH0RKAY1EgBY19LEbUCLBs7+KB6&#10;XEsmNDo6T6tMh0q2hg7gEFQNy1bi9tPzXG8eRcnlWZ5csvPLoWYLGuzILZGcGqr6LJBogDseFBBN&#10;6Dz9IyKt9I0vm7XY5cMrxs7keFhvihJZMg5NaCgpU2AvvVhiTfHb3+HzlvLpuYR48GmKTHnXWjR2&#10;5N6iVYUTZ+fnjpXjc5kgU+x0ZjusikuoH8yLuaNUNr+Nxx39/hO5I2dnQ5UqSKcmaMpJJSm5CPkb&#10;gjxY48t8STvk7BtWFWApkTCCS3+mJxqw/t2idmQVTEuHJUGA0xCnYDNHqRyXHysv08mL1OhiY2E+&#10;lgDpOpbdje4NAVR3G+3Hm7+POVj43OW5a+QrtkT6oivkodyFA1D/AD+ftx6jeoJ4vSnpTLx0CmY4&#10;2guqgmnQMzWaA2IGxJHbjyJ/FHKHM/U0+SdM8kWt4Sx94BYkrtsLoAeePz58OATdqnqJdWEqIewW&#10;oKPMB/0Y91IX/wCNgGBKQ+bhII5aZvSNc56pDg5mLiKBPMqHrzAlStWQoF/ejf7k8VnDwjDGZZGk&#10;n6hZSikGhtbEd2HheL0FjlxUMwvIsEIDqKqAfaO+xuq79+K1OjCZsnGjkx3VwPcpKEEgEaL7/uK8&#10;dr49iqWEkEPwrwHfGrxCvuPeUBTcyeLDEEMp6momKGRWBAW7FkCj4F7XwNy3OWYo+X1IqLPJSimK&#10;dvdvsT3I2O3zuYeVT5crZGSszR6y5KIVYqRRI7XR2IF/t3HHzYRxhJBErLG+yawOoQTZFmxVfBvs&#10;eHyiAAS9H8f6MVgvL5uJDrWMaJCEMhomMAAWBVbjt4PYbg8RiSOSQY6t7pB7mRlChCNtSn77t9/2&#10;4UZUMjw6Io5QIRGCG9kbj6SRW+oE+bB38jhXy+DKjzsvczqBSoXGqM0eoo82SbAJ+SOHpUCAAagB&#10;xFV/aenqIsmNI+I+SzY4yYMc6cdlClVLN3W9wQ2o32oFe1ccS8y607GgqqiqUICqjMQCq0aDLuSw&#10;O/b9onxVihQxzOkq6RLAZDYVgS3t3DUTa/NEcBNEYljAQZKTuWVtw6IDqXUQbqxZPYb974chVhV8&#10;uEZlpxDy6GLRLPjTYy4yxsWCEnURTMov699qFkd9vHFbx4mScSsommyCu9htB3UJQogUSLrv3+wh&#10;zXuUwoektoUZwHU/zODewO6gkAVVd+BOqcBZc5dRdGRdOuwo72LJFgm7NWO/fjWmYdTQVdm8+PCF&#10;/JfhRnflwvl48IvMuBOijJMQESlVdo6RiKvfUbsAULFGvPCvKzkeeaGPVpOOv2YBr1FxYGoHc3R2&#10;G1cLOWc6XMgychmknnZiIoXk9qkbB6GwANbeABxDEkxyaylj/WJ1tG1nSxYBTXckAUN+2+x4sJ6n&#10;+4sBnQZDJjnyipkhq2zq+nDXz4NB+NkSNLIuPqk/K1VsQZKGwJq3HgE9/wDLiwYmY+QFWdRjzNIF&#10;kiVjS3ZUm+w8V224XZLRxRRiCFoJVRVEkS2sniiVvfyb7EduJo8xUjIZEnnLDU4AUqAPqcbE6Rd7&#10;Ak8ORtC0EKBZi7g5dX9YzTJAIIbgCL5eD2P5zaZGHju+iNlHTRjOwOqmO5aj4vfb7/YcJ/8AVqGY&#10;xRyzEsodSG0Rk77i6ABPcHt424Ox8hBJM8TBnKL4oPt4B7i9iD48cZjLtzJJHCrmAmm1DYN4r6fb&#10;d3/346EjfE+UQqXMUhaVAhQqRbU6DgaXe+L/AOPSSCUBY/6mn/WoLG1a821ieOHmESYyzZCJDDqK&#10;BaLDc0uqrYPtsN9+OTzqTElaT8qVjkNNJHQJA27CzZ+/Y/bjh8tJZV6RURJHcgazHd/yHwSSaPEb&#10;tCxhVUChtdkguCvzdVqsWL7H+nHtty/Hm893FBRtEzFjTVJKcIpmFVdi9A+tHjzG+vgbc29pcw7Z&#10;sEibjFfmEKILULGWahgOAsIZw5PL+azdQpJDqRAgZWAaQH6TY0sV2pq+LHy5zfTBkhiyscwtI7Hq&#10;po0uEI/mJI3q/sfG/CWHl6yiKPGI06Gk1K1sGH8wAOqxW5Gw7cD53NMvDMUUTZM5IEUuksSxBAGg&#10;33G+wFmyPnj9K/CX89bz2XZpGz7YtM2VJQE41h1qsC5cgs2rl8rx+XPi7/i98M7fP2zbNgkmTtG0&#10;TDM+WhRSnEpQJJGEAAf+oFWAgteWnlhaVsYzp+WHQkYkqrNqJUgjci7Pigb78V5MWbIyJjPGiuQu&#10;mSwoMZs0DVdhXwP68bOw3weZ4uJgyI6u8C9SUyEVKFBVG3/3lk6wPbubHjitc15ZNj5OmFHljaNl&#10;YBwUbSx0kvtpN99wK+e3H6U+Dv5A3T8VSk/K2mUnajLTikYgFkuCGRnQ5H6Wq14/HP8AJH8P75+B&#10;50yanY5i93fNwJnSwpYQcLpSo/7EgFqUqBQhlccGPPJ+X1AY+PEJmYHbUtFRdggBr27n2nsa456k&#10;f+OP/wCib/6nheRFDPGJy8LNGzTQgk6nUiojQ2BABHkkVwX/AK25d/7pP/8AKOPeKfEfpVpYkWFi&#10;HGeRj4sAAHwitnDGjGooRlRQBpEErpjsZFqDJiCFWsmqB2UMO5+2/wA8E400GYGDrjy9UKX/AFQr&#10;6jvqIJA9p3Pk9t+A8/Fmx4GnfTKcgdTcEugqhqU/SR5Ow77VxQcSLNXOlARp+o/UVY3pkFWCV8gD&#10;v2B4/icFFgxLX9PDpH+hcACw4Rs/L5lFgKqzD9IUI5YhZAG1UN9Pcm9v68T4sC5MUuS+QDjGMN02&#10;Qaizbgg1ZT9rrfhNhctyOm+SxCxmPSPzY9gNGxHqJBs7CxvvZ+GkeQiLENYlHQ6bqoCoHBu1I2Hw&#10;Ad6vtXEEmpJJbyFB+yYuEE6V/XfQ8HZ4c8sAjSN4BqB1LIdtB+mmYbkjc/vffgOdsmRWk9n5cNcj&#10;xNbINR3B2+L/AM+Bo8X8ykewIa5AdZJStitDcAAGvPxuOGULY0YXCgaIhgGyIGcBz3H8x7HvXz24&#10;ylQBArX89YrAqZj5iJjxxCWMyUWIp2QAAFiB9VC670LvtxmMhAjQOAy4hYxo1rTDwa+ruRff+vE2&#10;OIVmmjRkxDCxkWFty9b/AKY7nYbbkkHbtwa8CSouUYHBcr7iqohAIB1XVDySfHfgxE2SerD3gis5&#10;mOuTDfQRcmWQtBIrshVwCI1qzRB2O9EHfhlyjl0Twtj5El5WGoeQqCAS/uITazuNJU3fcVw1flq5&#10;/XlxgMh49caQwOJH1Cq0KpJPuvcA7jTe/AGNFlYshicZAmLB5EkTTkSKhWkAq2Fm2oE18cSNWYm/&#10;ecEIudctzHfJyXkAxHkjEETgXYY6lC9yze2gdgN/O2fKzlQFo5VLBmAYR6SEiJWhXawAPN/Vtfa6&#10;8wj/ADKoy40skeSyrHGsTEBxp95vsVICneyL7cQxcrggiZhE5nLAyBWJ0yMdkIv2aAbK1W5+eJy1&#10;5fiE4SLsOZ5e/lyeujla5WSiRsAISZBHIpJJBA3JNW5az8C637WCHl4lV3RFgLQSRt1kFyMANFA9&#10;gQxAvvwUeXXAZUamimEWoE62UklVau+lWN32qz23cnGdIgzhCwKIOqwDEqllls/QAK2s7Ad+Dts4&#10;hqtq3nFVi5LnrJHI5RIEiq42takIZS4v2m1Go9lrbuDwa0uOskKZSoZoOpImTEdStpVNIU7/AOLc&#10;EitBJ78G5GVka16OOJ4SsiyIsgXqxgaQRRB9rdtrqzR2HC+oC0UvQaNlLxzxOpIW+11spI7dixNc&#10;Q41GsRFl5Vkx52HkLniOfqlgo+l2B+lwwrcGiD8dvnhA0UGBnskSJG7pSsbcqjfVbAdyL2J/bweJ&#10;0w5FxzNCzshe1ZPqjRb3NbBqqkP/AF4UHFnlnCRyytHJIXkkmvUY1BYgnsGPxfbxfYKgC3tTm5/c&#10;EPMzmQOPGIhMIYCY5NAuRwwqx40Dtff/AKi8olOPE0cL1jW7vG63IdRLUe5BbcijVj9+OMKFMo6M&#10;cyLCqOspfZrvTvd2PihY2288WjEwIYYUYRRK60HdzRkUHey23ayTRP2rjnT0gg1yB5c/AGLYFdnv&#10;scn1X63zc6SPDmgYSYkeZiM0QW3SPrLqsWSXABIq6qjfHqD/AA95EM/I4JEWdRLjxiNrJCuFU0U8&#10;X8ixdDY9uhXN/T2Ll4zxwjRkyaDCY9LqwLWxW7UAA2WP3Pg8d8P4f3fG5TjYcYUvFHHGX2+tQo9m&#10;n6mNEHuP+nh94Jmo2+UUNhJCVXxWy1AFPxGw4V7GoMxSzNUAYk3q5NXPXq0/imxG5p6cxsgjqSry&#10;1YgukDUqqRYatyBsQfPH59fxP5RF/rfM/KL+Xlx5mEiFa1uW7tqHYk3Y/px+g/8AH3PSX0rkS5jf&#10;lxArxanRoluNSTpJrZj8GiePAf8AFP1Fy/M59mQYLoCMlvzMo94ZkY9mrYee9eOPuPwMtpSK3CCW&#10;/wD2n3pxjzW0gJINBU+Bt1DWvbhHXT1FjHEiVM3ECtFCcnrow0kyWADXlroHvRrYVxqbH/N8wyTK&#10;sIigjVzG8i6mWjpXVYB0uOxN1XbjduWg5wcn8wUWAOYxM7kK6xn2gJ20nSdBHceTwox+RDEjXIaJ&#10;mSSTpBQhCBKK6329iqQCGG1Hc7Hj6yC9RHMXML909+PTlGm+c8iPQgCqElBMpnUaSRu519rBIoDw&#10;KIPjjUfPOQx84yhOA5lDBC7UIzR0yeO52sg7izv247P8/jRg+PjmKYxRGGWUOAbANkKdiCp0gjff&#10;sAeNdc1wIMPBklZwn1tAqxXcZQ6jQBsawKNgA8VxJdn9vG0AVQFjXQWy7uY6yc35RBj5OTi4cKZD&#10;Y0YkPTJYCRoyW1Kdg47IBtYH3PGvJJ1ido5cmXGZsZnjglF0xbQwJO2oMgNeASaA43ZG3LuW4nP8&#10;XmkWRj52WqSYnMwSwXrMqFTt4jJIF3YoWSeNA855dLFlz9M5WZAJFfHllH6pbu7EeEerG5r+u8Y0&#10;5VfTsRYX6+PhX8w55YG/LgiJo5i51SSbxv58/wAwAseD/Q8bd9E8zOPmYoQrJIjEPHHQMQLGnY7B&#10;huTX2rv30bhZmScaN8uQRSJJUOPdvIFtdBUiyaB8b1vxsP0jzKOLPGS8SQBSqSa3qyBYDV2O9gnb&#10;sO/CSkHw1bQ550EXMwlLWBOhz7b2Md9ORc6gBSGaOJG0KBKzAhgw1KwW/mx4Ffbi6YyNn5ESvkfW&#10;6FQhHTCBtwaPt8eR3vtXHSzK9dx48a5ERRBFox+lrJYgPWoG7oD57/txtv0D64bLcCPXMIpY36cs&#10;gtVNEsvkp9uwP7cZ5ichcN5s/fCFpdwk3OeV24R3cWsXlyzvEojhZYpkhH6kiFfay2d2Fbmtwf24&#10;rs2asuRKceOJMdFBHUADaidydrHz5sjfxx9ybmeNzXBkj/MlpZ2RYUUiw1DUmrstE0Adq87cAc8x&#10;35aoSIdScghwxtirbiwBsR287XV1wrAQOQ177B4P2tin/KIwvZiBV2YB69jWOzn4UerYI8nH5bK2&#10;PJLIqIGR/coBobKTuPjufv47hR8nyJETKhYqxWqNsrirBBHtsjyd+PJv8PPUa8k9RJLzBOnJNOgW&#10;RmZRGQy0QPGxAFWdt7vf2e/CjJwPWHo3ISEhZ8XFXJ6rGmZQoDFWN2PFbbdtq45k4iUohRJKi4pw&#10;Aa/LsR6jZ9tUtCXDkMnJ2Lc+Ac8Ipscy4SGMs6uoAkPcNf38AHx44eYORJko7JLahlIo73sOx8Ei&#10;z8Ud9uKd6lZcOaboWOmzAgknWFJth4A72L/z4k9M+ocaVSsyopoaVBokr/exdWO/BJmuQ4LE0t43&#10;4a/vWspwBTl74cwDrXLONv8ALZXSiy6wWKHSqnfcMf2A7DzxY0kPU6ca1EzAudJGnSA2kD4IBsb1&#10;Vi9uKpg8wgaKIxDpvatKRuKBO42AF3Wr9vtxZky0JLGRZFZFcKpFguAASBdAef2PHQBcOM4yEk3g&#10;461EjRS6VRxSVtRALAfNg/0o/N8TRsh0Ki65NZe9NH39x9lPx/lvxAmVC0UXU0RadQJAFWNgWHc6&#10;v8R8gD7cSLK1mSEFW29xFAg9hY/oR5ocSKkDWIgsxrGHWA/SuoqxH1E6nH7ajV/FcZNI8yJEASBp&#10;1D20NrIB7adqJvvwsZJZFCS1qc3qjNgL57H57+BuOD8aGSNiNWpTuK9zAVutg15uidhxbAeHj32D&#10;wciGOFo5euFMwa1KiqRhWnzTEC+244+EKIV0dODqF9StuBVktse/mr719+GMKwqtGREPWNI70WIU&#10;XoryQbonc1wryscS5ckaysgKkxsB7dgC1DtuCba9vjfgCSbEePL38jBHzzibScddIRSjyA0HbsxA&#10;/wAgauj+54gWNjMbkVmYKF1At23+o7Abb/twwxuX6cdnVC4amJT/ABee+1fa+/EmOAY2XpxEajZJ&#10;uQAHcH+nb424MCuHj32DweRQg6EQPHAIy/XjRWZiBKaq/G4rb9j+/exFKSVWPXHQZgSlBSDdED7f&#10;vxzkvG7rD7iur2gsaC1uVIIBHjcn4F8RaGuhSx6wNUlhqIFAfI8/B/rwFJAfvv2MMxjQxEvVoIqi&#10;RAadlJGo2a8357ed634lfDUKztqLfUgUe4Da/adqH338g8EqIYisYLGmvY0tkXdg+2v677/HEAeR&#10;5XkI9gtK1WdBNe2u5GxPf7+OKwYxofL3iQxAstyB4hBRSq1N20kdvb323r7cFJMsaEIImiCgFRRJ&#10;P8wU1QA+e4/5jGKKMICZCCvk+03ZPfzvRH9NxfEPRJAjiQxhj3Jbsd+5Fb//AFuJYsTkP17wYxof&#10;L3iaaSIoqAe9mQour5sUT8L3NgnbjFcVUkd2YWl61NkCwNJsdid9txYvjAwiEuxqaR1Tp6jZQg9h&#10;XYbX9zY4gkyTEWM7dNZtnUNRYj6Ql9u24/f+kQYxofL3iaWKYq7IyFZVVQrEWAWs7+LHirquOSBF&#10;S9QRpHoYR1WtgQSqnv8AJJo7fseBmyAGbUur2hUDGibHtatt7qzXH3UlyFXqRrqSOiSOxBNaQDfb&#10;uf6cQoOCIAtNas504AZco5nkQjJcJs3da2OrehW5G+xHn7cASpHEtuTUqARxliQpAumB++1f0+OG&#10;LJGYnaSUM7tGViQbqqXd77WP8/g78LJ0kluZlAR3AUlSzLuQh7krZ739vtwvArh335coMSQ9TUvn&#10;wHf9CA5alCx0qWtBfBK7nfwTVE/f9uI3KxllZUQmEKki21FUBoj7kd/sRXBZVcdKaRXZWGoSUCPJ&#10;GryNh9wB9zwqySXaSZVUPGpKgNSsCxsgEkGr+23xV8QUEB6ePffSJxJJZ78DC5SijUJC0slhg20Z&#10;/mLWeygbj7dzxr/1DzkR5M0f6axKuzq1hmXbtRuz5s7b9+HvNGkV1PVIBR9CRUbJJ7kfbbt/340P&#10;6+5ucDElpuiY1YsTSszHeze4BJH3+TuOMc6YEBSrt+GeOjs6TMIQPuUQR1IHHWKr6+9a4+HhZEkk&#10;6h9MqqqsAQACAKuhdj+3ffjyz/GGDmvrvnMyYOVrxhjyrMkRL9JzZAoeSNtQvt/Ube/Ff1fznn8s&#10;vKuVTaZ3k/LmRW+nU25PnVp7b7nbi3+jfReN6e9C5nM5Ghn5u8fveaMSSu7D3e02y03n+57ccYbQ&#10;JswUIAIu1LaPq3db7bKVu9CV4wVKFGLFIIBJyfKjcAXjz99H+iZOS5pTImErmUE40wr2hgdQuq82&#10;TR78d6vw+5DDk46FItGmPWGDEruK+TXih2879+OpnOsrnEnqHmCTYyxymQmKRVCBUEjA3QtTprah&#10;e1bcds/wsmzcXlC5BvKWZVjdUZyF29xJogKO5JI+OPR7MlIlpUXBLGwsQG0GdKe0eA2/alzJhGIl&#10;6k8aE/npDXn3Ig7SgJHJGRom3ptr3UfST5JI7HjTHPIEwBO0igIhGkRqUsL2DAEb9rPY3uL43xzN&#10;ct3meL9OF2DpZJDNe6hu5/ez+3GqPVfLsiWCaVEQEq2s3YTcHU4Pa/2/evLmBUS1s3zDNyb+4xhR&#10;UA5JbXWjxqN8yISu0zuiFQyEWw9xAJ7XqrcfFduK7zEQ5E8EUTXEzMssj25VRTFw9VXg70CCPA4x&#10;5m8+BJNEJIilI9ndgbJYKe1AmiPkcJsrOSWQJHMspmjI0Wq6exYaQRVlib8ngUCSGyv5WiYC51lx&#10;ctyMYY8EkuPqPVy4yD0yAKsC6qthtV9+3BHJGx8x3mjdZNTlCXFEIQbVgaBYjbUQDfnYcRjAnyWR&#10;ZSQjMVSx+m48A17aA7kG9zv8SiAYDGMRKzAOLhFo7kmtVVRJ2U/8xxaCLFlY2GYhjw45/LkKZZIz&#10;UoKOAQpFbe6yAa2APxxBy30rJzGWOMO1QZCrHA6lRpfyz7liaodyLvhnydDnQB1b8ukCqkyOQWL2&#10;CygUQQe/f442p6fhx0eF1kQqsysslL1idFElGNkAge4bA2dxxISSWGgPQt7xWYDhULFvVob+neUL&#10;yqDoTomE0R0Mrx3t3SmYX9Sn3DwTfG5ORKJcWdoxF1WihhEjgiMRt79Z1e4kG1IutgKPFNgx5M5N&#10;buzSOpppQNQpwLA7Vpq67fFHa9YuNPiYmYZJYNbKPy0PZXMZoKhB+pjQVR5NbXxYIoSdKXuWY04l&#10;rRz1EgE6fqo1v3aLrj+n8ZJRzAPHLIrRwPHpB1M1WQpFAAnajuRx6ufws+j8eTDxM5unHHjiKYkq&#10;FttjSmqBDAUPjf5HHlT6Vl6/NcNcyOUpkSYztiqSUWRSuoOACBpN2vewNu/Htb/D7Bj4PpYrpkji&#10;kMLRgREuGIFgCiSp+33A4+RfyTtE6XsokS14BNCUFQJBZS0pUMqEODVrVq8dLdspKlBRyDjmK6Uf&#10;089nfjFkqnpeZ5TJExhdFs0SApAdQPGwsb3X7ceTXPY2zfUGdIZtbo4TqqDoCCjWnyT2Jrv/AF49&#10;FPxz52cflTplZLyAByEKtGVi8KE2YtQoAj/Ljzb5wdeRkZOAZYXdzK/VJFqdwfHu2qjex+/HzL4Z&#10;lYVbRNwEYmQC2jkjzFNBHqQCJcsf9iVeV3ob2DWrEa4EOMyyJkvHKWP0pqWifN/TZ7nxxaMDkGLl&#10;RappdUzSWXi0sG2vS97Vddt+KRj5WVM0wk0QIugMZx7pDt7owKBBvx3/AH7XTAz2gjZMeEqI9JWf&#10;crZ+pgDtq3J939+PWLSSzZfqIrm75vfrCvnMaYkjgSsrQhUjhWPSpLHdjYH/AHr9zxUsuF8iSJJV&#10;aNnOqLTqOkEdzXYH77fB4uXMeaQ5U3RmnSV4ipdiikjfZnPhm3AUnsOEuXzLGxlmlYiMU2l2A1EV&#10;sQTsovahQ8AkniqcQS5AZ3YXb8+VrZwQk5hgj/V0kZ1nIjjQRyRkhTIo3U9twdmB7mjV7cVHl8Mu&#10;NjNkzgY0ze1ySan91ly1ErJVqSBuCPiuLng80jz4lx/yzSJO6NJOjak1M1ntvrAADD++/BWYmPKE&#10;jSBHhyJOkxZLKrCNyB3BtfdQrz4PDEKdVAwsSbmop+usVX9p6eoipmSRpFWQLPLoCAqlBQN6NfUQ&#10;TQO5qyN+FgiqeRYVn68UZWmY6FHfQB2Oo7b2aAPe+Li2LDCn6crySvO/sji3qhoDGrUEBivk7nfi&#10;fBhxWmlSTGlEhi1KaJOpd2cEjdSNvtW1njTCYpaYzRsMhodGrGAmSrJZGD3pqt+3bffhTMPziaWR&#10;sSPLll6YnBVWCitYBA9vlTfu8fHG4sfG5LP+WmzWkaOJZRNFFVqoFI8vwpNAKd/NcIeaHBmyYpuk&#10;kuDGrpAmi5AqilJX6kQ9x9+/fZoW9KgnTxPmPTOIL+Y8HD/npFS5Fy3GxV6JKyMjdRmIID7Elb7s&#10;pNbVS/PfjOZFxsjV06M7giNgxCiydanegK7+d+LVyzGSc6egsYlDMknYRxn23RogbWWIA8nbgDmc&#10;LRwyZEEvVdJEhLaA+pbIdE39teGAOwvi8UViJbLy4k8u71AglbQUjk0spJY6takAkgKp7Ht5/fjI&#10;wzPG7wpKZHJMhWizb0Sp7g9qH9Nu/AaZkUURjx8dJCHZGmDhtXzqok6gR48/sOCMXmksWNoEDazM&#10;a1HpnTvfu2JbawDuR89+IJbI6Ub39YrgVpAq4+YmUkiyCNcYB3Rx38gFD9ffcDf+vDCbObMdCUiF&#10;KwYx2mmwLsHuQdwNxtwP/rESySSOkbNI2kuw+juAARuz+PnckXwbyrKwYwcfKysYvI7hI3q4ifkG&#10;nF97a9+3FgWc8PyIAkl6W1769iM4pgGSMiOGBYiXIDHqMt0Tq7A7E352245inOVIqnIiVYkYpHGA&#10;T32Zq/zv9624D5urSIqY7J0CrL1layWBO3ej9hf78JOXx5SzRoYZAJQ0ZnZCilB5DDY2ewqyeGJn&#10;LSQQxYihJanWIMskMQG45cen4PW4LkzYaI+FkMMlpNLUDWhvqAXwPkih2rhksnQWJ5xJJkRuZFLV&#10;QLi9W9geRR/y4r0GLMp1zIcVojSnJlVC67lQqltRL+B/y4aNM8iKs4kKaXRmA2JA9o1d2I2Pcj44&#10;2Hee0fLMtCyl2L3AIbIvo/NrNGJWyIUoEpSqrnEMqdCemWt3iY6ujTiR4jO5lUI5BtwLkU9u9ivg&#10;/fg3B5mMeVYc9RNjkLNG5PvWNNSt1K/xbeL8/fhHDMWGK9JFj40AhZXO8ksuxZb8L2LVSnzseCIF&#10;yJ8xY44IsyKSojHGwLal3tmB+KPcDTVrsDx6n4W+Od+7j26QuRtK2QoBJCzKWn6kklKkuxYVDFJr&#10;oI8n8UfBu5/iDYJuzbw2WVMlzEkL+gKBJBAxILpLOavS94smT6cxc6GfmGBmRB2dHDONRCMCQt/4&#10;QSBVBiO/bhL/AOjfMf8A+X/+Qf8A1XFn5dijAVoXhCJoJRDKTR3YdSydNXQI+K+3HH53/wDUf/b8&#10;fs7cX857crYpf+YEzpjJZf0JURQfWGIJsCbmrvH40+JP+MW55m3mZu9E2XLWCpWFS2UoqH1YX+l3&#10;dhe+ka+xpJsjptLGI2lSQiGZdbdO/LvsQt1sACNqBN8cR8sMEdjCQpJI0omVvfIrdhpDLIgU9lUG&#10;x3HD7NXGV1lMDyiMmLRGdDEC60q29XRZt7qioOxgmUskDZEDRwLf5ZonXUGk2olaIIO9GhZ7X3/n&#10;7iSAOVvxz9o/oWKkDWIUzYliMRxJSUhNxlXWt9it6gCRuC1muK+Vy1l04dRtLIC5mXqKQTvpK2DX&#10;YlqAPxxeUxpU6CxmUyypVPufb3V20EsStUAGAs9r4rfMcrTPEzQqBHKBJIA1e00dSopFXuQv9QDx&#10;XHoNedqefOHigA0Ag+WHKXFh6KyxysyoZlSgwoatKggUNzZZbO244Cx+T5+jMXOXrB3BxsuH2TFg&#10;bGte5Uk0SoZDvuOLjy/mOO8bpHI87ypaxKKjACiwQPeARYsjVdntwHn836eUqRKEUQqNITUtgbh2&#10;dtTMp3Iu/jzwjGmj31anTOv9wvAdR5+0LUw3gaF3R3YjQzMFuwCNRJK9j9Pjxw8ix3mwjHLmTGMB&#10;1iBj1MzAkmmBBIGykkkbVXbjJ85Bg9ebKxwUeN3jTeTRYACppBDdid/sT8xPkjFDZETGYugKq5Cx&#10;q0otAovuNiaHfvfFfmHQP3l+4MB1Hn7Qx5Xy5cWNZWlONlQAss0MoQuz7qXHYqACzIp1swNaQwPC&#10;fLWQ5S9eN54oz+ZkzY3JlYDYJGsWoitgwBosQX0ggNZ+VRY2fjpHkM0Vs0skQWwzaQdSke4O5FUv&#10;gAAHgeaCDCysmSMzYsRRQkLSJooEMWAYGtbK7EE9yGFE8SlRzBPEDsRSMDlTQph/lpgiLIDHBkDU&#10;8kb2GaNSAGTdSCQFu744mMhx54Yo3jaedZn1tuJCfcsQNMI1BBux9RFnj5HxMiVmyJpGlFtHLIih&#10;AgI9kWmvYCAuktp7mtR08FT2kkDrKY/0ysszole0EkKWFOjdgVZSWoBmri4L1Zhk9/6PPKAgG4B5&#10;wDjzjDARf1kTUjWNJkNEOAooXerQ1s5IFk3wLJzg9NGTFdwi6i8mtum4LdM6pAqkklS1FfZ539zM&#10;rFnQsrRFSZVTUiEapGIBqU6RT7EAH2b+GHGOV6UighaOfIUKzxvXUZ1IAD7WPbbjRsTQBHuF6q4x&#10;ofAe8QwpQBtNe+nCKxy/Pny87XPj6svHWVHZQyRjVctL2Ug6lAOohk2jJsanD48kuEk0TRxNK9yp&#10;7pdE5atLMTsAKBL6ir/ttzgcqEk3UkiK9Of9LQ6lngFalY0WcWmxIBAJGqjXDzIx48GYIsf5bGmi&#10;eWORmOlyo1nqoSQbNrbaSh9xDEDhUSQDcA84peC3NIc6SPIcycveYr0nLAmrBL0hLMfBWgTvddrt&#10;By/qTRtFcYVWARyQLYbX2FUR3sjyfBFwGwS6PkRTiRZFKZKkCIggUzsVBKC+5on73xZ8mFcfHjyv&#10;z+LJF1KWFBqlkZjulBQTSm7JoDtwF8r8YoSxICXz66284CTChx1jX8rN+aBLB8cAx027LKQaJbvf&#10;f/hIHCWWbMyMg3CzQWY3QOdake3/AHaxlSRVC9z3vvxdIs7CRApX2kadmOo2vavquwaXaruztwO+&#10;NhJGmRjRS6C4aSNdIJYHdnV9TAgX2I/saGGeVKCtFWAvRouK8OcIM2DmOJy7WMaR0XaNRqLaRtbs&#10;GtdjfkAGvFcduf4f+etFyyCOSURaxfUkkHUDXTR2dwoaitVtvvvx1uyc3AmgYvM8adMquMGuQAWN&#10;Rta9x+DQB8XxtL8HeYwTT9DFUSlZKeCVadEsBvdYUH5PcV9+PLbcP/ImYSxQeLlwlmy0dy9eka5S&#10;EzJMxA0uaVBBA8QLWGbx2S/iDxG5n+HAy3kWSCUyIWhjohkXckggtq7EirJJAHfj8+frDkeL/wCk&#10;vNcPDjMcjZEsjmQqQisTqK7MCH39xJo3fH6EPxdyMLJ/DNMJHMSqZGC6mCiVUIIXagbuxvY31Hjw&#10;C/FuFcX1RJOvUafryQ9WEyRsVL2Nl9rKp3pjv54+u/AalKQlg4YOz8KsdNedI8tvJPy7HgavZQFK&#10;WpR9bxV35ByjExYccQBmWJpHfUis87EhltlAkFtqABIFe0cVTmeKok0w48/QhjKBda6TZAMRRwCw&#10;Petx8juBLn5PM3x5o45HZRMqrIw06XqtwNmoEMt7kXvfZXi5YiD4+XlkyZEhkUyLsHjKigtbKexp&#10;twbrj6+kpsD+7d88o4sULP5JJohxjhiNGyZZpSCokdGRtQIsltN2oOnQQSAxutec/gOHBCYMWWXH&#10;eKbFkRoQhABYFnEjajtWrSFa6I+BvbnU3ShlyJUSFWGgTRIOk9Kx0SIzAqXHtjB0+0D3UTesuYQL&#10;NnpFNG6xyYX5oRMZJIo9X/rInYqA58izVbBgLFWQcyK9608OMXSpuWmfOOvuf6ZjkORJGSrmJpIs&#10;WdaEhBH+6PdWWt0FgqdwTxrfnvJxFhZORlY8WrGkSOaOA9o5f/WWgFun09MeCSSTtx3LyfTqNgRZ&#10;MiY2UZIpZwkWkTx0SUerAZtNkrYBuj5rSvqn05G80phSVEOOsc66gVditpkPApBEu7KXB1EKQx71&#10;SgoLZd1h8tYDEB6uNQaUbt46h5HJJBlzZGG+uCNUyE1y01WD7Qy0KFBgd+/Y9m2AIoZXk/3DZKjV&#10;JLs8SAa2YgWrIQdK7i9r3PF25nyWfEmdpAkRjUgq2orKCaGwZlUjUNiPsdhwuj5Wk5YTyY/VmjJQ&#10;EDQ/tqqN7LVEgDTV7UCIILFjU+UaVzFTEtipwSB5guYA5pAZ4UfHGqGV4+m4PSLhO2tQNdN8k7bW&#10;DxePR3OJcWZGxTjrPofGkjmkFOV7Jsb9rC1JAXV48cLsnBhWBEAAESLGscaRFBKFFtTka1J3U0d6&#10;IN8HekMKOLmEEboOpN/vJXoyO17ooIOg0faWJUUdtuEFzU95RjKWU72DUt3w1juB+FGXzrPKQ5cL&#10;FQjnrqdQrf2yPGtWOyH6vlR347ErgI7RpOJ1mZFIkePWuqhWo7lU7WSDt/Yaf/DDmUfLhNyyNsiH&#10;2pJG0gCmjVr1BTGhd1VCuw47CYvOEhVZkMU0iBVdZgrlxZ3BEXbwDqA/ci+IVY8j6Rs2dRcDp6Dv&#10;iI176r5JPhxpkMsXXtJUyMZCECqQauidRA92wN2P27t/w9fiNPiYWBj9QKs8ceLOuvRcYAUlgNO5&#10;+CGvz3HHU/1TzSHJiKIVDyKWkiAGlUYVpRSaVl3/AJgBttvwn/Dj1hk8m9QY+G8UseG0y9Ni473R&#10;AKuSp7eQPsePObzStZSUf6LxObtSjM9np7CPT7BMSEqSoh1JA4iorbIdtHrZ6n5EOaYMuXhtL1+k&#10;XjZNJOhhe4A0EXVA3Y+/Gh+UnLxc1sbL1RSQuSxeNkLENsy37D9wL/p347Afh7zfK5tyKDpklXCx&#10;mR2DERsoprIv42+e9kjgL1P6POl8tR1HDMzN0wrU17Kx+kA9xe/evPDdmYgYr0uXFhrx8ibR1EzQ&#10;AUEpy+p656hrcb1GUE+k8v8ANQxoVEjCRupsCuhaVACtFRRs3e9D9tkwYsjQsRCsKE6X6YGsxg2m&#10;4tl1WSfcaHijQ0N6XfJ5ZkLG8ZXoTMWliJAeNv5SBauQpN3tYP2435yTPhnJKM7ozA9OQhALGnVe&#10;xs6u24Hxe56qKgAcjzp/fbDOpQBPMkgV5Xbh+RWMocNJLapGVCV0s7bHcE2dygJ8nuANuLPiY0LQ&#10;vDKWKsEMZYHSWQbkkUy7UNyR2oWeMBAgljjVzpU++MDVasL3cABq70R/UmuHK4StEWjlrRqK2T7w&#10;wsoOwI2vyPjhwQQQaUI19oMaWv0r4QnmaFCyAHp6BEdIAokgWCBqAPcnztfHEYZCk2KxRqZXLN4G&#10;wU33FEnfe977cS5YBKsjC3XpkLRGlfgV9W3c7jvfE3L44wA4m12TrEtKoJI3UHvfwR/Sxww1BGsR&#10;jGh8veAJopjLA5KlHY6GCiwxFWdrbttf9thxlN1YttIYgbsQAQQRZs9jWx+b87cWRY4HiZRCXlQq&#10;Y++jY2CCCFA28Hz/AEK98OXIyEdlKKSxmDWU6bbAqBZNGt9Q33A7HioSAXrBjGh8veFSZM80ZgUu&#10;qsxIC0LUdq1C6G528A8YzNFjssYLGSS1ZiSULGuxG4BG17Wf3HDufAkiVpU0vGqjplVGsjcdhuNu&#10;/wBu57nhesULGhGzt/Mz0NDje6AB237X9xxaDGND5e8LwiqoaYGkNBQD87WT9QvzZv54kmM2TsKj&#10;QUFDBQDtRANA323u/wB+/Bc+OTkWWMsSxKdCbBSB3o7dz8VXj4mrWI0lDJGLIdlAJAGxJXtttt/f&#10;xwtZNsj524UiQtJ4c4UxQzuRHI8cSFTbqrWgW+5qyTtQ1fYccrCIxIY2kkVGALFSlE+K2JBO4IP7&#10;3wZMzTlosUhhqQGZhpogj29iG23rv8XwZLOhjEcsjrJjARkKqhJSRuzGrJFbG7FVxQAmgPj33WAr&#10;AOZ5N7wtj1SjQ7WtmvlSdz38X++/EroFKorrulMXY6h59ooAA0dxv8ntxzEi48iSSnWrSAAJdsG3&#10;G3wuwNj54yyojHMjM8cySkhEjsugO9OaB7HsSNz5G3DAHSQCHfpccK0iMY0Pl7xguL7RJIVGlzIm&#10;o0GvsLuyAaoG9j2+VuTF+abcRMwI6R6RbfVvuRXkglrG199+D0cBmZtbxrqUI5K9I76bNqTY+b+P&#10;jgl9WhWMgWMAto0qG7bEmj2q62FbnxxXAdR5+0GMaHy94WS46yR6sgrqx2BtLBIC2F7EsRWwHt+f&#10;ngMzLu3RIjkpYzJagtQBoDcXfe6HeiKPDiSRmU6WVAia1dghV2UWxTYg3dHV5oj54BjyMacSzZ0p&#10;6eOhZH0UilyAU07Bm2okD2jseIKCA9O+kHzBoe+sLETIkaSRodMEbFQi2zE33NUzqpF2NiCd+Cy8&#10;YRnMulY4wSn0AsSCDQ2C2Ng3u7/BI+zFay0MpDSRo6SIR0kQ/Qsf852HuBPfuLNcBLK8gji6kQaV&#10;mRiUJLlQdywsgf5b/JPFYWZjG7cGdvKFGbO6pLcnUGQLjohZFJO4A3oHxbeNgt8QRrLodgryMkKl&#10;VeqBA7EVvZO/fbffYF6/JXy3DmNU6W0RApHawSTGGIAJ7kqQfgbcO/8AUEwjEs5Ut0wFRBVXVBar&#10;2kAgi97o+RxVX2nl3/eV4BNcgO/Rulo1HJy+bKnBmiEOpbCR2Tq7gBgCCp+2x3N1tx1F/H/msPL4&#10;MnCfRHOoaMbqPcRYBK0QwINDck2SfHHd71LPHyXHkn6/ReFG0IDoNlSTRN2K/luh4O+3lh+PnPX9&#10;Q8yaXHJITKfrlWYBhZ9wGsWSRTUAP+XHA22ZRQP+zjr0zueEdzdmJc0KBP0sX0Dg5WJDg5M7xoLl&#10;PJ5Oac5RxFMrtKsgf2VIA3dGZmYV4tGvsK47p/8AofLh/hXmZskIxCWYRzTwCNpUC+6ixFEHuwA1&#10;VtV0Oun4cYv5rmKZEqFuiyxoVLAWCKAv2re4vb5N9+O33r3n0c/oXE5YIXMGNjMkpaNjoeqtwGp2&#10;uqOwbYg3xk2eWhnJqVC9asL8u2z5nxNPX/lfLxk/LSlID0JwpLjSjXZyKvHmLz7kmIOev1pIshpy&#10;jhkW3ABGzAgnSNqNkHuaq+N9ekYIMLlv5OKcKZlVpEUENpIB9xsot1VECxQF9+Ou/M583mXrabGx&#10;pj/srgLcOhgpcAe5mFJ5IbcDbfvx2E9P/n48FsOB+UZuVr3xocmI5JdQPfIepRLC7DNSkWAe3HqN&#10;mKAhANWSKVINs68AOvCPDzfqVUmlevfKLFkSR65Q6rKuOqLEg3jkLWKNAlH8agBVXxQOdxwxLkSz&#10;8tCB7bpvKPaflTfu8bk77WCDxcJjnxij+Vw8oElsYTwSSmu9e5WYgA7b/wBd+E/O+U82fBfmH5Ge&#10;aDYSZKrI8KWLOpkYKteRbBex78PLFylJ+rytTnb8RZCauaC2fCvER1p9W8r/ADILRRwAyxlpBGC5&#10;xxJ/u5JQRQJY+6lAAOxPbjTGJ6T5hHlzvO9rJMGiemQCNfqKnUNeruAbAAsKbI47F52BL1ZDA7xj&#10;LJTIa0a1B2rvYJBKrpF1djbinc0xsrFqCNDIkEYRLUqWANs7M40Buw03Q1WGBFFZIFTDW/8AYeft&#10;Fax4WhgzMfo0kCIYHkI1Fv5qcNru9yCBsQNwNoJeXPn9STGV4UjSNSa1MZd2ZnY+HNlSdtNeTszW&#10;GGNMbJ5jNMevkmOONXLp1AANCog9x1bKDttRGxHD3DkGI000fMMNHkYiTF6azdOFQGTrgagshJ0k&#10;Bfat/TRPAFA2MWSkEh1JY6H+uvlB/p/GTFxEBCWSvXkKaFZmBUkdQmyBVnS1UTaggG34PK/zGQJ0&#10;UMQwVApoRyagqMVJUMLFkMQKb2q211Xl8h6kE2Uhlx2dpYlRxIMeZzpDEEAtE1WoYe0Fe4GrjbXI&#10;uVwosOfnSFYIdU2PBEKjnJI0sVUUxGnSw1Nv2AJ3YDW4YJAJrw/PlC5yRZKw2ppz/P6pF75FAsMM&#10;n5wRtKpSNIowVcam0nQzG1s322obE7cOc+ACbGgc9J4ZY5irQPLpG+kMF1KoAbdTt/MHcVwhwYmm&#10;zZs2V5I1yEAxoSmyMCDoLUNjSnclbr2ni5LiP0J5xlsXnjVHEmm4nUEAx6lVmkT+XSAD7gAO5ehY&#10;LBnDjIl/qGX4a/A15s1Kg7LwktqW6NmPeNmfhVyN83m+PB01zMiWYOrqjAqC9pehtwo2Zm01tYsc&#10;e434Z8gi9PegOXSrNGvMciVTIrA/ppEgASMbrRItj/MarbceUv8ACf6eyuZ8yjaSFZki0lZZFkR3&#10;tvapcLbG61UCD8E7cexWKjcv5ZiQyY8U64uIB0XKRrE+myAGbU9Gr2Wu9cfA/wCUt4yTvTZdkQXK&#10;UkrT9Iq6R9LlyUh8s65x1N0JmoQpUxQUH+lTECyXfWmj1BjqX+O3NhlSyNms6NCOnpGgIANlOhRT&#10;F9t6YfJ+OkeY6TZTyZYiixhMVLqbcoN/pS7B27AVf9eOyn498yj5hn5RymEYST9NIpPZQPtQqhJD&#10;A1W5B+18dUMfFi/NyyGLJdSCLaQ9IazYKqaUaj2snbwOOXuXZ0/4qJgDKVkWIqzKBqcVGzpnHqJa&#10;cSUrxGwAFaAAWoNLxaZYoJ4GAGO2KaeIMF6hCkb6wRW2+4/rvxW+ZNlvGyYsjQtGCI4yFYSKQQNg&#10;x1sP5NVf1viVpxE4jUTRoguTUR7aJ9i17EBvbY9771UEzKYjkPphSFz03dnLMGBFGMXrIF6WAA/b&#10;tx2J0rCjG1BqdSB+ajLQRZSWAIB4u2tOxFKkfmXWCB5WmeQCVXXSFVdgCFBAbyBp38G+CHTNiyCJ&#10;pIjD0iZkmjZtIbuakYC2vcUBfja+LBjx4kIWaOd5JZ5y6laZwK2YrKAoK3ZAPbYihfBs0eFlYsgW&#10;Xr5bt/vMiJW1BbuMOqgD7fyg9rFcZYpFKxswhnfCaCMJI/UQourRZsqNirIBqVvcN9JFCuIV55js&#10;8JhalOSYpdbFiob2tIBRILVZ0BtgaF0B9Py+KfKE8MckTxsYzGl24KnU8i2ATQ07Gz3FWDwbicix&#10;oXpRJGLRj+kCKA1s0as1Akk3bbkE13IEEYmagOTNiLdnkIhQcEd3hPleq+XtKeUxZkTnGyWWQxB/&#10;1JGspH1iA3TCm2INrQJABYAvFyppoXi0ZQnJZ+sLLFdTDUS2i1AJ06bHZhftoufkeNkCdnhOMSWk&#10;iyWjjVpQvcuiqRYG4A2NLsK4eYPLyIoZZ9amOJAGU65CqklAgXtqABNgHc1QrjSA+YHOkKKCA9O+&#10;kVkrlw4k/S/NyRtJrkKhHVXAoByulm1k9jYW7JJXitR+qMfHzUglgyYimUI2LqQxRbBsNYCuTamj&#10;poEEAVxs49OFsnRkZUUUgPUUoWXrk0CoBJplIBDAmz7BYvivjA5WhmlnVnyZHBVJBrjoH3Fmb3xk&#10;Df3Amzp0jiU0NCPPzpFYUZPN8mB5cpZmWIhhEilgIoSdJJbY6nBsmm289qglnEsUglzHjx40V5JF&#10;JZcnq7gazQBH82hTajckjiVuWx5E2SpUPGzN01T9QqhtQrj6Q1eLpdyUvbjk8oCQriGMriOdRdVL&#10;SF0UkBDqKqo8ppVnqgN9rBSlOAQG8/F4IWXdFI4xCoUxtBMYy8fYETMLBYbkhf8A4q78OsTFikCN&#10;NJNhKh1h0d3kcGtmkbZ1A8igb7cVTIwik/R6eRPGzJCjoA0pN7MEVxpAHh6A3LdjdkhxzFG8/Wb8&#10;tEFQJOdTsyDdV0kXv3rtvRocQvECC5D5C1G7y4iCGbaAa1OsUjnpSKqqWddgGAB1MT5vYm/vwXNy&#10;nMjjXIWTHREjLVJjgS2wv66JaT4/8OKxNzDN6is8Cy4amxGupHUUbZCXBWu9jz2PDfl3NZGJxYZp&#10;RjOutjOetoNEqqF9QAvY2TVVe3F0EkF9YBUgaxhy6SZ1WHJjaeNHaRi0ZVmANgFQQSfhi1G9l8cW&#10;LEnwsiOWKZWxyd8eEhlKFaptR0mmNEhaodmI4pfMsx+uYCrQytGS0sNVouwxGggAjuRajsSO/HPL&#10;87NMhZHRo41CR61VX1VpZgGZt7N2CV3uuBSmzq4cZt3rEqGRYuMovuDDLGzDKjxcgSSUsrBpPYe1&#10;FhrDrsfr1eRw2mwLCSJIkq39MRLiI35Ummau2o2N+18UNuZZOOItASJlca/eXAVrBcnXpDNewoAe&#10;AOHONz+R3khBjRYAjyM1FTe4dq3AJuyAB99jdSvQeP6MLKNPOzeHKG+Q6omTDJGZxEUpgoFiSnjB&#10;CkdMliRd6hRJ7UQscTYUkeXy7DJ0TrLkKZy0hYD3EpYANXpKWSK1XwyxZsfmUkqY7oHkWMyFtQjl&#10;0+9TCzjQQGHtPxV9uBPzGP8Am3VIUkZUt5xIjOa2ICxNUZFUbonY7eWSJqkzUEJBIUMnzZ7+xfhC&#10;1yTMSUnCxa5LXzoYt0XPetAJTHHHPEzMqZClnkRjbIXYvY+QQd7rtXA//pOn/ssT/wA/04Tqsk8f&#10;VdUjdTqi1EF9HlaGzEeSQTZPeyeB7T/DF/8ARx//AFPHvpG99qlypaEj7UhyHrbnb1aM8zcshZSp&#10;RYkVwks9DmBEqRtLLJqkcRNIwuVXOhCKPSs0b20EEXXDfEx4YscxSk5SCUkH2iSGj9cikFQD4okj&#10;vW9lg0sccBAUO6oCimOlY2dgg0m9tixIN7HxxWp80rI2SyzIaCFFjpVrzIpBAYbmxZO248eCDPUs&#10;O+BjoChB0IhqDjmUx5GVMpclsalW9I2JEhG5A8d62HbiOTlEaQuVIKM99R3TTKp91OCdQZr3vYEe&#10;K2yxcuMxGXIPVRiWQtF7ov8AiWtQu69tLfej345zMtegG/SeQxXHCszRs1GlcxgED4KnuLoC6IWe&#10;hpxB9n8QIeKgHWKiuPLj5MjxxBU1lopVJLXdNGGpQ1HtVr+54dzcsWFYXzY3Yy1ICC5cahqUkqpV&#10;T86d6HcniaQyyLj5OdEI0hHUiiMntZQNxosdRSe5/l+OC15rFkG5njeAxlYIYkIKMBuFkb2s3wPq&#10;+QL4XgTx8vaCAkx8xKknWBseQaYJGGqQoPpBWrN7VYv+o4yXGkaYw8xWVyVD4uliEXTvRSNgLrYa&#10;gx27X2I/P4qPDEsEskv/APDiY0sRPdiqtTb7gM+k3tXbgrIlheEPlSSVrHT6IcGGT+amUkMt7d7A&#10;337cUYCpIIGQLk958IIaYHXWN0TISFaLICoDlQo1AsQCarTsB8d++OfhzZMaZM6szSxlPaS40xUq&#10;i/aqn9MM3cn3gneuE8WU5/QlV1RY1brUSSC/teMsQr0NOoabLMSbA4e5XMGCvHAjSQJBoiSS10yk&#10;KGNHZKH0hb1EksTZ4slQDiwdx7QrAdR5+0KoYZRHLNkOI8RVLQFQ0skhb9MRIop1VWOzaht3B4JI&#10;fMKmVZ1qNdRLGNP0zSlgxobf7wggt3NmjwNDlZXRjjVI5pZWBXWKVGGxGm6LldhuSHokLxnLKmL7&#10;uZSZEk7xBenGoaNCrEiyhF2FprVtie+ocWCgSw9DBgOo8/aGh5h/q6GVHCNDj3Ki6ywaTR+mxKlg&#10;QHVhJvuKJugeF59R5fNsbHkWeELHUc8bkloXXsUTf613OphZABN0vB8mZh8w5egGGkYaVFJIBK0u&#10;kilFNHJpRVJalu23JJSNgR8unfIx9MErsruFQMJWJ9vS92kX2fQDoFAaqIKYMB1Hn7RZTNHgBsl3&#10;OROsaRuLK6HZQUJYbVQDb7EAg3vYpdM6JevJJNC2qVWJJcaDvpZuxctqFfyqdu/EEHTkDRyFZeuq&#10;uLJJGrY2pNNpb2/ykLY7Fayng6cTK0odcdBKDEPcI0IAWOEVquyhBZtt/APBBgOo8/aJcCKVj0AZ&#10;mhRyqI7EJRPtJQWxs/HtUjfuOJ8p5sVCkiF2jdnAR+xB9pFWa89txtwpPODG0pQTyaYkEBRQXDtR&#10;1O43i2+pCWAOxA7gE5zS5CuZZ1ZgvUAjDMCTuxfVpFbgCwL3AviS1WfJvy9T3pEhF8R8D6uIPxxz&#10;GbLWWHU2JrV5jLISTtuqkFaC71VVsDe3D2eVhqlw5pYhL+m8hEsjAna+mSAoAumAYb3d7cT8vyMI&#10;Hp9RZldFksGMgaPqDFHLg9x4sje/DubKgaRzy9mjUxCwIUCs5FvcrK4FbbUCRtxhmFmoTezcOLxG&#10;A6jz9ooXOF5ti4Ly8vmkyZEChnmSrFUemwNnTe4ezZqhxsr8DM3mBmQ5coiaWVxK4Kq7nUQKNE/b&#10;4+Rwj5lj/mMKM50UaOdLBkfodQ+UNLok1bEML3BsniwfgvjsObyk4rRuMopinvCIw4JYMxCs1dwQ&#10;OPL7zUEoUWAUDchgn7fe3tG2QkYCkPevlbn20d2fXL8oyvwsyI1klGRigmSVw7W2hj3O7dqBFm9x&#10;7RXHgp+KfMEk9XZcfV1pH1XCNTEkEgMTdrt57ADt8e+3rPlby/h/zoR5MMbCFZsiGlGu46B9qhSS&#10;Nvadj3vvx+b/APFOWaD8UfU0LtK8NiGGJCVEdsSzhdmNeSDp+1bn6P8AxtPnFK0rqQsJAd2Bws4p&#10;SoAtHmt9S8DEMygDRxYijHThk0AS5cHWyosh3xIoxDmkKdQnDjVUdqUoWpJUlSL9ygrddaSJsyPL&#10;ovFI7NjhKElyMEEb2QgUncsPnv3pg82RLEkS9F0XGQFpYw7pJpK9Ozd3GBZ3O42OxHGFj4zwziZG&#10;SeBlWB0pka9wgZgqoNQK7VsKPgn7ig4SKAg0cvw8dT0d480ohiHANL8x352jDIkkmx4xLGTBkLJH&#10;IrQLMgUEwrKZpfMbAHXEoIHZ9NgosblEU2SYMeWTOMGOMaR8h9WgMbpWGyqhBOj4oXaki8wy4Rge&#10;CUIcrokHWwIXcaVLKBGgQga1qr9ooluK3zOSbGOQ2MsMMpRJw0ZRY5yurWu1bjUCmoKzC9ySagEA&#10;2BD5hyBw6cYt22cJuZY4xYGVIIk6MR6Y1BtbKR7bDUq2bIAsg713GjeccyycXHyc1MHFz5zI2NLB&#10;HI0kkaW6oY7ALAEtqsqBsCDXt36+R/rWJ1JcO2GWKMpU9QD2aFQaWZiLOsm67izxryblgxMk5AWt&#10;aMJ42iWRA5VULSyAkAkCyGawCQCOFlScjQuzZDjmDDEO/Ag+TR1w9SLH0XnMCwoYpHdFBJSRkOhm&#10;Eo1NdkldIChSKYnagK0kMeLUEMyurB5ZG0NCWO7JpZXXtYU6LvZWXcb59a4QURz4pjmRisDqQwK0&#10;QXVBqIKAVXuO4I3AFdbvU/M8blGRNDkQscZ2fSsYLBnUDY6T3Y0dQAG1jccQFJAYm2eXQ6ZRtkyl&#10;LSSmtT+BTWB+dJzLmbCOGSRZ1ddEUevdjQVg8bXVCwCCw3seeNh+m+X805P+WObjMciURiKZ2ZzH&#10;qADuXZwysPAABNUK4pHpzNkSbByMXHTLOc5lacSyCSBtP0tqIQ6Rs/Y96O3G9MINnxwLkxs86sHg&#10;cDpxKboEOpdXAvYMyeavjOqYhNFFmGebnLx5QpUsgmjcC76fho3T6QkWJklmkny8k6UVlXp9OQLt&#10;v1QxWu5IIvciuN88q5r+Y0Y6swloI6smstI30KXD2wrsw2vcDtx0v9V/jL+Hn4P8gzed+qeeYLT4&#10;GNO/5HEmL5bOi2WlIMisbFEIKGwJDceVn4o/6W7nbTyYn4R8rw5kXJbXm8+WTDxyYiQIRF03yMgf&#10;DCgw+ll78CFfOcIBOTtQPQOQSA51OR0h0oYASqhcsPA53L9I/QZ6g5pjYsTR5k0WM8TsjOWjTRZ3&#10;ZtUlk+b771d8VPlXNOUjmGPNDzaDKYzKysJUQ0CDSKrV9iSSTVj7/lf9Uf6S7+Kv1PkTmb1L6J5N&#10;izs0Yj5Z6YxpnhQgilyMo5M0kijYO1HUdgDsNhfgP/GJ61xeaE+svWU3N8jIy45qbG/JlNTDUoUN&#10;TJvagKCvf2iqy7TsK1MVKSLnD9Rzq/0gUcuxP5jp7PtQSwAPE0pYGrlmf86R+9b+GX1QOacvx8NZ&#10;Oq0YRQkkoIPtFe4UVI+Sdx33347W81xoMiIwGkktmk6V6WN2d2BBbxRu+wrjwy/gP/iB5f6l5Vyj&#10;Nx+ZJIZFiEjDIILNS+xlOoA/t5IAPc8e4Xp+abnOEmYkojglVXQsY2LhxZ1EnWmg7BiSTfbtxzpe&#10;BBVLKgFA1elGBDC9mcB26R1FTMOFV8Sb0pbp6tFSf0vEmS0hDRoVZg4pQxdSQCpABZSK8nfz24Ow&#10;uW5cbQCI6rkp6Ht0KdjdKAQa2OoXvXF0zYwiJE2lpVUKLYsbO5PtJBGkE2aFEUfBI5esCxsZFEZj&#10;cMUjv36hYpQDZNdr71+3HSktRq2rqKN5isRjxVJqaV/vt4G05jRsVLiUlYdRGkOQSCpO9BaFVd9v&#10;jizctTKeApKFQoVQst6mY/yqu51EGtXbeztfDrluLDKlOq9FykiJLGQ+ogiwftdsTYBF3Y4apysQ&#10;uhRyBKWZXG4Vh7VTVVkgdmsKL3BquNkNCkgAPYDIxUMnlzs8vQYQmPUQHRbWxspoEMSf5gAN6riC&#10;HHlRRE8Amd6DlhpWOt9a1Rvuf6ffi/pgyRuVdVMh1XsCWjUAqpNaX3trWwKonYEj5WH03vp+8qGD&#10;KaHbatJoHxvt2BB4IMaci/KKdjkwzqJZiVLGPTGppFG6sQfttvdfHDRlGq0ikVxRprZWCnc7dibN&#10;3uP72yx+W/mHMp0KsayEpGjFmau7EH4u+9HtxKmKkTPpjyW9rGMEgWaAski6FE0R47mzwCpA1ica&#10;eXT2eE8kigKJEkUkkCOMrQPY2ALVfjsfuBwEcdUkIdwgYjY77NudRq/P/kcOpMdIinUcpM8fUIIG&#10;oqRfttRZPxf/AC4CWZhMYyFkSVKp9yG+3kMTQrYWeL4DqPP2gxp18j7Qtkxi0h0C4dDBylsTXbsb&#10;odyPH2I4XS4mRGST1GWh011Akr/Na7/3o0fI4tRTTEQWEZAIZAPdpN7EgEt47b/PAyGEOmlZGdBZ&#10;TSWJ/wCemr+338jii5SizN40/uDGnXyPtCVcZRFHGEbUSZGLKQRpqvcNjvewF8YNEHm3ZCHUWDuw&#10;CitgxsAEdiO39+HOREspJZpFQ7KpUggncgAUFrwR/X7QDEVaaMgsq6fdeooTuWatO19iL8b8U+Ut&#10;286n8QY06+R9oWFnQsI1V4wVXqFK0g1ZBFjf9/tuAeF87TRygoVY9S1YWVUGtyO5+Ks/Hnixthgu&#10;YxMxTuyxr5A32qm7bGzX+XE8WBjhVKKXIB1K7AEAHbUDpomj+x4sJRS5JGlH4cIMadfI+0IlSLIR&#10;0CmZwdUgWMhGcgltdiww3Kiz9q7DJYlk1CKEJEAqa2awCbBsmwdW9qT424s+LgdMGWCXSJJOo0K0&#10;zutb2fKjt3U0DewFBnDR0mEIdwZCxhohGO+oqfJXvRIAU7DiYMadfI+0VE49dRNSzxDWpKowWNz/&#10;APAVUUAQAbDGr334DGDI6RhYpZokBOkADuDpBJ9rEUdRsAiiaHa3y4/QVkjNI7UYwtgg/UrKdgQO&#10;xGk154MigMyQnHoxodDqv/rAAdWk/SCt0aYHfcGuIUHBHd4grFWvlx/rpGtkhnVtEkapG7aV1NqC&#10;URYWzv8AFD2r4+BZ8bkolcKscIRV1IxA19SvcFKiyfBO43Avi88s5Fy+YPrSEAFmJdy1uP5C90SC&#10;STRFiypFcTQwY8LFJQYZEZuh0wQFUECvd7nJ2LAknTvuRwooIqSPP2jGqecRDPxza9oreDysDTI5&#10;tIQ2oKFBiLHSBvQPiyf6nwWuc4xMVpZqWNYDsqgMwWwobwNVDYgbbgnw7lgEeOZgiOA1OUDBgps2&#10;3tvV9i1Ub/ajeps3HHLsw9RLSCSRQ7ElSoGwUMVBIBO+wo7XvxUsASSGat7eAh8s4sJtY+YA8Tl5&#10;x05/G71R+nkRY6dORWYHSwVxqJDKpIYVX7/YA1x52c2jyeac1yMQRyPK043BDqwkNaS2k02+wDG+&#10;/HaD8S+ctzjm+bDjzSMpd2dY9bAqrUVWj7T8dr7VxSvRXo8S83XLDPTSayJ1JoD/AA0KsnyxBAB3&#10;vjye2LStamUCArVtOV/0Y9Nssw7Ls4WQQtRdyBVLAkA+9Ho0Nvw//DpsRMWZmWGVgHKOi6dSiyrD&#10;SbJ71vxtH1TyTGT0hzfIkmiXPWNhDjboXOkqQFYFqIpgV+wA88bewuRww8vxfyyxLlomp5CykBa3&#10;JBoKx7DfY9/vk3puDneDmQ5XLllnOqGF0L+4gezVpYK933AvsD88Z5SmUK0Jq1ncZ6N3nHlN4TlT&#10;5q1KZ3Jetnf0DZ9KR+XP+N/8V/V/4Nck5l6o5JO2FBLzFeX5U+MyS5GOJS2l3jYBukGq7oAVbC+P&#10;CX8Rf43v4kvU+NJgJ+Ovqr0xyRJHaDG9MYbensuVQ3tEmbyzJTKl3ohxMhJPeiRx+pz/AEg38O/K&#10;cz0x6rj5l08fIlhkzcTGkQKgnj1EqUPtYEGiO522Jvj8Yv4oci5zybnPNRLJFHjwcwmxkgjjEWmN&#10;JnRTHVKBSgvrUMB2NcfRPhyRJ2tkJIKsIBJqwLB60bE4cl76R53aypH1AfcQNLAeAZ7O7RtD0z/G&#10;x/FJ6CzcfmXJ/wAcvXHNysoP5b1JzPL5tDKAfd1o+Y5GQ8gZO5cvVmhfHfX8E/8ASy/j3y3OQerc&#10;PD5/h5MpGQYM5cNZY6p1kxDCsb33oROx3s+ePGmbCzjGks5kZ0mQRkAyRlG8jcagBW+/bc8A9afH&#10;yHlxZJVlhaiwdixFe7YGgBvtZFeOPR7RuhKSQpLGlSkDzANKFmjLKnLBq1nape2tfK+Ufs5/Br+L&#10;r8MPxg5TyPmGXDB6d5tlEx5WFHL1IBkMD1CVlZGjNndweiStgqDS9heeZGHzGHHflcsebq6oLKyt&#10;AsMsYCa1CnTItm7oqSKsEnj8X/4R/i96z9M8zxMvHy8lMPAUDqrOyRks9KXj1hXbbYgEirJAJJ9u&#10;f4b/AOOM87kxuWy5SSZX5eHDy45gxbXFJTSKCQJI2FAspCgED+QX5Xb9kVs68LUBOtQQDy5eEa0T&#10;kzCRwztm/J9DHotn/muWvHHEUnAnaTHndgseFKX3aJSL1KAATQUsdru+JeWyFWTqY4llTIV520ES&#10;sHK1qbZn1WW23AOwN0SMrNxfUnKYeYYyJj42RpkCRo4d3kt7hfWVdHOxZSQpBD0b4YctWLFWXLhQ&#10;zq6RmZJ9XtdUCHpMwYsSBRo6buu23NJbJyT7P4Du5hwByHQRe+VoksuWjMsZkIOLAqdbohtKAdFi&#10;7KrMLLVak6jaje1Hms5SLlhnn6aSKojjjPUgarpGUFVBZDsSSo/mI93Gs8H1JEk6YyIuJlSKYesh&#10;RhHGTTbmpCxFAHUAj0aaweNu+kcdp8xJn0tiO5jxY9Cvk5EoZmaVyxLMA1amYgMWIXcAcaUlhxYX&#10;1pfw8YVMBBrnrl37xYOWZef+aiiysiaBInURu4JLaQGVyRaAGzWlUJI2J2PFwyedS8vQ5Uz6oBKq&#10;BiOokksg0agNLMJKIJu2ALHxRYucGKQpFEXkMeiSGRGGhiAX06gQBZIoHUNO9GwGPJFxea5PLuRx&#10;iOWWXNWTpyRK0RYsUXplSr+ywAGJW2IIoGqzNoSlCy5BSkkkEhyA4ZqguMxyd4StyGwg2qeYfr19&#10;o9RP4OvTGRk8k5XmmcrJJDDOsghEYRdmG7ABb8bEsK88d5vUefy/BxuZT58b5MsOOUjeOSlLAEdT&#10;2sd7u1tQ3m641X/D7y0enfQ+GZsAPL+Sx8eNBGfdqVR1ARRBrYUCB5varH+Oufh8i9M645XikycY&#10;CfHoBkZ0vQxJLWe66vtXwPx58V7XO3p8V7csTJkxEqb/AI6BixkfUnGQSaHEWJDlhHoNlRhlSmSA&#10;SCtsnGEAGlieBzuax58fiZzd+Z80zVEoxYFmZ1DtVrqrYEknV2oVuNuNaJkEMVjn1xpSqsMWoXVk&#10;sXO5J8LZB+3EvMSc3OyM2WCaRHJEJlkJL7kjV1GK6QTYUKfB+3C7DgljZxlOYlyZB09MZaaJl2Co&#10;Y1GkEn6gq2Dv4I+k7v2ebsux7PLdyJaS9XcgGtODEZEm7R0V4gAmrmrCwepAoGAfQUEcdR5ZmKyI&#10;fzDKsheMnVoP0FWI012LldO+18Gz4+Oia3eYToGISNTJECt0tBVGnySTQHjhEzx4OU80zGSKNyFY&#10;kgmQdla93PYgjax8WOC5Oc5EkEoifeZSUXRpOq9lZn2qxZAIP7DbjTMK0pAUpwXJHLCa+TQArsSS&#10;GFMuRPD9wnWDKyciN5giqpZomJIFsTYWgoIPdbrfY7b8HRx5ED28aIzOKYvoEqXVsQwVQB2NsbH7&#10;8R4+QzyGTNZBJjp/uwGVZCR9PsIW7qmA/bjlpWy3Qys2LJRXoMwZTGt6SoYEm+2oGx5N8ZVLJZnG&#10;v9va/tFoYC450YxBjKOlJoSM6SP922oWdJYaNTWxH8wBAGOXAVBZ4VhLOccyA6gQVvWoHdk+attI&#10;A8njnp7urOI/ajkFio9xFguQ622kEaVHuo6gb4BzM6QyJjgpLDGb9p1MCoIuJ7LWoILMtfZhvwJK&#10;gKDN7ad+0ERwcsyp0jUzyZMKoWj0UrGON9yUG6k2BTG6J7DbhlOsvLcdDNF1NKrJEssmh6PtUBWN&#10;FA1CxQB72CeOOR85hwEysjLrRpaIxA62NkFXUgAqb1BmGoFqJuuK3n5M+RmSSPDkZUcsWmGCabTH&#10;GoGpNK+5SSSCBuCN2vw9Cy31ByTxe/GvfGkKDgju8P0xTkzxS5X5iBQrSCOECQI6b6JhqA0ht9QN&#10;EbnYbVzmeDkF3yGWYq8jKjRyKEETHSfYWbYk6m8gg0QOGGLkZmOOjKjYszqqyIWLMTsNl+k6kKhl&#10;sD/DbChxPldKPUo/TRzGOtG+rqNu4VDRCLvoFdzZ2AIcTR2051Yas+vWEhKglzlrf0GvCESmHFmg&#10;jViCJNDyFCEQ6fczOD7WZdgx2Yk3ueCmlWTHOMYCmrJSdcyR3cTQfTpCigh1EAAAaFIBvfhXLk/n&#10;YprnMQGRqlhjKoraPau1a9rFmipN0oIB4mzch5YKE4xlgCgJHHZ6agEEsCbkc2VYEbg2L24ui/SI&#10;h3ytIDmZLzYuQIfd0ZE3RWGwcrRNkjtY/ffZti46TZHSmQTwhqGKY0IIs05pbQ9iTqJJ34rnLs1o&#10;8aALls4JIYhCrOD9WoMSJCPlb+w4e4WQFhM4gyo50lfTM7tb2fbUYGwHdQU8d+LKSSQcs9bwRxzf&#10;kEUEH5hIYseOWSSkZ6ZUF21AhgpJ2H+Xa69BgyNizDpgYoAXrw69r8DezqHkdhvR78WKSeXNaWGa&#10;ObNAIct9DgbF1IfTQ3qqa/HAsqRI0CtG+PiMjfps41NtsgbcWSDq9orx8cWAAoIskAljp7RzBydM&#10;hESNFVxCFEmRqXUDsEZj4J31BrA2J22DHp6R2YS48UcmKemHil6iSAmzpjFE3tqIJNCieDsXKkke&#10;gFMIQxpErFSmkeVsdRgvcit6JBPFixeY4rBYQDEUUmUxu3W1EVa2QCf8W9DcEcUUm5HXnw5wFJAc&#10;keftFP5hgPJAyyY7BygQGOyoA+lipNruPixd7jhRiYk+OwwJMXSsoHUdvr0HexIwog38bDxxtaGH&#10;BycZYo48zXKza3YBwGH8woHdu532Hf54TczxsbHlAlmZFIUJI1FQa20UdyDsa3+bPeAil/U35tA9&#10;GYCgDtWnGFS5E2HhNHFHEJFl6cJjUlNB9pLih7ipJBWwTRob0GIcbGefoY3Rd49c2UJWaQgEEFkv&#10;pAh7GgAEC7UkXwRLDGBO6z6lUxlWmYhZn8adJ9rKSTpBBC1YJ4lwoFbQoZkSwHlkJdJWY+4IxJVh&#10;uV0atZuwO/FpZIWAAfuSbB6Ea62zY2gSKjgR625xwnNFmkX9QzrEoQKkQQAMPNb6gd2uvmhxn0o/&#10;8R/u/wD9Vwx5ljQYMsmjSqHRKNEakil3FBQ5F/2uiSQbR/6wxfmT/wCRv/qePVSZ8wISAkMAAHYU&#10;YM/HXMeEaWUQKUalrRfcPp5OIjl3aN5SivMWjmCrfsKgjTfZXZqPwOBciNFBjxmkdVIBXZkYMfck&#10;jPqAathpIJHfc8I25l1syYHJ60UhvHSCIpAgPYC72IIYM5JPc0d+GEkjmEzHVSxkIzSIFtPLafrZ&#10;dyACa81uePMRkjNYELsYjMSEK9IuxMTE0yoK03f07EV/Tg+HkcSRpnTSZEjEhFjYdl3rUoPYeS3x&#10;wpgyZ5XhaHD6sEUZfIyS2hXYdkAG5YeWBNfN3xYmlysjHhywOhCgY/liKKAAgEq5sH+YNe5+b4Ia&#10;FhgK5DJvWBZfyUZWTKEjMwP5eNwXGnsC2k0BfZbo+bHC9MXHn6jyxBJidKpGwhLL4VYioW+10bN7&#10;gkVxwOZ4EskozclYHgTV1jqQN4VLAFsp8WEN7knYw4ceRmGfOYfpxECB5HH6qsaspqURj7myQbHF&#10;VAkU6jMxeC4sOMurqLcGgSqkIoamB1sTd12rz44NzOhGCoyWj6cqh44YhMgZgCGFA69vJKlSdw1c&#10;cIJIZRGWRVKq7SRlXSPWPp3LADfbfYn78AvkZGNkJCk0TwvOfzDBFGi7I/UAJLadqF+Qa34olNag&#10;2zBvSCDXjjcxh8kzpIQQXADxRMd1RtNKUs2lBj2ugOOQY3ljVcrXEheOJXIBicDUA/clWCsEI1JY&#10;FjfhPk58szaMaKHHjSeTqSaiXyBqpmVTSoWC9wvtLe3eiAMXl+dllfy+uBxLK7R+JoRJYVgNVuVF&#10;gA6SSQoFkcXCQOPNj+IIsgkxUikVVkbIlKhCCE0qt+4lgzAal1BgBsbK66HC6eQuyoSzZAGsoDqZ&#10;i50nY6nZgoK0tAMqkAXxhm8vzJUfHQZMbNqEfQV+oGC+1nJFi2KpswIXYeQQ8DlfMEkizZfcWUoZ&#10;AzySqVGwiCsV9xRlLAkqaNAm+ICki1H4N48v6giwYWPJDjvM0cjGaVEVSdDQoFAHkL0yyhGLDYbk&#10;Wb45mlfWVngUtQhxyBoRlI1OyNeks1sNRBJWydyePkIfGlklYwjGkJkjkkb3uxBClTb6wTYS7vYD&#10;gXGUz5CogZw50NJkPqiRmXqKendxgFtIIIsLpBbfhUAuHtnBMP5liJIUTqRqFeJKrTdLG4JdSSNm&#10;YMSrUSgrh6sUpgTKlhmiaWFsePYdEykD2goPofspcijv8cATCPpwQ5CmFoMoGZsdQesi7mQUDpc+&#10;bILVu18TnmapGYxPJBEfbGWYKXUtYBDlVkdVGkEFT51WwPEElwGcHPTvviQuGLC00Sq02NkQBerG&#10;FA17V9ClrUfUGINnwCeIZsebDMriSVkn+rqIgkUCz7FcXpr+bY9tj3LGLIVlSQn9aUmSMqgVmjJ2&#10;N2Wut2Ic7f34Bz51frThjMrIFZY1kLoaAdgVZlB/dbNdzXFqNxfo0OCQHo/P+oBw015SR4InTKKu&#10;VldHWMpe6swBX7hqI2FVvxsjDkkgxVTmEkXTSNTIkLAytJexLE0fHn9xfFO5bnyI8BjySMeOMLPD&#10;MqdQIezBqD14pyaFnbi4MFeISwuZuo2gRFAI63o6xuw33oMSdr7HjnzlFJoHFSMiHa9W1hRuW1o1&#10;fDWOOaZ8eZCyFJViULGpI1Opr2pGhcfXtqZQQDtQ4efhlzTLxOa40E0cgRJ9MenS4ca9lIF9IKLs&#10;hyb8ChxXjhKpaZYQ8hUkwS6ggevqii02T8MdJPcd+JuRh8HmmHOkciOrq0g1+xFZwSZGvQp8AAlQ&#10;du+3Hk987VMTIWEoBCfuUxJ/1IJDXuIdJxMWFznbvusejvNOVZPOfTsc/K4y0J5egyhbvCzsAHVw&#10;xIN+RVKP3PHiZ/Ev+F3LeU+psjnv5EQ5r5LCeSG1C6mNXqoCK+6MpPmxvx7bfhN6hk5hywcuV9eP&#10;NvOs2ncNGf8AdEAENqoiiRt4484P42PSuUMLmX5LJbGaaSaRZFsOBrI3Z1ot9i1Vf249h/GG95c/&#10;bDs6lgF0kKZgcOEMan6hnl4xxd9yFCUFFzhooZ/cCCHvdtPz5Kc15q+LkGCcw4sMTNFHLFAXLNft&#10;LFbWTUKr6SBY3IIBSzSPi9frnFjZdTsV0RyagBC5/wDZspAuwTuoJ2biwDBxeU8uvOaDPdMap8eW&#10;SAhnUf712Ya1dDqoatSMq0rCxxUc1Y5XSeES5vLZQnXUaT+VIsgaV0FgAK91WWLkUQB+i0rBIYin&#10;1eIDjR2bzrHkcIcksXya34PrDHqTT4zY8ubBLM4jC5GOpRliAB1FkK6jakkbqSLYmgOEOdncsmkm&#10;wpJst8zGi6rN0pGBBOlSsdBbAUBmJRUNawtnh1+VcRQtCYmW3fHcxMziUgKiWoUkgsQVIBFkAEC+&#10;KA/KMmaTLbMysjHmEssczwBTJJBK20aBfdIQyknegSQwIAqCQA5iwBcNrTpXyi48uykxo2mxnRG6&#10;QTRKB1ArDc24YDc2ArE/y6hvxrr1tnZCTZBwxjRjJaMFA2hpGXZzsoiJ7k1Zj3BbsRcFxDFFjNjT&#10;5CwYUGlmnUu8i0AHZHKt7zdjSQoDbbHjX/qCTGxsqMc0ONkY08jyQuLSnCUh1KQxGoj2kkWKHeuM&#10;yiwZ2Jt2Hi4UosKPW/5busae9UZuXh4a9dWWEXGJZVCnryj3IuzagzFdJDGgS2rYjjRmTyybm+aY&#10;4FkSSOXqq00QeF2H8tsCFU2L1UGHYjuNr+tZuV8+V4ZcjMRUMX5KGBnA6kbFAw0FiV+zWO7U29Pv&#10;w29FS80nyPzOVK6AIDFJFI0ugC5Q0aaaYqAqB7e6bTQJ4yr2mXLopaXNgal+HZvm8dHZzMCQ1AXc&#10;1YGn4tFV9J+gM+aJpJ4JhjK5l6cLL7Nf1MhA2W9/aSAT34X/AIhc6T05yafE5cjxvHHMGEkzmRmV&#10;SB0yLKknfYg/Bvjt/wAywuVemeXxvgQ6p1xg0WmQgqXWm1IS/SUHuHVRV0SeOnf4k8nk5ziZ3Uyo&#10;sqSaVpdOKVM0auCdGkUWAY+4rqJHiuObtG1JSMQL1yys96EaeGjaBLBIBNSb5ehMeKv8R/rPn3Nl&#10;nxmlnjM7zIxUyq6oGNg+/wCpu2qt7N3x53c0xzhuTiQ4kk05ZpOqlTL/AIj73oMSCSbH2Ubcesn8&#10;Rv4TTcuin57kY/OtMEPVQY8EhtWuiqCJy9jvttW9+fPM+lJ+ZvLKhxjE4ZEWckZB1HZZoXWMo3hw&#10;EpSNiOPW7jnbL/jY1pSvGGJAJYgg1LU5vlHN2tExJGEqo7XrwF6jizcbxoCad0mS51WgQyQoh0Me&#10;4KFnBJJHus/IA7cXP0zk/lczEllkbMyG0ssasGljJNKhGliqgbg97NbVxacr8MMrl8kuXLy3XHWo&#10;dOQ9FNiSY0sMSO92wP8AKOx4+5byzHeMzcuiTH5nFIAkkmkNIyt7k0Skjwe5BNVvQPD9sVs0xJTK&#10;SUH/AKlJyAIckOxc2oXesV2dU1JdRLDiAw5EgZF9SXEe3f8AotPxW5vyn8Sz+H3Mecyvj84xH5ly&#10;vFyJSpgkjK/oIXKk0NxXfxvvx+xz8IfxFyOX8uwMGXMh6xgQFZCZY22BBatlJ8M1G/PH4ef4F8vk&#10;sHrzknqfmKtDz3l4GLjybrCqsQJHDANZsatNqBf3HH62/wADfXHI+e8sx0/M6ctMeJFnikBt9IJJ&#10;FWRtR1AX44+fbwWiVtmIzCjEm2pThc0swI6F8nj1WxzPn7OUFLzAXSSw+lxYvkLuXeoj1f5fnLzz&#10;Fx84QKjIrGd8dhTOo8IdztvrXUtXsN+HfLYf1g6gEUSAxW+zU1MAxYHcV278aY9F8xmhxsKJmeGN&#10;4hH1kDES+1XSTQp0259rAUPbXzxuWJzGI5Z11uygKwbR7fDMi0oof4h+/jjqbBNCkitCxAq9GsGz&#10;ozlq1ZootkFi75uLW8aHKhyi/wDLJ3goH/aXMSERAA6FNhqagQTdmmPwLujasN0dS2UAFcOwxxQd&#10;RsKtTaKaHtrcX7a3NC5ZkymN4pJFeQLpiLGNG6b7rGab6luzYutru+Nn8mwRMsE3QDTwxJcvUIVl&#10;2v2m9wDe1Bux88dcMbEd6xQzP+pzuDY6jj4RIMZpxoiUKCo95CkRK1krqoV5r/Fe9k8YT8rhMDRv&#10;IWdB9WkBGAG3gsKvvv8A12qzxQxNUbBnIkMjuB0w6rvVk6X0EAAIbP8AUcSTA5CPMAuIFYRxEqtz&#10;G7AIbcGrANgee+/EgPmOuflAJqwzqJo1hTkPev51nDCcFZYrAOS5CKp3VbssH0g2QBYIA8HjlcKa&#10;SSSQs5kTTGpO7lTVuwQqAg8kk2NiN64v78nilcSMVecSe5+wKimAY2QDuBWw/vfHLYKTxSkIYCHI&#10;DKAjEKCFJFFSG8hQAQNjdHi4QQQaUI19ouJz/wCzHQgWjXOZiks2tiGjUUWUFgSNgC10o7GqrYjg&#10;KLliKBk5BUsSRCAhAsdgCPqPk2u5Pe+LllYuOGUZK9UUyWVC2boatIBH2YbbXZ8K2wHjfTTPjEno&#10;sjCQo3wzV9vaSfmzwyATeJHMfoxXpsISSVEjLNIukOw0hbPhQTbfbbiI8ryMWZGeXqsxKOfcgPwA&#10;qggFfO+++3ji4Y2JHDJUitrY/psKVjRvfUS1na9Io7+ODc6bHjidRGI5VCsWCgkOO9E7AsNjQ77f&#10;HBB86/1W4fr1jXkuJljrNDkRGZG1MCFCFN/YpI1WR5B3+eBIsF53GopFqO+lSXLDfdW1WL3vtt9r&#10;4uUWDDk6plDGQgkhlAIXubB2v9gdvPkfflgWCoY0QLZnJJeOz3Cjf57g3W/fgg+bxOWX68fzFdGI&#10;wJiCMkkcftlYbOG2ulDe7agAP6E9gHwnLkxxyv0QxlJDLZ8hTXb7X9xxdp8YKn6kxnaJQySpGQzE&#10;UV8BdOxHbv34lxsKPIiKMjRGRGcrrOt9jewKglu1E8QoOCO7wGa3+2bWFe365RSQ0skccUaCFWUF&#10;N6difqDUPoIBrwKN2TxljMRrYRMGR9Goe5bog6hsWAPdl3A2AO1WhcXHjMIkjeL2ukLVRVhskbmy&#10;GUEEgEE1VGibjhwi00IYllkYjRpIBJGkkAEKQpF0Wok7iuKFFAxrm9ulIuJhzrobekVnIx5lMNto&#10;Ejm2EQKre5YkiyNqUECwT9uHMWMi4xKdFUiKMCECdWRj7um5H1fPYdxvtxcIeWIwEKpGQFZ5I5Qq&#10;2o9oKkmrBFgKaN9uPpcOIxdVylY4KtEPbqC/TqCkLsftvXc1xUoIBLinekKXMOouBT2s76/1TMjF&#10;kk1BYXjiDKzSqK0su6gBdgNyD8nt54jgiLO7uzuY2BWZwV6ekgVqOxB+mh32s0N7BJGjF5AZDGyj&#10;2RjSXIFm1b3Edu6jYWPtKuNEkUEk3UQ5IZiigMIydg0iEEaaHkVdk0eJASzly1CKN4aRlxuoJDX8&#10;Q+XOz+kIeY56jBnFonSW2JohyfpJYNqMnevAF7Djp/8Aip6pkg/NxM/RiaJgPy8oMzjSL7mtyTYs&#10;Df8AY8djPxC53y7lmFNjwKFdddSMCDIqiyyDV7ifGzAGxe3HQT1lzD/WWY062clTNFqd7gQmvc6A&#10;/URQXagQBuTvyNrnpQ4YDO9rZDjfSOrsqaJJNHueh8rDiI0lmyyHPyZtDLGZAxldQjUWvf2gEf8A&#10;xVZO33276JxoJZC8bmRSqaasASf4foskn4Ffeu+uGwnnnYSyM0M36crR/ST/AIRrXajuCpGrfY1x&#10;ur0Vgf6rxFSJzPEqh1J3eSQjZCSNSV502P248ZtUwJX9JuS4JpUjmw1IpoY6O2beVy5ctLMgYXGZ&#10;S1qk/wB9I2hTzRRYzxxNK8YUCN+nKqJ40izf7nf4vh/yXFTkXR5nmPPj4UZdZo5ZQoc0SpUODqs0&#10;BW9n54q3K3/NZVSJlRz70sClxHv4Y+5du4N3ub449bZ2VLyz8nJrdAuvGyciyikAg2A20l+0dxY7&#10;jhaZrB7OznLz9njhlJmLYH6mq/PKnHgLR5v/AMaMuP6sbmMgxUnTTPEEcFy6sXCiQ7AVsbAu+PyR&#10;/wAVH4I5kvNOdtyrAjxZ8ybIYsINSB9RJZWClSfF1uKuiOP1TfxDZv5dc3rTNLImtNGqQKxN0WAN&#10;k3sFAoHckHv5cfiB6ZwPUUJwsnl8b9RtbMNAdGcsykySabU1stlr43bh+IV7t28rJVMkYv8AyJcE&#10;KqKAu92JrdKcnd+27vEzZZbJAmEYgSKEMGNHOh0rnH5cua+lPVvJ+vyl45HZEDkLaqpBpmiaQK5e&#10;t+mh7bgEXxXz6XzsLHjycjDyWmmkJDEhY3jrcuzlyCBdirv+nHv3zH+Fn0p6uzJIZ+XvjZsUsrtJ&#10;+XlKurWpP5gADT50IRtuLPCP1T/AT6Z5N6Ly+aYjOZpBJqCNlzKLs2iTMwiDEgEIGHk1vx9dkfGG&#10;79qQlBV9RCQEzEtpdSSphWmZq4EeRXsk+WogodnH0mpNHABY1drR4Wx418vmxYlPSIdpI4WHUJ1E&#10;MqkE3QvwNjt3rjY/4Pc75r6Z55E2EmTgI0qCOUESMrB091NTdN0P6iqxFm9JN8XD8SfwR5x6Rych&#10;+T4uQsEGZkdZgJEGk/FJuDpLbj5s331t6WyZJMlcGVWiysWQGJ5QXYzw2ZoxbEOrndTZAVb3ocG8&#10;VStplpmSwAFjJyHATqQ45jPxzF5C/rdBDBlAuCWLGjVFdNS8fps/h+/FvH9Wfh1ynlDSYcmfy+IG&#10;bIdWSVVRDqC7HVEdJ1LQCsxo7gcb7gn5jMqRs0SRTkKXiKqWbunQXV2HnUK8rdk8eRf8JnqtcdeX&#10;YOZkL/t2hVETskgjTSXVWawU2966T9zR49h/T0/Lea4MWgAiOIdMAqrdSMARlJyAS3uBKgAGvcDf&#10;Hgp88S5jA/Ukt4M/nR9SevXkqUpALgOkV4M/szZ+MRcv5XFk5DdZcljAzopJIOqgdipNtq3sWT9W&#10;wHHYP0pmflFwmbUZ8CKkMusStqI0BdY2Js0wN13o8at5fC0GWFYvDnxlW6cQamAGpwHZNLlq02SQ&#10;QG373uzk2GkseNlTRlMif3HWAyMFIAJCFQoAtgW7AVRN1qlzSpKiTVhe5oPwdc+UXKQqhNXubuT1&#10;87gaxcjl5mT1MuWSKOGGJi6ubdy+yqGBD6zYGoHYAWa243N+BHKMXnvq7CnMKzJgypHG6KzAlSsj&#10;qtggksaLKTZUjt31cMNZo8lYjjyacC2QnStn3RlQap9QFg2QN2Gk1x3X/hO9C/l3gzHdJ8uo8kOi&#10;oscEk7jZFAtm1XpS9gK7tfHB+IN4p3fu3aNpIOGXJWvFmSlJUc3Jaw1ZwBF0bMFLSxro5AckAdMz&#10;/UetfoPBHLuScslTq40EeHE/TkouTGgcmiKruLCix4I246f/AI++uP8AW2bzPFyJ5iS7LGA2mMDd&#10;UIAVtTACquvHbju7IG5f6UxYuZxSrzHHxQsgCPGwVEpdVEremrU9xdA9h5P/AI3+rxJ62xOTwvBr&#10;yJ5cl4nUK0cMbEF9WwI1HyLHauPzPuTZf/k957Rt0yilzZm0KuxUubjY0NQ4DFhSnDuymRLTSowg&#10;WZgK3rV2t+Io2JJ1YyGMirAxJ1uFB11VjZlb4NMB2IHhpA8kokjjmKOCArs4LRBtgCaGoH+WgSPi&#10;jwmVNHWjM0KjL3aVozJpSySVcFjv4rYd6HH00ccAbHhmjqRRIMu5DEpAGlC2oNbEbaiFHYC+PpyV&#10;roAftFBkRx5ZU5xYqJIOYtEmXyzDWZcaSQzOVLsZF9plO+oHTrAbuCFG/FezoY4oS79M6CQLewCL&#10;rSSoOsCv5Qb2JPBQzM3qoHjEsTOsXXif3JR7F7oWfBs18cTzrjpLpyFMqDWdUuhl1ONlKKSD3+qg&#10;w24FkmpIvbWwGQ4xZJJNTl31hRhdNXSKZWdJI+pG+mnCn/FqSyKPtfegDwU2OmQEZV1mMOqymg0a&#10;jf3MAFIFbGrNk/cPl5WixxzIY2gMIXqAKsq2bKjUWpa2HY1fGEUv5d3ii5fFLjNtMxm1FFI+oRjU&#10;WY2S1D7dxslhoKW4QyKlPPkQrLGXMlhPy0gTSU1WNFlgXBYEqSLBsjsDwBrhx6mkxciOQpTzks+s&#10;uTqOxrpE7EiiASLG54teZgieMzLmJKgnVegEJeBDuAxqwygBOwoNdGt6/LHgl5dc+SXZjDHHGjJG&#10;OkQR2DAlqBHtonvffipUxIAdr8m8oIUPzHClefI0RRxwgLCj606UhH8qhrCm9QoBr3Jvfgzl/MIc&#10;wRvkaZYmDLHNagoUJOliHZgti1DAWP7hRk8iaSUyLNLInV98ZRUOl11DcAHWpXTvp+ApJFZ4/J8q&#10;DKOmUdJUKaJQ63R9p1KVDHVQNkNvYrtxeWsEl6UPK4byiC4BapizT8ywoFhmxQ4nklIRpkMkYrZu&#10;lrBY2SGAWgK0/HCzms8k8bM5l6iyVGyMmhkcb6gi2prYMdTLpqtr4imhzmkUl4UjidUjxwlyggBi&#10;yNSFWYqLdgBZNlhREjoUBEusnWsvUSNgl01hVBO69i4FPvqbTw7Gl28yKfrnSKFTpNC9H0vCmLCe&#10;cWiASQzdR9NMkibjpFXtmaVb1OtKDuANuDOhjMZHhj0GVTcCgEdYC9HuHYdxpJtvi+HhkjGlIlha&#10;VIRKLVi7L9RZmWx2/dR/Ma34VLcuSroXjciTcj2QGQ6gY3oImkAjXpIrZfHDEKSHNSXZwzWFq8Yq&#10;Ekhw0BPkdBYgkX60daY0j0Cl3OpW2BHkJ9Q871w1wMo5rxpJky47PUhRSEVip+n6Qb72AWB2snie&#10;OKMJHrLZcjNo1xujLIjWDqBBdfi6N1d7ngdoPys69LRI8b6oY1HujQncANWgqdydx9vHDQoHnmIn&#10;AdR5+0c50kkayXM4dXK7AodJNhr7AkXdEG+3xwEc5S6LfTVUUB3ZX3oEnsSSSKOk3324ny1yWHQd&#10;Zslcgu5ZU1fl3IoCwAHu+xIo7Xwux+T5JjWAjp0xsy0JH1n26SCWVRtvbb9jXExZKSCTllreH2Hl&#10;4xAZViEom0IwXSKb6mGurI8iw37jgzHR8nNl9sEMcbj3Aa5JTXf221Ha6A278Jo+WZeNGyPNUalS&#10;YzGJAD8s1kgnwy6TXbzXKA4uT+ZhnaFvCJZ1tQJ2cldR8WPPEEOGOcSoEhhr7xbc7Omhjjhx806K&#10;fUiRMjowBLEkgGivtoADtZN8VFuY5UsZhALxhrUuFchrOyMaOrzXi/k1w667TxiVCs2QTT6iVZAe&#10;67UpZvI7XZ78AmCA5bSmFpAFIaGK2WOSrsBdXuPyQRxUlQNBSwz/AHFMB1Hn7RWMmSbInOP1JpGj&#10;kMrY6KUdGAJSQkqVZKYBu+22wO7zluJzGEGXJzYo8YP+nEJNJ1kCg0bUNu+oLqIPfg+CDIgdZsfE&#10;jEsp6c7SOBN07LgliBp0jbSATdAjvwJBIYcpMxMXr4oyHEscja1jdRRKIfYbIrsAbBBFHhkpypD0&#10;OIXdripH65XiWwtX/YeT9t5mG6SvmouR+Z1pGjIyWy02orpBbSBqu7qtiB54+/LQfH/7f/1XCXLy&#10;w+XI4R8eKQdTQKZKNhhoS2WtydiFNHfa1n59/l//AJ5P/qOO4mYG+48W16RKiCXCyKD0GQt1y5Re&#10;I8YYj65OiiKrrIEUkLKCbV5I00X3FMAKA7cQs7E6lSbKwumxHTOlUcEm1pQaJNWSBYJJ2HFlilyM&#10;PIeWOHF6ObfWxpYxMw8DUGvQaNGhfwb4mj5fTzS48pgjI1tEEVI9TfXHGfpCqKI0qCPnjilBD1FO&#10;ftCoWQ4qqqNAMuLrxLrhLNIHJF2WsqputhW/3vh/yuBKixupEZsgdNxM5d9N3Z16fcDQ0rtV/uVD&#10;TpFqqSZY4xdY5WZiOzBgxsb0e7Xt224Bizc8iOJIZYSZP/vsRqJ5Us0GU6nSlO+gAHwSd+KQRZc7&#10;07HmTTRyxRvjQ9NpVAVA+jckE+7SCP5CDQIvc8DSYONEFnTGd0ndUSMSDoEoKVRHqMrb0b3O2xrh&#10;jHDMqyVJ1oZAisZKDa2Avc0RR3KCt745fHlhRFKGbRIrRvITjrGT/gUkhwv+I3qFHghyS4HCnhCf&#10;JwJ8WARvAgmyGdrkkY6I+4Vo9IAFfTZBFVdjhPiYKyuyyY5ESsBInUYrqax1DYYgkm1omh22HFsy&#10;kw8iWaRpB16RZZGc6UOwPYqpH3Hm9yNuMzDjQQmVnikxtAUyhrlDGtPvvcWLFC/itySLRWxhQLM2&#10;Oeu6xk6VAVldQATpLFS3u9uoiq3rZrPj5lBBgrkpjLDJBqj0gtLI6ob/AFAU9hQ/7tgfd2W+BeZQ&#10;T5GOVhi1IX1RThmuxsAygkUFslq1WTZsnhMnL83EECSyrSaBI0f01LvRRrOmMnT1VvT9iL4IIsWF&#10;zcwTwZ8sh1ZMzBkmjDtpK+wNHRKqFAbYBrAFX3wyebY02WJsSKeOOHWzY6AIGbUNUjAjWCukXo7A&#10;9tzabM5c8lZCPO8i1LG0ZdgGB3ABqkUDfVYP3HEGPyyZ2TIX8xHMgZ2YuXjj6mm9CuBbub2oqCdt&#10;XbjPBDeXLxsuOSTQ+qZ1tj/uiEOma32dULEBSd+/kcfICmp8kRwK/ZcdwQUjJMWsGiS7EKWBYsDq&#10;+lTcGFy4yRCyJYVcAksYjqZtUgeiSy3uq0GJ82BbteUVJfSSTGkUMxlnV3TRYLjUQ+j+VI2BYAks&#10;SDuQQuGXlMkbOgUTgAlQS3SVu8jhW0+3YBVGw2334FzcX89mJAclWCoXjleZyEL17QCdyCLUn6lG&#10;29UfPDHJnQYhjYxlLieNrIZBQDEDSoG+q9Q37WeHmPyDrwQxCB2d5JF1ArGVUNY9wLO4Ra06arUa&#10;A8JCjiqbkPblF8B1Hn7QkjMsGDC7uq5UDmMs0WoOvYUqgsLqwSV732ArGWZI6LFgs7DqBgFTUQNt&#10;u6qe9pt3sm+LLk8nMUbawcdotSwH9Qait9yxIc7dx3J88VSWKaUszdV5AwjSNIjsdh4VbVtvq9vf&#10;bvw4FFXPJiIbCuXLVjJLi9KSRJQuREASr6CKKgBdiOwBB2OxNcXnl/NtGPHlSY6AnSmhRpEZUDvG&#10;G1kn5IB8m64H5Z6SaeFHXGrPyZTMY3amSFNzJqUEIoqxa97BB78E/wCoYGm1RsxjWbTK4DtGXGzO&#10;9EWUIoAEA9xXGJeEuCHNOWuv4hF3NL+ukMTzY5jFSkQjr3MuzhbB1FgQ1dxZYgnxXEHMsv8AIxRf&#10;kGkk6jRM7ygyhQTdAp7gBvqDGz8Gr4YYXKsVCzxuJWlBgRSDGIwSRqAN773bEfB+y3mXJJpslMP8&#10;y6JGpaQQqwDhaNI4YDUQP5gAfk9uPMb2I+TMSEEGpCmplQ1qC9j0pWNEpbEJdySAG15EC3PIOzx3&#10;2/A3muO/LceYMOpHDE0gCg0CqguNRUoBvvXbwRY4oX8XPoHE5nySfmkMgmw58YyfmGX9KOV0tk1o&#10;CofVd6qO97gbwfgxndHEgxUiVpJI+mVnlqRguytsCGqgaawR9+Nq/ipkz8w/D/nHp3OVZYp4ZXia&#10;o/0pDEVHTZdQWj31FPb47EYfgCcJW2/5CRhVLWtJbM4wCTW5Sa8sxGXfcolWEFwUpNXFSA7ZXcHN&#10;9Hj82vOBnY3OudY2LjQdOLOlxWlkPVWSOBgA66mPUD0WNjTY0gqdwNzUyRvFzGOIY8eUI/zGHDCI&#10;4ZJAojZoXACFq0sVcFvq925J2r6p9MPy71VzGKVIimLkTIhyQEJWZ21WXBilJYhl2YCzVUOF3NOW&#10;v/q2HAiSLK6ZMmtSq9NwK6RfUVUEVTMoU9qDbD9dSPq2eROcMtCF/TUstCGzYuQXq+R0Hz0umcpD&#10;Asc3smlaZnhXhFE5floUdjM2MZZT0kKK6nT/ADEFSyEHcIgO9EEDjLKyuXNFO0WRFJMpYLM8fSlG&#10;SFJYotEFHILMCALBNCyeFQ5dPy/KiyenOdBaRopCxEbiwyJqYBlGxEgNnYAUGDBZiPltjZrGPr6n&#10;BRlEfTVmoFmUlXX/AA9QI+xFOKKrmTAHqK589OT1u2TxqSGAa5r4tEeQrPhI9NlwThgHZxEY3+kt&#10;pQrpRdqJBCgeK41L6lwi2LJBldFpF/8AvKNmDUmsqjax79bmyEUeQQaFjbsXMuXyL+XyYljaESqv&#10;S9oaRwy+1iSharOm61V27cag5xjS5WdFJBg5JiXJ6T5DsTIIFK6pW0llLKovcagD2A3GKZtKQ5cK&#10;HE/l6+14alApQVy8Ge1b/mNQYnpfLzeaxtbRRJLaiEWVbRRhkI1Fkd7PgMF06jQI7A8gin9Hcrgn&#10;04mNzGV5CWkjVdUGlmDHUNWpiSFBJEgXtQo2L056bjw9WdEjtissb9ZIhMyNuAJUGmQixRsAkrYt&#10;iSF/qlJ+e5aYcaTS9OMtHjlGx9bWR+mjgsuoMtURd7i7ry+17bLVNcLfCoZjhSmpubve8dOQkhOE&#10;j7taAMM2453zjVGf6l5zzf1Lj4kuM+TFzPIMMs8Sno0wJBIsAoRsFABH2rja/Jfwox84/k4fT+Fh&#10;JMjyjMeRsmaRmPuZ1Zm0K5+hbQqOLt6G/B3Jyejnvhy9ZGSZIUQsElY0QRpLMQCfcdSHwAeO1/pz&#10;0evJlWOaAyuyoVhcMjoQbbq7WpHhWLX2GkdhG2SpicJKWIzrXQNzcRZaSgsCCaEEGnjwjy1/Gz8A&#10;MTMwsjCzsKRj+WZIWU6YUW67yKgF3YAsEd2+fKv8Qv4bMf0/kzZGPyqBtEyssyIOoP8AES6AhiR9&#10;S77EU3H6w/Wn4f4nqLkckjYs6ydIiJ5McyxuqqPbShqW9gbJ7Wd9vKH8bPwzbAz8kSYMpi0uyyGB&#10;yAFB/T00dNV7W8HuRXFU7+m7vXg2eYcKiwAICASwqHqQAGpXON2ybFL20ETiElIdzQE5ceAa4ase&#10;Efq/8OuUcs5fLzSdDF+WOl8eaNpAwYUbViTpajp0nbYHjrrzbk3I8TOxM/8AJ48eG7KelGrIZGPh&#10;mBGk/wDCCfIrxx6meu/QbcznyIYakSbVC0EyqFLNYXqPoAUA0CSdj546TfiR+FXqPEDwPy3K/L4c&#10;jNAvL1jncOtkP7Ax0ttRokbH54727d9zJ5AnTgVLoSspJyNyxAH+oazxydt2CXKUoJctmFEMBQsL&#10;G73FYf8A4T80T09DDNyqAYUK5CuI4lLuGlcfqPI2p2UAljTdtv29nP4d/wAdJeRrDjyZ4NwxMXaS&#10;wWGmygJZgL2IHuBF0ex/Pj6F5h6g9POuPzCaYS5PM2ghXMQwPjwKfasivp1+SzFSq2DvtXoN+F/q&#10;aQpjrkSxRvZCzoY9yKFXGxCg9w21/AAHHE35ss1cz5iJipa3dKkgHEGDgizK1Y2EdvcIlFXy1/Wg&#10;kApV9IJIALqroHvkTrH67v4f/wAeeS+o+U4GLlZwfMWGCwoFI7aQXHUF0AT3C130ad+O7n/pBi5U&#10;bzYTlzIqoEchWlG2pkA9tCu4C6rrSoO/5ffwE/GNvTj8shyeZIHeUwO+uPTDEFpG9tEjcEAnckk1&#10;Q49mfwO/H7kfPZuX8v5lzXGyVRmR3WWMMC1kVZBJVAKJLAA/UAxJybr3kpBMnaEhC0EjHZK3KWIc&#10;gg0PIs5jfvXYf8VQLkpKXSTQ8EszUoAc0sc4794OfJjhTMJFclSrCwemSCGcNal7O5s2AdhW2yPT&#10;3q4pkNjSzrKa1MhZkUILor/ibewo2vfxXGocbmWBnJG+JlLlYk/TMQtSaBu1O58AUu9aiCw73HlM&#10;EQlmypUUKxSMSbB0UgroRCFYFib1EA7Gh549hs21y1MVTE2s7GoDNW1bdnz66FhQNYUGcdloMkcx&#10;gxocZHAemErsCI1FMVUsQCdS0LOwFDYaeLDj8til0rMtqr6lDN9bJ2ZnrTRO+hCL7LXfjTPKOdnH&#10;ZTFIswxo9AwpXKh2FDSZBakV7jZJ778bb5VltnwQpIZljBD9KMqFi1+4oWAur7OCVIAFWSeOnLUh&#10;agAXNwzMbNV860bIm0QSoJcu3nrc++RgiTBl0qREsemR9RD+0gAgLdWxC0NQr3bWaPCaYZMmoSxG&#10;JQUMMrhijEbHqBSGAqzqLXYvi35EKx44deu1HUUYEkhdhVbD5QjUe4/mJ4CWEzIklSmF3DGNh0ha&#10;X9JAO5oggAqbpmBIB1YVOze3jCvmkOc9SbDmfwRFPmxJX61FZola42IvXqF7MKJonYEkAdzwJi4W&#10;aGkWVfYtERfyEV2YDYbHv87/ALbH/K4+SY2KxWAE0xjezW4I3Ddu1D9xfH2bhQ8vgUxLLLkySBUU&#10;++wSNRZlOwAJ7jb/AD4nAdR5+0HzwRhJrTRjaxz9X8Y1nm8vmxp8SQQxzI9llWQu6LVBmG7Ct6F7&#10;UargKfEeXqBFkkerTUSyjc0tGzYB8Efvxc8rFcyykJJB7dBdwDZG5KMLWiTsNth3HHMWPNoDSMVZ&#10;FtXMZdaH85IAqxRAN9+54MB1Hn7QxCwM7izi9MnvFExcRoJVSQnqOndfYu3khj2HY1RvYcGTJJE6&#10;Oughlr2wi1I8sfqpRuSxII3HFnxcctLJ1liyEYMVd1IN71WkBh4IBANn9+AciGEgLEJmMRqdkUkF&#10;WPYMRuQNiWsiiKHBgOo8/aLKWkggXppqOMVsTyAzfmMrUARpjVdKgdt32NNsAn8ovtwdBGHIkkKA&#10;NGypoZ/P02t6if6gfPe+C4uVmZgkcRSJwziSZLAI31b9jXktfgeeGODg9ArqQnSxBOgEEf4hakgV&#10;9QJHyNuDAdR5+0ClpNASCGpSumffWFMWGQ6RPTIyqbAV2IbcimF6l1UNzQB3IG2K4UkbyxkPtO5j&#10;IRdKBRsw2Ue4bEattyB54sWQIYpUeRRFqR2VoyQ8uk1oIAsH+ZSFuzV1xJLA+uMxESiWJSEkBDKQ&#10;u4JBBU35okmx224goID076RImHOoOmfm3GEcMfSUKyiWV2J1H/DuprV7QCAHFMAACAAOwHMMaWGY&#10;iJG0kFJARSPQ1kgMQC1EGgwIAGxB3t5xW6YsA45VVZ0Kl4z2BQH3arurAHc6d+IYo48cssqPLHGz&#10;AyOpdumLa1sj9QgnURsdhvQ4SpQZQ08LjvxiColwBTlXyiviLJeATzGHHhEYKrJGUphpAQkDZnAJ&#10;BagdVWRxUeZ8ziSdp5siGARwSDQh1rqG0aiySS25NCh54uvqLn/JMJGMRSRlgt43kXYtROmJiqsw&#10;9t6iNNnfa+Oofrz1lHPkGLHkx4reRRF19F6rB9wpdYFsACFHYOw7Yto2pEtDBYGZAuTTnmbZUe0Q&#10;mWSsFi9Lu3P8RU/xb5uJ3aPFymYrCGMjWdAeywK978HTtXjvx139N8ux8vmGQvMJEeGNvzDOrkBg&#10;gB0EuGtj2Db+47VXGzeal+ZYjq0iGUiQGQuZmZVUhA1CwrKdIcN3az4vVLRS8vaFIdWg6op9blla&#10;2N0GCmRaFxlKo3V78eT23aEqxELD51s5TW+lh4PHaksEtQADPiG9c9fPL1kMFBHh8p/VeSQuUiVi&#10;FjQ2F1R0pa+xFUfHk7F/Df0/lZcEEuYWhCwuUUkysrtX1quzEbVYLAnvtwN6O9Nfnljy5iVERaMJ&#10;IooqTWwYaiD4Km12PHYXkOBDgrpxRjxZKp7VddIUKL1dQjSzEbmtLEfzceZXOSpf3/aaueVKO9jG&#10;LaFgqADsC9GzZvAX0emsQct5ThYboCt5EuoSGS4gy1Sk6TqLNvRH9jtxrH8SMc4PLppCNEQErsSb&#10;VCAdI6j2pHY9la/nvxt7mLiOSLMz8jEjRCHkaGRISQpslmZtD1v3IYnsLrjpT/E5+N+JPy3mPI8J&#10;o0gSFkE0EqGWQRjTReN7ZiRuGArf4riq56EJLq5CtbdDrE7NLXMmpCQakB7AVD19btnSPMz+ILnc&#10;eTzDNiE6PoZyVVtbMNRotsQB8FdwKJvjqLhYUcuTPFnGOXDyCsrL1GEy0dQF0CdxtVGvIs8bV9QZ&#10;fMudz5eQUAiZ3jRpwSxXUTrtQtA9u5v7+KJByPJ/MmR1JZbIMaFhps0VU6gQTsbIrcnyOM8pKAkz&#10;EqAxl8ncM1LNZzbTKPV/JRhQiYoFaEpSALGgzIDZZCHcHKzlyRSYa48GJp6SCRdBIVe5DhSSt2GD&#10;Dybvi14n4f43qHFgxcls06HdSzENBKWsbjdWW+xsfNnibkWCv6CZEAyBdoCGtWu2GmwtUewU1XG9&#10;PTsRhmhRAEilZaUooVCANKuSpBoeAQRt+4Sjes6TPQhBmUIxKYBIysDlkX0taOdN2SWSokSwQdHV&#10;RmYivRq8HePM7+IP+F1puWc1yYsBmjCOsbIg2PuC0IySbADagN7pjVjjwU/FH8Msr0N6rORHhTHG&#10;x5cmZ1mjlx+hMupDPoT2zpIdlUnXdUPHH7iv/RPB9Tckn5RzKTHcSqWSRscjRJIrJqaRttwQtkkV&#10;3+ePHj+MT+EGcwZ2bjcujlxnbIWLRAkiPaMDIkgRvczFWDXvdkkDj3+7vi8qSmRtAACkgGaQHDIS&#10;l2cZChrqXuOFvPc3+Qj/ACEKTiSKodLKDpIIaoVYW5kho8i/wI562Jk8lzJpMfExhLCgdrWWLUNG&#10;gLZK9QlaXY2CGBqz7bfhbzxJeQ45jzUk1PHPHJHEs3UdkA6TKtldtJUDe1JCgFuPz1Py/wBT/hzn&#10;4/pR42xsp+edGLKlEhifEVzNrkaTV0ZogoDKemhYnQzJTH1w/g//ABO5dl5OJyrnHMsbLgWc40yY&#10;0qaBOqrGxkjZS0bIfcQNN6VPzqwq21B2n6lpUlalYVuCSHoTUVJFamr3zyp2YpkgMlK8KHAdgwST&#10;rXM5Vd84774nMcjJlmnknIKyGOKRjSqxoKrAsHSwLOk1Zq62PYL0jnwnDxYvzjAGB43JUsyOptg1&#10;ofawJX3fynVRoE6UPI4s3KvBgnTFSUPEQ3tlQtqYyq1BpOyjSSQdxsfbuD0jyQ8sxJXMMkfVyXVU&#10;lcyuRIlNWwKpuPp+nuCdjx3JSwZZCS6sIzAFxmbUGl7WhOAAgjK/S378o2DHlBsqXFijQJcMIy9V&#10;LI86vYYg1pUitKi1obnYH1N/hJ5Bl4sGIoQFY5cWaWd5COqUkR0TSe9qKUHTpG2kNsPLnkuMpzkw&#10;nxdZnZDCAXMcbgaLtWqiSSdQL71uK49mf4WOV/6qw+TDmEEk2DBNDk5UxOh4kRo3AUhQSSoZghYO&#10;EBVTZ1Dwf8gzJ8rcG0gEpCpSkFSQ5wrThU2R+hShemgZjpkhlhRDBTdWUktmHYUs9Kx22/FrnmTh&#10;8sy48dkjbMjLZDk2yBkFxLKHKoE2+hCPnc8eN/4k8qxMr1PNzeOT81kq/RORrtok1EsgJC+0tdEg&#10;djpuyOPVn8fObLkjmGVhxquBNqlgiJ6amFl+tdYQAE76FQjejvx5X89aLI5rlwRlZFmnphGv6ikt&#10;ZXRu3t8HdT34+bfCkqV/hrmAArKsKiRdgl6EOK1DtSNyVKOFJ+0ORzZrWt3qHFllsePBDR47rFrR&#10;l97EVvTWFs+SAe9cY4nWLdJJUldYj1Y5VDOyE7aKIN7Hcn/7Ghw4HKNEZlLzskUdMzYwDJpXZG0L&#10;QQ1RZiPuwPChciRJRIsQekYBowSwpq0AEB6S7JLUN9JI49UwFgB0hkQZ7WYw0MkWGoAlSIFbPYnW&#10;oBu7J17AeRwtmEccBeGR1CyAQiSN5JNAPuchtii7XVMfBPFmGPJlxsomZ1sMfcilCw3QqNyQbIZv&#10;cBtQ4T8xxsjHDKpORD01OiV9JiayrFTGDY+ATv8APkLmgkADj5MYui55fkQJHkTLFI0bzSHUtq81&#10;Jvt7Q9hdzsnfcC+J8fmOiORJSwykcdONS0BcDsrIAbodvcA2/wAgcQYo6EckeiOUGmpFcMh2I1NI&#10;a28FbNi7HldlrHPPHO8UhmRlI1arpRsaIBZR9if34oJailgQC2p9jl2IbDYc3TG/MZ5iMayNokjt&#10;mhWVh7pAxUg6fII2NggjfhgufDIYIISj5OQA8IDBQxZiBoLaVLBRfuB32u+K7l5Lsq4sTIZMiMM6&#10;6AVBBOw27ncCySQNwDwrXESFo6eZ3TKVmUqYgWbUwjR3pQQaYKrAnsO5qoSpKi5B1qTlxHKCLPlZ&#10;scM2ZGmoZSQk28bRmSWIatGr6VZt0rQSysXBI2AT8yysuRMr8uVihRTkR9OM6hZtnGlm2N7qG2rv&#10;34IyIjLqiZGhaOPUcud3KySMRccjfYUAPJqyaHBaY0SLGUjaWMRsJZEW9Ln6ldYtKlb7FgdjZ+7A&#10;jPUCwqfS3OFlYajv0iJRFlFMm0jQ+1UKKrSXTEKy7gg1sxFgeLriLJAwjG5YTCSXRpY6EQMNka/a&#10;pSyy24BBAG23HypkwK8iIMjSWMWMI2jAY3sxoAqBuh7WDYvfjl4AqKJoyBIRK5mIKhioMiKzbKQa&#10;ChdNKPqG11NDn1DGIdRSaU1tmPH9xFDgK8+QXcTSJju7vEeo0audSgrGVSlG5GoBgao+4ieSNoMS&#10;MxwkwuGOQsZQuzMvtVdJC2wo6ACyjazxPhwm5ZcbQglAj1IGT2yGmAf3K1gDS1mthttxk8cNNE0W&#10;TG0MkjCPIVoAWA9pWRhRLn3LoALCw19+HpsOQiyCGI7sPzFc5ViSY83WkyPyqSyHRCpKTIt+0e7V&#10;RHlD9X38PE/KplxRMDkNMXYvIxVtYF6u4rtsFO/erriMY7wY0vMXxpRNKABDODKpe/rVfcR29t2C&#10;KPAsEsbZCvLjTvkhSSwUsIge4WMKWH9dhVDa+Lo+7pSLuBcw7yciPGh6hU9NgUMYNEsDWwPcgb3q&#10;onfjKHIQR44Uag7qU6oQEm7p3IOkDvd0fjzwokWJnKyNMIZXAEbMoYAVZUEWCx8aR+w4Jh5ZFI8i&#10;DqZMFWksbOrRmrANjQGU/wA3xuAOHQQyy5MdzMvRkyMiQqGkilMahewAU2dK+WIpvFDfivy4aOCi&#10;Nc6N7YWS21Dto7gkVuw7m/G3GDQcwxJKSUJjhSsrZWvrSgHZQzBQ/wAKRt8E2OGOPKXDnIxpIVYW&#10;cpB7FC9gGLatW++kjxfBFSsAtWnL3hNiu2FMv5qeSFzK2lmQlGB9p9qAAMP5aBo9+/Fhw11MGMjQ&#10;48Uhd70rI799bk0WLjslEjz2HGckCZ+PFLC5yI4LRlQLrZhspKsrCz2onfuK4OwPTlvHLLHI4kYA&#10;IyMj6yN9IVyjHwSQtXYGw4hi7vTTLvwgxp4+EVjm0uXMq5WDCUjph1HyBEzqGK6owaUihZoG/k7c&#10;LY3QzxsjvJEipHKFLRgyyUCWAFSKzEgsQQQSb4uudyeDLhQyI5eDKljixEUrIFS0oiv1V2LUAtHY&#10;gcJJuSQ4TLqaaGMro2bUwZiCB0jq0sO91sDQDEVxdIdQDgVF+cUUoEMHv7xBL+TswZERx5olLKGP&#10;sYN2Km9L2D7VIJosACCeIf0/nF/+Vv8A6nhiMFFj15fXaNoj02yIzqDVSsmorJoYbixW9jvwF/qm&#10;H/28f/yt/wBuOpLQMIZQamZGnb9IpG0ExMcoxjYZBVlZGkNFlG5UA2fb9u9f2Dnzi8jgXEqppACk&#10;IxFg7HuPHz/c8G53MIcectBAAS7ulAiMKxIBX7Vv8fbhK8TZMkTDIaN9TPp0gJTGyfuK2omz3O3G&#10;Ei4PKIBDBzVhzenvBsGPDtPjko8hRnieyCO9gd1F32ux9r4HzJWGXjzxLEvRsvuGQEebPa+xHb4r&#10;gqGRknd/fGwStZQaKHkA0NyNj9/tXCaXKjR3GsGKdyWlcHSqiyy7DuT3HbfY/GeJh1y7mkTyTNk5&#10;ETMJdQj1BQj1QNdmH2+/zdEzc2h/L/7QX1l2WAIdXnYV3C12vt/a6ZLiwl0m6IiAdZIypOiQ2SrO&#10;NiQaGw+3nfiXIfJl15JfGhKAFY5CQWAH8qjZQNt+xP324IYFilGanJ2fvhxiy4AbOEsInjZiSzow&#10;EbhTexJG9AfUT/zI4H5kvT/2eNyVRlboFgFIU2W7UQaNXvvR2HC2GaSbH1rpfIYU8kICkqBuuoEA&#10;ix5snb44BeXKeTrTSppjiMeivdpUWQT3Pg3uSRX7EMixrl4+KgbI19N4GMcMbgKOqxLavNgrQrtq&#10;+Twuyc9JY2jh0q+QpAs6yo7UTdg+w2PAJbivZIysowhoJmgkQHXGCpGlxYFE0poHevniTN5Zm4uP&#10;MYmQNIY3g1GntxWgHxTkg18m+CCHmFJktJkFlkiEOOHEsjakYA0Qo8qw3II3/biz8tzMKY6M6aGR&#10;Z4EZY4zoZdGmwpFUVPtF+SK4pjPKkUWNI8jySxBXAB0dUjSF1f8As17k0KP34EGNzGKSN48Yx6Ip&#10;I2lulUAVak/WW9pJ7X23rhJS3+w8+HC1bwReMnmvL4QMbEjGmRySKAYLbKNOwtiw1F++lT/WJM58&#10;zHVsWIrMuQYXjYgNRU3fa1Pn58H5py4k2ZPjvrONLj+5ySTHrJA0nybHuYeNyK3Bs0cU+ChySFeU&#10;yj2RkNG21M17+69xfjb44o48bQQAWkx8p2ln6JaN1UyfUpDEnQvcaQw+LofI4s3LOfJFjwpJlRjL&#10;jd5hFZPUiksBb/lLhwouiGNkChdWymXIH0l80yBhGylorVrKuwulNjT21Uo4W4cuXMc05EMMWXjl&#10;VeSNKOj2kUaFaV2FWdru64oycRBOhDUvl6W6Zw35g0MbAyudvlSDWDLDEWCo4Nl7OonTQIX+5H9+&#10;F8POYetJGVhEbRsxc0GUrRAAok14Ox8d+E0Jed3mikkWJgG0kAVoFWCRuD3O/wBjvwvn5fkzS0si&#10;q4HUjMan9VG3BYjxZogVZPi+LFIPg3ff4iPmcPONkcu5+HyFnUrHFFD0Eko1IrimZjtbDyPiztwF&#10;n5zPI8McknTBotjkqCW7sANronfffbvvwvxOX5k8QCSRxRqq0kg0HWv1Gjvub2rxfCnJTJhlneIO&#10;EVSG0ODqdRdgE7qKBr47/HCjKcuW8TC4LXJlizY1hzZikcbNKJLZtQsoL7jf7Ej99+JZuczpAJVa&#10;QzNaalBISr95vvfah33+OKY55hk5CgBkeVdOtQUtSQTpPZmrz8ni0Q8pzDy/rFSUhkAKNZNBe7Mb&#10;s13q/wDpxx947Mgy1ldAxDBnyGmVODnrGmTLdaCFVxCuQqK2OtNWtG+PwB9SRZnPcbGmncPHJIJG&#10;c1fghEvvZ2FE+Sb79xPxD5DPP6YnyIpJFSRXIkekLArYoffYWftW9ceYvoXMzvTPrOHNihyWw8sq&#10;XCjeGUMBZI/lcbijtvtuePTTmfrTE55+GxxmglWTFxlfrSNZA0/Tvvsbu9v78ed+FpR2bb9qQkAI&#10;MwKQ4yLeflWGb7lMJa/pJUkAseRpcCpPKovHiP8AjNFJheqsl+mks8ckqsZjSlVdmVmHkoLYdzfy&#10;N+NOQcwOVA4k0o8sxaV470sIyuqx3txenxYFDfjdv40RQ5XqnIkMrSxTTTibSx1goxUv22A7E7X2&#10;+x67B1xM14TMoi92kLeuXe11eFAOmzW6/wBz+rN2Lw7m2NSyf/soJKiAQCzcWag00NI+bzUpG1rA&#10;BLkigJBcWLsWDtYhzleB/UggBVlkmTFkeNWZdvqolST22BDV2J4peWkcROpjGk4McDJZLJsUdh9J&#10;9tdxd3VXxcY+V5/M2klGP+Zwy8kbQMWb9QqX1od1FUKAINnvvwFB6Q5lzSWPpYmTLLG4klieyVS6&#10;VEUgadIG/e9hfY8czbN5yJaSMaQxYlxmRVhkw5DlHSk7OVNQ6ksbXqwfgMucanysWecIVBMMU+kF&#10;X0Mzo1iTYkaTuCCRdki9hxLymOOSVYogJQ7kOqkmwzKh1fLALvQN6mPG9D+FmVLEHTGlVU1tLCwO&#10;kUwFsPOxNV2P+do5H+DJw2/MwQ6pZJlY3eiNAPatH6SbJO+1DwL487tm95AlqCVEqCaAMKkh8+fG&#10;lMo1y9kk4nUojMXd6AEHvziu+l/TB5ok2ELxMeXSWdFYaQp+kG9iSSBfkkWb2336b/CLl8+hp4oB&#10;kMoSOaQL1RGqgqST7tW2om/j9uJ+S+nm5OggkWOCTIP6Thep7EU6CdvdqcWfO1UduLn6ffJxpXys&#10;mZ5ZjK0cAZmVSqOCxC9iGAoDbTtx5U7cVqVxL1BqPp45e7VaNAlYbF+cXHlHpXB5UEx4YeiyRJql&#10;YDpzFRuSQAQCfpq/vRNcBZuGMXmsLCBhrtihBKsOxonuQLPcbfbs8PN8mZmbQZcdFAgZB9IYG2ax&#10;uFHb4+2x4YO35qKCZow7Qxtoc0GGoEGybvV4Hjb9uJG2LANcqUqCGtW3A0p4z8s8O+kPsZMHK5J0&#10;FWNsh1c6EBIRKrc3uw8iv3346Vfjj+H8eXj5zY6K5ZCaaL3qxQ9mogAk0QfnfjuByOQQ6NcUscju&#10;wZiQ4B8EqNtJBNjt54P576Rx+dwC2ibrkqdarr7EChW437nsPttxlnbSo1L4gHuMuLcNG5uYfKUq&#10;UxB4Fsw7x+a38R/w65phc1kVcWSGJ5XaTShBOk37SR4P27eAeNWYPojkfPTPhZQngyYpgOrIQSzG&#10;1bYm9JugPBPHtL+On4MRB8rKSEmXGVyUj9grc7Cqax4u+/Hm56h9GHk2ZLnrG8KNL1ANO4cHcMAD&#10;saA3778Yf/ldsQtPyyEEEFySAWZw131y9IuuWhYOIO7i/IufR+ceXX4/fgZlen+bY+bBiZnSxpHy&#10;4BFGyjMiZWOpGqiCfF/bjVn4feps7A6UXNMKaBFzGghSQFZHIJWmW728NsNuPYX1Rjt6/wCSJjZi&#10;4skXLsR4Y/YpnFbHSQCxBO//AC46IeqPwdn5Tn5OZiYuQQZBKjtCWWiT7ksb/uFsce43fvNe2S5S&#10;domB0pAcmzgXPW4pUlrRs3ZsssT0pSLkHMOyhSjZaZXEbP8ASHPZThxflJolnikR+hI1ShQFtS3y&#10;FsA/IN7m+Ox/4afifzX0j6gxeYScxkKNkhzD1mUENtQo0QNloje6FcdVPw49M8w5nNJDFEzuNUbo&#10;Tpmd7MYEfw/Ynz378X31By3P5a7FsaVPy5EKqx0zo0cYdUY1/O9U1WWHc78ZN4YElpSiVlTUatQQ&#10;Xvw4njb0/wARIkJkSkp+qaEoKw1k4RheoDgBmA0BJMfo7/h+/H7G9RY2DLPzOJY4oI4WiaQao30g&#10;hlBNatya333Pbj0g5bz48x5dy3IxcyPNxpOlI0sTrI6gqApejZIJ93xR378fif8Aw5/iN5p+GPP8&#10;jkuRPzEiPo57vLJJ048eV2Dqp7FoyGA3ooBuOPbL+Gn+OnGz5+X8jDY82HPHErTSz30w+n3J7jve&#10;qwB9N7kjfJL2/atlUPmJXhdLEvql+DgciMs4+fzJalElKSwJGmlutudI918TmhE000EgfpBTTCw8&#10;qNZrttpFNXmzXG2PSHq6siPqyAfmEIeD40nYDsBR3X573x1L9C+rsb1VyzGysTKWVQzPPDj+4lHJ&#10;MTIQdTMb9wG42J42vgzTwyRzQRzRyXskiFdhZLE/cA1XcVsL491uresudgKlBJZ2LE2TdraHN+sV&#10;IOFiCXDO1HsxPPWO5OHmx50cMQmDBQ4ddVKquGKKSBWonsbNGt+LHDiK0EZDFumLZQuqukwP32PZ&#10;iO47knjrd6I9XgZU0OU4YYz65S7g9SNjSrvRIU+KF1Q7njsby7nONM4mxQnQkx1jEd0rMVDMtjYF&#10;RZ79vkcewkT5c5LpUCQLPVqV9+RjCsFIUDofTt4hWJllyC6iOKNzplKAF2O506dgCDtXx+/H1xgl&#10;AWlJRnVnaypa6Ivybv8A+twyykhyo6QSLJa6NB/RNbnagDsK+f34BVBCwaQ2CdCALTBiK377jsLr&#10;bfzw4EGohCbjnCjJxUjjNSiQyqSyNZ0kd/cxO9e3wK2+OE8ZlUBTZANRId0VSaIY/wA252Bsftxa&#10;WxFDyGXU6qjV49zDYnbf99qrxxC+GsHTWVfrUOGFtRN6bNUDRP8AyI4mLFRyOZ8KN6e94VNCiQuX&#10;ZFDLSgKA+ojuAPHzR+L7niojl0pnkkTKlaMEAq9lSSTRoeRd0dj+3e1ZOM08sZDMFXsd/c17LvtY&#10;rz4HxtxkC0esNCoeNwXKgUVU7WoFFjfcC+CIC1DPxgDHxp4VjKqXJGh3ZaCJW9Le12Bt5Pk8QyII&#10;M+O53ZaJkjCHSp/t8bCq/rxaHSOSIzI516AStkKVNEAjtqsdvFcKpE676gUVRHT69ia3az4N1Xk/&#10;a+CLBevj4fswqy8WFnMwd42ZgY9dnaiASvbTt3FCjd3wzx8eX8uMrSk0hWl0htRC9yqkGxdMDX/U&#10;8T4+JNlCEYqw5TJG6SRu1aI7tTqNAkA/8/I4Y4pbCBsgvAQpiGnTHqAZyLsMF3G29f1ta1BlDTzq&#10;LcYclVgGYn1b8esLUVgsiDQh6euTWv0uQCSd96Ba/wC4F3dC9a88xOXQTMubHHMmPHC6KQFJYWXq&#10;9/HmyPng/wBUeo8TCTIk1ESPZBLbbjuAuwu9x8b8dOvxI9ZSyxTrHKspLBmZWsjTsAfigxAG9/24&#10;4e17WmSKFzoLG138mrHQlAXYWGQvx71gD1n6rnysieNMhgkSEmUPRkoAWN+yigBXcfvxoPm2dPly&#10;6v0zEyySe8nqPIqsbBHuDE/S3a6vbgTJ53Nk5EjTEygFW6C3qbf/APZ7g7eRvwZHy05kTyCHKLho&#10;jGFBOlHslA3+FU2kO/geePG7w21anALOb55M2bPn5mNKmIBDClWe9H4Z6+kL+Xy5CYuPjO00eVlE&#10;BdW7CMPrXWBdDbf5C9997RlcmxuZNHEIBqhdGlKjSskqICRtuVJJah2sniGHl0uNCk8g1l5GUAL+&#10;tESQIxfcBRsAP5QQfvfuX4erls8ulzHGyl8oEAhz3WwbBIbSa2vbffjzE2dPU4dR8blnr3XjCAtR&#10;VnkGrQOPTWOfTMq8vw3eb2pEWa9IVO9XvZG2wAG54l9T+v8AlnIcaOdcrH1SqCRKRdEfAPto/wB6&#10;378az9Xfiryv0zyPPwceLFZ5Gash2DypQ3UKb0kEdzfk8eY/4lfjhznN5hPixZDSqDKIxGToU2dI&#10;NGia/wAJ8cYhOWhTEE4i5J6Xz4U56RrkbKJlcr1ezj1yz827e/iT/EC8rT4GPmKSgkZXhpoyKNIR&#10;8ACr3q/7+f8A6w9W5fqHMyJsjKKKJijKtlZFYm1jBsG/5vg9z80ib1PzbmGIss4kM0jE21glb/m3&#10;+k9rvzwFDlT9d58xccrAqNHCGsgsPc5TySbJPffjPtCp0wsCQlh9IsTRz435s0eh2GTJkgggFdwQ&#10;OAGeFnemdBlYyGItK0TmIpIn6aONKn4FeT9+9j73xfMP03gz48JYpBM8fSD6KRS7UT978b/+NMhy&#10;Hy8nHLQxMJZgIwg3BNadhsFqth53+eN3cm5HlvDAYoFyFkYLOhaiq1ZaPvTJ3H7f04pJVPSkCwoK&#10;vZw7aVGevhXbVCWqpOI1ABqPtYu+fC1oVcr9FLDkRSRw9ZYyY9RVhqYrWsDcgA/PfavtsnlXoeee&#10;TU0EtRhn0RqytdWHuiCfgX+9cbC9FemzLNG0mXN0o7CwmDVZ7APJW4AAF7Ua3vjeEOFj8kSMhFQs&#10;B1g+7BTRJNgbtfbuPtQ46EqWD9SmJ/o5i1Y48yeoEsSACCTc/wCrgPTKNG4vKsrBxwqiQhdJeNyQ&#10;QjAhTX8zg3Zugf6UNzj07yj1DyzP5T6mwJ+lmQFMWR06ghyGjrqrVkKtqNjt37A8bU9UNBErz46M&#10;El0K1dqkN332jUEsa87E8awyudyiZMNnld1mUxsBaJHWtgW7+8Gxf7eOGroQEuDqA5Z7NY2NxpGS&#10;ZMUqgsSCXJuwBLCj3fhrHgt/Fb/CDp5pmS42BLIn5nIyceWMXPH1GdUdHUDSSCpQE+SBuK48xuR8&#10;p/EL8BPVmTmRY2RlcpTmEUnUQu0zGRxqaSNBetFBVidjpAP1bfrT/EDF5PzKfJbMxYp42aMzJImo&#10;xhiGGkkUCp3F7HVquxx0/wDW/wDDR6X9QzZ+Vy/BQplSpKBLADTOC7KjFa2q2B7pW+443bOokpSs&#10;uDhDtX6S4L65OHdyC8LSlgHZ+DlzR2ceXDlGpv4dfxu5R625Vg9fJM2W0cBk1EqYxpCUUYqVKSKR&#10;R82Ws8d4eWZ2Lks8MeT1XhRnjCMRuSCS4+x2G3avjjpRy/8Ahvf0nkPJ6egOFnAM5eCNoYnZD7QN&#10;IAJYqbFVVk3xtjkHMvVvprJgHMFjeOV4ioGO3VZVARtZ8rexJPe9vJ9pKXKShKSXGFAIetAHrYOS&#10;W0ZuWcJrRiSXrlXlRteto7o+mOXNlZ+IyuY5erCxOoKWIINLZO1Cm+/jzx73/wALPIeW86/D7mmR&#10;OjdflOFjuiS1rcEmO2Bo+0rYPxVbbcfnd9GfiFjYOfBlc7hQpBJHIiRAhq1BVbcAEBmBYb1pvtZH&#10;rl+F38S/K+V+l1xeWtBjDmESR5skEpR6UARIFBAZQBvexa/6eQ+Ot4y1br/wpWzFa5uEJJJUEhnL&#10;gE3BrU0ULVhpSolDWFVVNSG7A55W7H/j3Lj/AJEwwxPpgxbALEJqC0FLb2TXYear7+ZQR5OaZ+XK&#10;scOSsp6Xu+r3e0gbD79gT2q+Oy/4k/i8nOcEYrzy9ToW5U63IYCqUd7Fe7x88dZ5wk7LkwpIk8qh&#10;yGX2yC9iSR3I+DYHfffjw249nXs2yCWsEqP1lRDGrAAtmAA+Rpm8PSRiGVGNbntqQ/HMlSJ4EnyJ&#10;HdNOTH9Km/qPnY9l3I2F8J3xRKxnw2lEZCxmJtN33I3+mqNMaHzxw+MkDmR5Jk6sSk2m2o1SCuwF&#10;dz9vPECPPGskBikZCyapIfcxVj/hG+1bE7eK3odqGw1idceQRNqA0dSSxRsg0ruPbR8V3Pbfhbn5&#10;YzJQ2KvSRD+sCBZVb2FbMfIPf7XwBmiWESukz6QQrDIsMQKIAHg7eO/bvw0wkWTDieNlTUwVk01I&#10;zfVZ/wCE/wCY+OKqs+YtrUtFkli/SEDs35iwSWZQUStrWiC5Gw/Y+N/jhTkTzRSzscmOSXQdCkjR&#10;RNtHvuCKr9/tw7yeYyY8jo0MKjW46lbg0RvYJ/YE7dxtxVp+Vy5XVyJ5K0gMDECxKMdXgaSCPNWP&#10;7cMQQEEKH1a+Q66+UPQUqSXoe6di3KjrFysDPcZMC9FkhRQW9o/MRCnTqE0Vse2iCDvxFmSRmZXL&#10;mWJ5IHeKOmjV1c7ijVkkAnzZrjCflX5PFgUlZMOSNMlVTUZtUgN2ADdEjv28/b7B5YZ8KWFnZHWR&#10;emoUrK6XdWTepbB+5JvjOPqVUGp76a2OcVJYP3eDsnmmRpeOOEvGS8ixVbsq7jVfwaFkURYo9+K/&#10;FzeVCJC2QqdUS/ll9kYkOn2H7MNmH34tzciyFkU/qxgxKoaSwGdgSVB3IF/UD3B4Ej9POjO+RCXD&#10;T2rb7FDuF8MAdjX8w3I8OsIUWJBFizgZagRKOcl1gLQyYkjkCm9yMtk0Ngfj3DzfbhgciOfHJii1&#10;SAsSslMuhwKcHxfgC6A+eA8jCCTh5JFmW4VigkGkQadRI1b2SDYUAkngjluIi5TzSmSOF5KdVNoq&#10;pSsD/KtjehVEH54jWlvOD6eI6jh+6Z8IaQrjwIs2RrRnEUaJERo1nfU3gUDf2oeRwRlg58L44omM&#10;dZXZxZRSGrV3I8dz324hysdXmlxuXlpYVcppILgNJegqdxtqA2+kX3PBnLuVjEnc5bSaVjIlYneM&#10;Vsm+1GhXe7qhxYAksIlKgkcT6d92MUjOzs1CxiYBJJ004uk3GFpSCGJA7ErXfxuSOJkexNLqYT6K&#10;qijAnfsL7Ekb8WqTluNlSvJqKKk+qFmBUFR9IZ9gb8Dtf34gyeVR46amEnVyHYoQbViO6hq1Gq2r&#10;9+GJSzu3fYiFEEvXj4CKYcPMaSCZmm1SE6tQvc9gAarbbbx54lgPMsbN/QkkTET/AH6E+4nuQVH8&#10;pN+fFeOLdhNFJWLlxuulzp3uvAsruv7ntsb78fZcq4csZx4FkWRZIneRb0VtbHyD2W/3B4u41gCi&#10;AR5vbv8AMK2z/wAyoaWMNEhog1rok3SEbk+Nr7DiHIkUSFcVV6EyqGSWxpNVqA/xGthvv/XiQp19&#10;Zj0RPGGbbeyNxqbzqG4A/a+E+Vk5UkQQojOouPSCrCjuH818XwRFG4/jvuph7yqOXDxy4likBkJV&#10;LOqid7UmyV/5dr4sCc2nR4lVWkmRiVCEgIWBCnSfPyB8eeKRgyzY7E58esSx6YdJ0EO1aSCe9fzE&#10;+L/fi34cc8iNrRMZ1jWQsSGaQKQfYwoEsNq72fseFKKgokPo7frWIh5G2TkSRukX6667oaQXYFmO&#10;3mzZuqA378VvN/Nyuwmlj1Y8UkkjlbXUTSdjZ7UTfgVxcMR45DL+XSVXyU0FNzJJM61qVjehFAJY&#10;bWfG3CDmsTtGceHGEDquvJkVrd+kSCijwP5itb9yOLpUaUtVzZw35fuxFfkzHz0SLNSROlGIllGk&#10;pKQBp0VuDV0KN7fHAejH/wAWR/8AIf8AvwRHDhyNjp/tI6RlkIBIjdmcENRogxD2t3FHtVjhl+Xb&#10;/wB4b/5R/wDU8bpK1FNXDGnG364aUpBFjnxMjLyRMkIjAQorFrUgGgwXYbmiT3reuMmxsiJGQKry&#10;uY0CKVJ+rdlI3ur+D2vi+Q4gjx0XSp+nWkgAaNyKZP8AkAR9j9z8OW4ayK4dYp1kBIINkk/SCaHx&#10;8f2rhKgSGBavfm0Z4oHNejHjmVRKwiIWWDUdTkL2FbgXdjte9/Cbl+MZZRJLCgxpGUrqYM2k9009&#10;rA2NC743Nncgx+mZlMUjzAs5SikZ07EggjVvRv8A78UZsIrO0AiWNIQdM0aAjq3dgXV1uR4vb75y&#10;klQOQ9e2hgWAAG0Hp+4V5OJjJMUEw6GksiulEOAKU3/KDspHjgKXl+M2IMiVk6av03Hm2NA2fqAG&#10;9HyL+OCeZiSDHWZJ42kDhdMkdsyk9wCDYJ/8K8KpU5iskVKuRBkHX0RRCtQtQo779rri0MgmJ4MU&#10;6FijOPHYAujNY9ugKf5j3rv96szzdGSMM2AsLsyNHoI98Z+om9qNEnudq78KH1O/Vlgmg6c1BGGk&#10;CgPp2oDwL7X5HDXro6pNMC8XSKaA1kN2oMCKI27/ADRvvxALgFm4Q3GkAAPkPTvpEWIognnIlKw9&#10;M6A/+7CvJ+oACDRUnYjuK+eOcgRSzBi8k5ilV4tqAYFSqlT3TUpIHya7cYTM2LFIkYE2iGwjiyvU&#10;OqMFvFXvqsWL+eAIBNG0eTIAkbKJnVSXruQCbpb3O/trbgJYGrac4vFgySTDFNpgxyGGRJqX6Rq1&#10;MgJuxr/lGw7djwBkc0hyXZZSZMQOSTEujSWHfY2wB7gbaqJ+/JyUyFKxjVCQSzOADGCApG+xWzrr&#10;4I71x9HyBswIkGQkIdXt03thvpUEUoI3J8sw7VXCjgyctfyu/l2YINwciOniyBHo6ZbXpXWzXRdn&#10;8lV9oX5v44mmz8aHqxRRLNCWx9AVx7zIEVyN7BFNq/c7A8IMjl2ZH0VxY+uuplcsx20nQwFUWNEs&#10;CfP9b5x+WamyUbVG6oHDICyhtQ1WbIBW/Fn7d+FLYsM6gc6X76GCLHiS4+McppAkaPIuml1lWGk6&#10;rI2VOwqx7D308SuuFNLLNHmQ6CEmrogyTHS1aiO423ZvtY2PCfKMOVCiYzNHkQRm2AOm0v3SXsA1&#10;AAncliex4TwyzCWUhmilAUXo0qw0hWpTQGph7T4JY+dgISWLuPX24j0gi8RFVnjkGLA+M+I36bFR&#10;obvrIsEBuyrXbYjiaXJxoo4HhghSRY3ZmNNQB2UX2Ud6/wAuKhEjtIZDkyySJEQYjYVBQosRQFmq&#10;Fd+Mg2UYZgT02IKRq9G7+L7bX2I2vi8EXOKeHIWbJnGsqi9NI2oSMRV0pHdjpNDt43visZpminWZ&#10;4QsCuutIiQAp/mAbdgOxB+5334lxZEwwqSBn0ohZlJA1neiATYs9h/bzwXzGSOfGR1x2jZ0+oksN&#10;S+VUf573t44IIXNnwdWFokcRws1K6r79R3IG1bH4s+OJ+YetMDAxjGdNUT03pFWhudNbnc9u5JHn&#10;itT4560bK5fII1aFb2qlbDeqJr427HiE+mcTmRQ5xkk1yNUd2UJHu1MP5QSP/Ngc/adk+alsVHNe&#10;erDM14ENDJU0JID9dHbwqR16sVi/iFytMuDK1JqZUUIaC7GwQP8AFdAEfc+NuxGH6ybmXprIkfPk&#10;xoYsRm6QJHUYL7IwvZi5NG7AB+eOqeZ+G8Jy8aVI5IsaJgEO5DyAmh8gNtR2ogb3txYnPOgF5fjI&#10;AsEkepCzU8S1Y0LtdeT/AJ8cvYNlVsu2FbOFKZy9iQ3gHrYvSkG2FM1IKS2EAYXJ0qe2z0frRzfl&#10;3q/1l6z9SOYpI+Xw8zaHEdlKKIkfW4WxbWSQT2oDvxcYfwjJnxsuWHWzJTMQSrEAKoF7GySSDsQO&#10;O1vpLknKyJpJceF8mSSaZ45KAaSQaQG71ZOwNb/HDDnHLC+KMeHDcJhxM6vADR3Ic7f4boA9u/zx&#10;7v8A+Z2v5aZXzFBCZaZaUJokJSAwFXyvrwjijZ5QViwsXcsE1qHenfp1+5T6FxRhRYQjgV4ZpJJe&#10;npXXbEqNA9xNnsNgBXxTfC9Gw4UmXnQYzGYgBpAh6YKnchADQIGm+4IHxQ3dyX0vj/lMfmUsGmSA&#10;B31E6+lKSXLAbs1k0Gvv4B4tqYfK8eKBEZETIEgNhTakXpdaFXdX3Hfe64xLnmaf/ItSno1c/FvP&#10;gwaHhRSkhASHarcvC2VI0HgcriQZUv5eCXqLCqhlJMWutaEVRLggChsSfI4hyIJEkYpB0VUiUoq0&#10;AgAjJIqjYU6boj+p43EcXl0AcPjRNCJ2IljYAEi7Jv8AlANqSSRvwrbl2BLMcjU7wyJpVGI6aqH2&#10;UtsCgJtr3phW/GZRcuBzry4f3wijKcPhvxpa3fUxrfH5Q+SuqQwpiY8TNBJPHbmQHUNJHdgSAq+f&#10;jgj/AFHIUxswxrMoJLhQEYK/d1UUAFNFr8Xt5427hR8rx8ZVlhjmhE59hKsFVrOqu5Cn73YFb3wT&#10;zDD5ZmCZOXSK2T0Y2ggRdK06nU1DaxZ1Fu5Wq4oARVgCdD+i3T9xaNWYfK3iyYsaBnEbSP1Fq1ay&#10;NQRjsV8VRFXW3FqblsLRtC40iE6rXYkgbI5AF71W/wBieD/9Xpgwv1nY5SFWxlFhkLGirH5BHY7e&#10;fHCmaTPXKLqUAjOqSIj/AHt1qVvFAG7NfvXEh826PBrzp4CB2xpMeR3SQMNAkREFla7lqskVYPb5&#10;PDbBmkljxyCzMZCpoC0BPcHbb4+eABmQTSIisYZ0P+0QUKYfAb+ZWvcXXfhty2RhOBJpjiWRSqrp&#10;BO/1A77EHb/yOMy1VLvUHztBeKb659J/67xcmVoD0FjLFiQSxNg6rFsC29ncduPNL8aPwkzIDI+B&#10;juY5S8hCCwCwNUK277VYPkDj19ymgyupHHCJotTRvEXpCHG5aqIBP9jv8cdd/wASeQQZGNI0eGY5&#10;I30LEriRrBrUGIIZNx8gd+Mc77CdMszUWjVKSkrTisEsdKV68s48efTn4fZGBmyRR4jKND9bqiyJ&#10;XNsSrbAXYAre+1nfbuZ+B2Lz/k6ZJhrIZFDRNGNLih9Iqxfg0KNG/ncnN/T0WJmT5eNE9oSuQi+6&#10;mB3JsXR32O37ebD6c5rHMIo5JJEEAoxtQ1HYL43A7AXe32HFdn2mclQKZpSB/qnShcng7Fs+gjqy&#10;JiNnJXLT9Ys7Mzh9dS/OPP3/APEpl+lPUEsuJAmMBPJkBypTpgN2agFNm9zvd+RfAPr/ANAZXN8U&#10;ZcGC2RFKsXVyoFJOpSdeobEurWQ3wOPR7nfpKPms6Vhy5MmSSX1qw9gIYsGN7WDt5AB4sXpv8M8b&#10;Px/yYwYQJpOmsFKR7QS0uoilAAPggEVZ7cdFO8piZuP71JKVObUw01y4O8U2rb1LSEhKKl1KYuwA&#10;u7twZmHKPzs+u/wy5lj8ymzJkoEvjs8kZEhiiBZY5dvcuk7jtZIvazrv0zz71D6F5/FzLlM2RFiY&#10;0kUbYMTuAxJW5YiCCtNVruCCF+/H6DfxX/hfhzcXLUCESlriaKJCUk3/AEpGCn6lNsxu9ttuPNb8&#10;Vf4ZszkmYBhq2M6Rya2WHWpY2SwqlJUWVu746e0b6TtEgiZKAZNSAHFAHF7HQOGfURo2Kbsk4JQq&#10;SgqKgCqgORpao0fXSO5/8LH8avMORJh4nN+ZflCwxhErzCy2xK+46S99kINnbYgjj3H9B/jnyz17&#10;y7CmbmRM7xxyxNqRXcSKLUlAAzA2ukbkH5B4/E5699OeuvSyxZfJ8qdcjlpGWccI0aZXQYMpFbhj&#10;pu+/gVsOO4f8Kn8c/NuUZ3K+Uc/y8nEz8CREkxciTQupStKrOfeqnawfk7UeOJsm+dp2NpksKmyQ&#10;oqOBypIo7pNwz2epa9n7y3dsaUrMmYErlhLoUofW7VSGfNsqPV4/Yzy7TlEZcSNFuFmYkqzqnuDm&#10;u6ix37kseN/elfUckceHi5E0SY/sC73IxQNTg7WJKrehXt88eYH4BfxS8h9b8q5dLmZULZGeIoVX&#10;qqyB6UGwGoEnc+O/cbcd025+0ccRD4r42Q4WDIiY/paQZFBdTQ2JT/Dfgjv9R+Gd/wAraQlZW1A4&#10;UMKgFAs6VEEGins7Brx4faZZLsMjlwtzenlHejlGYkyKqrpSRQ6i1ZVS72PcV21HxsRwynEEhchI&#10;k0UyWQOoy+b/AH/b446yekfWzhYsF2kP8gZn0OsZAP6Zv3gjf7HbfzvjCyYsnHx1xSwYi2Mp1E/N&#10;fuNz3FfHj6DJmInJCpZDFvPlHNIILGHMhV4mDIqvKSNaUSQQSNQ8KDsO3jtwtYJBGfestsVGsl2Q&#10;fFdtj2+37cE9KYh5ICplAqUv9FAAEoPNA9/ntwCxgixwHKhrZ5JNBUMq7ii3c70O1nx2HGgIOflf&#10;2iIViapGjlczK7+w6QoDHsF+APJ89t+CvyuPpeQbslCRXOk23bc9wPH/AJPAP5gyuSjwxpHGWDNH&#10;RdW/mvtd+QLHz44+aObSulTJr0sjWWU1ZB1fPjft2I+J+Wcz+faCOcphECtC9QVembVwexraj479&#10;99uOFjV4wANbkXRAJUb2CO2rbYnsP78ZRwZWhnlUMwcaUJ3F70L8keR/U/DeDHi6T9ON45tP6qk7&#10;qp7tvvVfG379uIKGq4bz8P3BCfluNkCSXJUCGOOXpvR2cGjoofF2e1kmvjhR6t57Hy6CeVdCQiFk&#10;Jb6xOSdTCtyBR873w/yMleWQiORnXFZ2keXYBSisyjUfqq9z57+eOqH4m+q3bKkiSfXFKGKlXpCq&#10;ta0oNFnJo/5igeOdtk6XJSSSymKm1sOAvXifCNOzpxPw8naNc/iB66dE0RkzRSs69QMBsL2oGwST&#10;QJOwvvVHrbncyl5jLJHp6JkIIEkntYH3UL2Y7Crs3Q+OHXqjIfO6sAfpKeppYPqBIYkNt9/jvv2r&#10;YbkPJostIBkukiqwXUwNAgCyCN+4FE33PjYfPd47cVrWQfpJNjXKzGnPjWkdVKSm+Yeh7vCvE9Pz&#10;LLLniNlmSLQKAOosdiFoj6dvkE+fGxuSPj4+LCryn8xKGEyOgogUpRAw7kA2w+or8drpyPlGNIZs&#10;eRli0R9QNJTI1KSGJ+o3XYHsRtfFK9V5WBDI82HOiNh400p6cdIzxgAqh72SCF2Hc7ccWZMC0kv0&#10;OTM7lvzFok5mcGPGl5hESsUTsQX0rGQpXXQq73I1Gq/bjTPr38acLkuBPy7laRRgxaZFDgoXYEkK&#10;djqJUGx/iNbcUD1d+KUmJBJgyOXWSA/plTojDk6moH5IDAg7g+QOOn3qPn3MszInkk0SRm3RdQLC&#10;OtS0h3FbUTZG4G/bCVgqOdQeF2Ap0f8AuNmzSkhWKYGAILMNRXIda1aKx+In4lNnZ2dEr5CvI7Bk&#10;1t0wzm2VRZ0k/I7b9jxpaEwcxliZEUNHIxnJJJXV/M7Ndr3/AK/fix805TPzCb82ZIgZ8gsoCgyR&#10;qfpVge4v9/8AtV83lnMkmhhwkZUlyEjz20gfp2CZEax37Hvv8cLVLSf7tWvEGmukbRMQlgkYat0o&#10;aZDjpDtMFMeOYBhIr+6IL7qUncAj2jc9tt/nhN/qDJyzIwxSQ7hTITVqDupvuQKoLt81xtjlfJUn&#10;xlj5eEBjQxuZiPe2ner+/wD37cWv096Xyp2hE0QeTH6jGvou7tm7FtqBAP8AntCpTZWyIrW7DONE&#10;qdKQ5VUlnD0alD71yaNf+kfRzy8xijaJoxEizRCUsLCDfSCbJO9Wa+Bx2r9Nco/JxY6xwxtLK5Gi&#10;gSBQr2/v/ne/EXI/SE0urKbHdZ1VVj6YFhbv2kDsOxHnfsTxtzk3JzpQosaZkcIVQQdQbvt4uvFH&#10;e+LfLSEigrWmoN2typlrGPaZwmLKgGFGD8B6Zw95F0eX4jDIx44/Zs0SqWRgbU+Pde9ee3Bc+TDz&#10;CdlzA3S6QKMy6XJU7mSvkdu3EEDq0YjkthDIdQjW/eAQxK7b3/i2HEeY82MhEAEpmhOvqkalS+1H&#10;cECiFH9jw1KHAqGpnUcLXjCoOCO7xTudTLc0DJG+OAqxFWFlNQUIzb7hRZ8nau/GueZ4OPLkTxYr&#10;hchSCruaAUqTpFfze7Yt9/jjZPNeWSRxNksUKZCUAzqAugAgrufc1bVRpfg70XMwXknT8vGalRXa&#10;VQNSFaLPI4JsXfwaoXtxYyw7jT29vGF4DqIonMPS782fIxJxIMaVIOvLHVMSVBojfVstHx3/AHt+&#10;NyDGwsOLEmSNuXotRzMupxIv6fvcAuW1b6iLogX8bG9P8mbMKL0tESwlWl0EgkAKoNjffb5sqQeG&#10;8/Lfy7lcaKN2Y9NMaQKUYHcs2sfUCe3Y+COLj6QHyArE4DSoz829hWh9I063prDyGmGT0pI1XXBl&#10;RxUW8MgUgEUNjt5J8nhdJ+HvLsoya8aHIXZIAUUOocXrJIsaW3q73+SONtnljK8QmJhZ2dDpQBFG&#10;u/dViv5Q+1EbduLInI52kEsccLlSph6ZBJcKdPUFiyT2Xc0L4v8A5SwCMRIIZi/D28a6EVEpmZue&#10;ffWsaFX8MOTR46vzCDHZ9KrFjRMBIemSdJUUTqrcXvdcWrkXo48jx8qaFZIo53VkgVidNMFUBCdk&#10;Cjc0Nu3Gxv8A0emEyzyY6DLLdNwxakJcNrTVtpv6ht+3nidpXw51gzqfUCOpCQRasQErwAGvue3G&#10;LaUf5GHESya4SXFS5ysS1+WQicB1EUjIxOa5eZLkPkzKIlSFAxIXSle1dt72J2vvXF1wIJnw26r0&#10;8aqvue2C0bCDzt57j+/DSbOx8zRitioBEKSVQA7MKuSXbsa3F2b3riHKgeSMxqlGP29WMhVJN01X&#10;e21i723vtwoShLDhmFO6DhEhBBBpSI50dFOh3lhkjGuN6Yq1Cr1CxsDRFH54V9dkbqwzPijUEk1b&#10;ltFkAEC1Wv2+a24llmyYXTUyzMAgZwpZQAdNkDax5vse+/BckJ6E5ZgyvH1EqNSVJ+o1ubFnbY/H&#10;C1Ic0Yd5MIZASyjmDiSdRLEjCiaOooRTHez289z34NljkYyBOqroY3RNIRQoA3IG+nfx/wAuKxHj&#10;nFzC8kkrFlUY4BKpqbt7Pp2NA+QfvxZUnkONI2RktFlD20F1a1UbISf8VVXyduDBQVrnoe/PhBC5&#10;sKCVXGSGaWWQs5TSwAUg3vdDtsf+o4Glmlij14wR4rMRQqASBsLFdyN/gDfgaTMmlld5op4YWBVG&#10;jUoCV2IJI8/G3YjiTB/WyFjgxnkEaW5ntQWJ+omwO2ynuR34qUEB6Fu+7RZJYg5ZxJiztGUkyJEH&#10;sZ442UaB06ID33BogAEXQO4A4+bmWKhgzgGkaXJ19NARpUAa2ob6faQNW3BE+IepGjpH1ZmfpDug&#10;bwnwBvt8b/uR8vlv5bBRiUuFpElaFa9pYjVZHYKSACd/jbjMApxQiuhiVLBBAF/1DnE51+YOQ8p6&#10;xWULDHY1pY/S1DcAiyPG3Bs3M8eKJY5RJ+ijvvsolfex8rftsdjZ8niiTwnkcb8xV3blWSiTa9Jd&#10;kyVOxerbSbFHYNvW44dRxyczwsTOEh/LvIp2AWXS3+JCbAN7hh99iQeNABLDPPSKQQjYxZZmdZ9c&#10;quF1UYw3YqNqKE9+xOx7DhjPjDGtYtTwZqGQkiwrsaYCv5idzvtW4HAjYBxOq8pikQhRRoMqyEMp&#10;1C9hQNDfgH/WMjKwV9bxmkjQEjSSQAviwO/eyBxbAdR5+0EOcGVOUziSUvJHkNqjeI+2NyF6RlXc&#10;2x7jtt44b8x5lhdWJ2yUjidXOUrMGYsorVXcgkbDwRXnjXE3PZcBhLJHJLDI6lLRSEa6s3YDA3t4&#10;NEfBXZrz5kjMsmqORGMaOtPZOopqArdjvtub2A4AlQNG55HhBF5TNeRJn1F+W6C2KFUdQDfS7f37&#10;X+3Ayc4kyGih66lMTSURtnLE7qpb+Y+fj+t8R8hkmOKuJJC4khjKxM9CLpgbmgKv4Iu/jfgj/VUS&#10;Tyz5XSUBo5BtpFVtsAAb8735+3FgFMHNQoHOzM0EH/mfy0bTuiPI0lnb3KGIAQAbGvJ8HfsOMslM&#10;QoVnmeHruJAfqI2sKo3see39xwkzslRkaYlsMgprJRmQ3SqR8DubJIP7cGJFJlY8MrszSlqWJQQR&#10;4osb0k+B4viCguWLaX7vaCGMbYcmMceOTpyavfkSqAXqqA3Ht87dxsTwNi48EeWxbTlmTYFVBjUL&#10;VnwN+/bbz8cLMzDykgJpjpkqQBdwo/8AV331ChZvfibAWeVAzQvFGbQMpIJv5FbmvA+Pni7KIAF+&#10;enFvbnqQ/wA7Ex81o2jjUiNaYkD26d/aexP7D+vEWPIhcQvPoQUDIyg6EBFkj4A/w7jvxHyzmmBG&#10;z4CCSYoTHJJL7QXuyiNf9z/y4I5lEssUiwoYQFARRvIFcUDYrUL+TXFsJYuHYVcX/HGCGEOYwyi+&#10;FlpNHHLGgZVCkKVKlkv6ibYMfBNUeCuZYqzAM0xBkWWUtHVGgSKfY0hFMD7TvxXOT4j4hAmVpEUg&#10;o7UoLBth3s771uB482/yxIwlpAjwaZEi1E9WNzUgT7rYJXsa27EcCbjmIIo0cyMoyCZH6MrRmNFO&#10;r2sQHBAomQ3f7je64N/1jD/7F/8A5R/24iyoVmmePlzyh3mR2U1GihfqFGr917+b+N+Av9Wcy+R/&#10;deNSVNSnVxp352EEbfys84eU4mYhJi3SYi1iddlPxsaXsaHnzxHNnZGQkBSTqSJqMrLVkKDTAVRA&#10;Hnx44S8zV8mN5R1GGp0CyKSEZjfsYf1+1HgzDMqwwgIHCRGORQNJoeRQBuuxJ37V24QpdsJ5+UZ4&#10;fQc0yFhoINM4CFWa9JFBnazsCN7AHfv24YYGFAyyTRsHayzIzEgkbtQIsA9tgftt2rA6a5Csscg6&#10;gClCxAUDsZAO3wao3RPDyGZoIVCPIrD2EAazTmiDXZdxZJ7VvuOE4jiZjz4a8uvnSCEXqLKxwFlS&#10;IOkYJKCNdJcGtqAIA/zO434H5BnYMi3KEjn1rIGkQkoL3ARhsB/K2w2P7iLn+MMgyQoJEIAL9P20&#10;bBD3fYkeO24PFQixM7DnMrSkwumg2T7KNgFvg/H7VXEFRCmy8695Q9L4Q+nll5Ra+e9DKmIWRgZJ&#10;GRWUADcbXQ3vuGI8jfitLitGZCsyiOLSJC4+nSDZAOxFd/nbvwNk5WcKHWAQSqwZhaxpvdv3I2oD&#10;wD3HBcE+Tl4WdDL0mZ/bGSK1qx7jSL3Ha782fPF4mJ1bHGtsmRpOqidFk7TLSi6HdFFijVcT4sUS&#10;42SOoGTJBWiLWOIM40aTZBUAWL3vsRvwhwfzMEyQTqxhx2MKM67K0gpQp7qBudyRt/ebJK4eE4aW&#10;dslpniLIPZuyhGIF1qBsUSb+N+KqbC5FmzqHpfP8wwLAADGn6/fZowP5KAqoyC8TIIB1FKWSum68&#10;AguAfhR2quCjkR8uWHIgaZoEVtK9QWqqbck3QSzXz88VzCTJy5cmKeOBUw0K40sxIWWQpq3bswBt&#10;aH09t+Ip3ylw8fElhTpokwlMbEB2e203vdGga7j9+MYIBcOQ56jv8Wi4UDbz76c+kWnlnOsfM1zt&#10;jGKMSMAC/uNCgVA31OTZ7WB89iGPtihidoyJdbkmrWZzqViO6gd7uiduNf4ePNiUB1Yfzc2uF5SW&#10;KmAaTt2RGHuQ0NhdcXDkeegxGkzGhlePJ/LBGVtQJkJRj5Njuew8V4i7DNzfi3tEFYHHse/jTk2y&#10;njx2lhCLWQoGuEW+lBpN9/epFFQNzxHjY0E0cXXmErRsWWSqLRe5h1QACukEpR/mN8QMsuJLJOyG&#10;TXKXhrdAusEsu5NBdz2s96PZgczChgjnVFP54hXCEroAHukYeDr9u5AJ38cPSnIEDnnEYxx7b99R&#10;1iMRRAEz6YXcHeu6M3Yr5JBGmwd6P34llx8aNRrxzLHpqEFqOs/+sZh2rYjbcX9rjZGkZWkZnjYH&#10;VKQCVWtQRR5Ydw3xxxEHXTJJK8iIhMaABgwsgF/gkbVtX3vggxjQ9993iSLlQMWtS7QhjJMQQ7gD&#10;cRizVfFdh9qHAE8sId0EuUJg2mGFBaoaNEj4qtwe+/BeVnyYcerGDF5wWdHNrGALNKP5t67jba64&#10;U40nWrNnmIkGrpxpGdTgGjtW1eD53vtfBEfMGnfb9mhWNglmEjwIJGRrR2Ikb/i8nUNyQKAB/pwT&#10;jYQgl13ox+n7qJBJO5I+Be33o8c4cgyWcukiyqwSObfVRJJsDsN6JHxxJNnYGGWgadpG1aGLX9iV&#10;Fj5+3fa9+KTSSPpo/wCuecLh3irLLKFSQnHOlwpr36exF99xQr9+GGXDDjN+bZYleQBHUoBpB2AJ&#10;3925NjYb8UzE9Q4q5MnTMjBQqKqgbFfAU+B3b+lA1w0bmLZcqiRgxkahGwJtaPuQfI7/ADfx24zS&#10;0mygSp7mzv8AvlQcIknm3E8O+kWXlDQqjOBGWIeQBRoDiNrCHyxGxurYjxwzyOaTY8aTQLKIwxGR&#10;HWoSLRsXXt1AgAdtW/fhPg40kGNFkqwaJW2DgiUIf94VsUW3Gn53u9xwTi5EMpnYSyFNWl4pKpgD&#10;erST/NuaHfa+H4FajxPtwHhGaHgyIkw582BpQcpUWPELe1S40ksnagbJO42G3YcVbKl5gS2O0kal&#10;V1DQTamwK2rUxJAPx/ThjLlQRSThJSagACntHr31itqojyKAG18QGXDjZsuaQyTPEqxaQSCfbqOw&#10;+o7m999yOLpCgalw3tw4dvBFN5llZmMuPjvJIsTyOckIthVUWKutyPH3HxXDGFZYsXXqleGZNcCu&#10;aJDAknT2pQbrYeNjxHPeZlGFFRlIErvKfpjs3qUdze13XyKHDHMyQMdMdmRI0xwi6Rpcaidw38oo&#10;i/nYcSS2RPLpBFTj5hlxpPZhjVmRFJZiCNW/tttNbaiB4J34vnIeZDC5nLku0ckr4vTiYbq+kDZT&#10;9NXuPPuHztVcbl0MhkjRTpljAYvuusqQNBPnYEkf3BPDDExWV4sZISXWFz12tVtdyo7WCoAsdjVd&#10;+KoJN2a3HLvnBDHm/NMjJy5ZpIVELMXVYSQxY0LPxX9iRt34bYfMuX4+K7TKJGnSnkkCmRdtPTF1&#10;f7Df/pXvyczSOIkYuo/UY2ygjsADtv22sf8AM4y8vlyGgjnkMJL6QpQ0aNglewP+fEqUAG1Banff&#10;RyC58PGlaGSFaORqUaKuhuAQASa8gf3riB2niaMwupeCTS8TqbNXvpqyCK+e3HBc4kwhOQTLAdSa&#10;RSC7G52s3Ww3/wCkkOPKGp3JnyJC4kJ2APkE+fgHsfA4yTMmux/XrDAggg0oRr7Rwc6Z8tomljWe&#10;cDUsbhAAO2kd6qu+524U+oYoMzEWMGRZ8YkynSWZ1ujQoagSfPejwVl8ujhZsptUmRGdRk+qt9vc&#10;p3qh28n4HB2FiS5UzzGcV0FYlkogn5BG5HgA/BvxwgoWsYSQR3W3rDHaoyrHUv1x6QzIMPmXNMEP&#10;oIpw0ciK4uwwJoBgLsEV+3GpPRsmJl5mXHls0K47xFrXfUD7iD3qxe3zXnf0i9Wcki5x6d/IjQBG&#10;vuKxqjyBhROkj3Bjsdx96J46Fc+9D8x5HzyWSKGVY5XYGNVoMQdQMgUbWN/jYdq4y/4y5a/oNLsc&#10;rOHqMjmXprG9E1C5SgoMXozAksPJ+pzpUdkfTnJ+Xc0xcSdZxUasocMAzKEokkjcnfb43HzxJPyr&#10;I5TlJJgQ6pcd6inV7jZZiCWkiB9uns92AKYcU78Nc/KWTEgyoyg6skRiZSoAtkVjfa0A0t5qyPdf&#10;G4s1V6rNhSqyOTFLd3Y/lBIqtirGr3sHauNIl1ctk97eEcyYq4qWqa3pb0itZJ5pNiGPKOHkNOJC&#10;87IKVh9OxABCivf3JJ409z78NuX+pstMXMhjd5kkAlZQdTsntUiqAuwCe1AUd+OwuLBhSrHHKVY9&#10;RiIgCyAkAaQRRZA3etwTVcWflXpePMhyZpI48KS2ELKATqJLBgW7Fl7AdrrY8PVJSUYTWlRkdR1B&#10;zv6IRPXLUFJLHQeo4iPHn8Xf4bC4ziuABL05IoqgGk6gSpBA7P2PxRPHlP8Aid/DVzf0zn5nqHlH&#10;LgM0J1WoMEQxayskRWgsjWNgAD28Hj9X3qb05JzGMcthxIMmWNKbIlUGWQlRRIqrO5sHz246ifiR&#10;+AmNznGnvFVXkdoXjVRpJYMQoABFGgCDtZ4RsA+RN+WtGKWSTSg1DKoeeXjHUTtXz0pM51FJP1Yq&#10;mgZ6AFjxDNUM8eE/4M/xS80/DTM5fynJzMtcnDNTf71oo8gKA6ktQTQaAojsT2HHuf8Aw4/x1YfO&#10;ORYPLOY5icyOS6rckwOga1BUuzagRQobEAmvnjy7/Gf+EHJjh5jlYPKjhzCW2mihAkX3EiRmrcse&#10;/wA347cdRuRwetvwk5xjYsYyWwY5pMiedw6Rhsc6nOrZY06YBA+LHccew2LYkbQFL2Y4SQCrCWUo&#10;/SQSBcjCAP8A1N6x3tn3Ns+3bMVySlS8NACxCmDAgi5LGhA6vH7XvQv4lcj9Q8vxs/DzVGU4RkjV&#10;wdAdfbZsg14H2v8Aftt6E9ao640c6hmBPudwWC1s7b0Qe3Y18Vx+WX+GH+Kg/kMKPJy3V5uhYZyd&#10;CqKsKTelgdiBuO42HHtN+F34wYPNcXDycfLMrTIvtBICXXuO4pW3ofO9cez3Bvb5IOyzyELQcIxE&#10;OpmqGqS1bit8n8VvLdU7Y1rBQwCiOQ4s/bWdo9acPPw8mLWuRoL7EbVqJ8CydJ32378TzYmTkxe4&#10;RDHUhSpADOlgmtr93bf578dc/QvrzEzHxlyZUkWJkfTG4ssaABvvR37G+N9x+pcV2aOSZk1r+iBo&#10;IrvZoC/27izZ49zI2mXNQkpUCWFB0y4VHQxxVuh3obVf8Du0Tz4kLMwZY4oYkVEi0BSQQLAN+4H7&#10;7DwNuIQC9RIixQoraaJ3obHT4J70PPE0pTLVVjUu7AFH1nQDV7i9z9x/bg2DlknRidWDSo5LRSHT&#10;TVZC19S7dj/yIPGgEGohSXf7gdRWtnuNIDw44ZwqpQmSUAmRtO+5IAPc/ffjnLmTFnbKMisFRo5E&#10;QWrFVNjUTQqrJ8muBpQ0Ykk1RLOjOWAK7EHYij3rx3Fee3GlfWfrYYMckEcoXUZNbI1trNjsTV+P&#10;k/Yk8KmzkSkklQBAJramvfONCEKmKCUhzFa/En8Rfykp5YmQ0as0r6eyAEEX89iKA2Px7QOOqPqX&#10;1AmeulqfSBR1UWQEsWBBJAu6bb4vtxz6y9Qf6wz2ZpGb64ozIQCxFmmYDYEWQRtYA88VHEwY8npZ&#10;GQ84WRWQxdMkAAjTWxoXsfnVfyOPnW+95LUshJfJxlUWYjK39x0pEvBSxBcvwZ2pmYw5VymLnk6J&#10;0J9IDsqiypDE+T9RHcn48Am+LlJyiLlUCJ0iiNGTaMCVZeysLFahf3vi3coh5fyzALKUDRWyFK10&#10;U1MFFCtOwO+5B41L6/8AWmAkTtgzOkgiYlN9LuLDWO4OobNe9dgePLGaFE4r0vV3PFte6RtSkqIH&#10;L249In5n6tg5aqDrrAqKy6tZW1WwdWr+hO5FnYbm+uXrP19I0TyRyIIS0heWMgPKCRpvSSCtnf5u&#10;9q4096v9bcxkzHiyfzU+GXIRA5VSGJ1WQQ3xsD2X9+KdzbmspwC8hWJSKiiFk6FUE+02NwSD5sCx&#10;fGdUxBcAilCAbWq75vyoxd3jQJKkkfSxcMSacPHkOkKfWPqGuvmGaIuwZYlrUQSxbsSaWxVf178a&#10;YxObRZeUcmSZzMbSSKidS2QQRVVpBNePtXBublDPlkTqMOuxKOf1FiVbK+0/SWbYjxfzxX5oHwXY&#10;dSASyAJG0ak6tVBv/sjZI/atgTxCQgBgLnMVqw6CNmElgphQM1KXPDLLoHh1zaTGxzG8bJoQKaAt&#10;nK1ZYAe0i9j54pMnOFmz5cfGRWSR0dtbGwym9gANA8V2+fnh6uNkTMy9YOzhSpdLKsQFrcVsfPz4&#10;342B6b/C2TmTRZMkBUtTSyxhlBJ3DMx8HtQFftwwBJABqLOGdh++PQwmYyGq75ad96ws5ZnCPHIk&#10;gEOsrpkWxZ09gPi/J43r6IUcyXFDxvEsaDU62NZBugP5tVb7HueEWN+GpSaOJomaMSBFpiS1m7Kn&#10;sO3aie3G8vSPpmPlUSrlpJG4mCxRxLpYKK3LEbijvfF1/KCWBcsL5Fxnk4POhfOEFagLijX5jSv9&#10;w8SbHwMRzDiyRuXAkDE2qtVEWK3rfb/pw5wc2BIJJYYdU+NczMxChkI31Hsavezt9gL4sh5ZgcwT&#10;pGHQJCIwzkkkpV2B5IvSdx/Xiq+o+Tw48DLi9aJV0BogxRpVUjX7Rdg0PO4/bhCmLAHkOJI7yr5U&#10;C8RqKtXow84IjyVyIZZIZIsYuwyJDYph3YB78m/j7k+VvMY8fMgaQpIJBHrimSYhb+CAfcT3224q&#10;q4s5yDHjLkdFwA6uSUC19IGwG/ix/wBOJ5MyfDMWOFdlDlXVzqRAdhSLvVdr7cXSGHnxsH78zFoG&#10;Uvlzxr01kgVCmiWQsY509kclXRDge479j87tVwYoPy6zQU0ryFlhFrpSjZP/ALNrI0ntXxxDi48W&#10;S5dI5YY42ktwQGlZd9PYkA+Pg/B24bYcE2TLC0qSRoMeR442tWAB0A79y1XfbfgY4nemjnT3iCag&#10;DP8ADP4jzh+MuHl+NFFGrwpGnUYKVYsfa1j40igFPxfY8BJOc2VnKxnVJ+k2zO2xPuNjT4AAqlFX&#10;wonW1kSQMo6gLF3ptC7igSDsLAA77A8EcvgdBNkLiv0w46QD3qULvLuBuACFFUB++wv7T09REwz/&#10;ADOPjwZMsuKuTMYrGPG4JVmcBmJJ9q0NRG1X24Kxub4mJDB+lGJcplcRFw7RgVWgg0Sps2f5T9xx&#10;UJsd5J5JMeNhLPLpyEdjel2CnTWyVRYVttvQHEq4P5OJkjtyjFBPOLjhV2FhSd7U7WN/N12RVzpl&#10;4VgjYRyoclYzHC87yAtkdQFNEi6lAYd9DDSy9tx8G+KVnmbIy1ijxo9PWESyh9LKQKb2nsLYb73w&#10;35TkAxSgys8qEs7dQUAq2wv4skgf4TttfEDnGbLH5RFMkx1IXcMrtQL6jftAPYir/oOJgiOHCOAh&#10;1oZyZNTyA1oJN+d9AF3fBGdlQxxqsOsF9JB20G7sqTQsnYkG6+3EynJ1GCVCiMLdh74nAu1+e/37&#10;f5D5XJJMkdSOYdCBGbpof1NyTupb+wHb/LiFBwR3eCJuX5OOUCSIkUkiEnUt0VB9tkEEttV1t2J4&#10;LXK5eItOTKIVqQSAx0XU3pKttRHx23rhM3K5cZ0WeWaOJo0kioe/3De78VtQ+eJ+YRQvHjiZldIl&#10;ZSHsFiRsCRXuAognY+eF4DqPP2gj7Dx4M1ROEkMUTMVLDeRRelhe4XYUR57cY5CYseiTUWd2BSMg&#10;KSQxG92b3obV/bgvlzzDG2pijCKL26QyNVBiNiV8bb7+RwhzpBjZEzZBAnXXHcjFdK/y6L9oF1R3&#10;vxXEFJAekENMduXyMkGV+YYMJGZQoKRabqzW1k15J778QxYGHG5aPWseRLpsudaou9qASKBonc/1&#10;4j5XBJNGVcKDKh/WMlADetIP1Egdv2oeeCJOWvpcQNI7QMPax76huQQfJrY/8jXFFBwR3eCBsjE6&#10;8qvEjPFjzAKVsMNJo2woarq632JBJ4mPLMmSOaGNZ2jeVeoCodU11RCk3o2J3334xxU5jgylSzdG&#10;Ma2jIDFpHbUxKmiAhJVTdmu/FsjzXSKWd2RUajKF2sxgFQ5/xHwvjheA6jz9oIR4mFFy7ScuGfNx&#10;ZmbGXFlROioIJV3BUgBTekdwDfjiH8pFhsujHAQOEEMbXGCxsBlG1hSANtvt24b5GVqV8Fpg4AGS&#10;HYe8K1EqhJo2x0qTdb8KRmRu6wSgxOhZgRS9V/MZPkkbX4IJH3slJBctb2givZjmXIMckMgR3BK6&#10;rCgEqFDeNI2PavG3EWFjA6pJSY8cO8YVU/UAUkgqb7DSavYnftwdk8wiBSdVBC64BEWHtkJIY6vL&#10;Cgbo1f2J4VZmXkOphiSpbXpiI0ZE0k12IYUSD5G5J+JJNWFvO1vPw4wQceUDKWZYVM0JKuEYgGmH&#10;1aT5uz/Tbfv9Fj42OUiC0keOyO7oGkR9RGqmJ+gXpNnxwNgz5C3IfzMciR6FjDe1zZqzW9dq2IAA&#10;G3EcUjQzSwyZCyyyktJrX+dtJEZ2sBRQ7n57Hia8LjoGqObwRbeXtBHjmMTRu8TE6ioBZDVavCji&#10;PLmhyIpIZHgjuiQBqLjagvdiK8dhY4DhxGyrSZHhkkIWJ4wSsiptRrYfY+R+3E8uKcNVsRs6kiV6&#10;tgOyiyPP2B81xMELl5fjySB2dlMGgw6qRSL3BNbHtQJ3uuHv6UUXvUgyyL01RgoHxYG4+djZ/fhP&#10;ryTFPrjSeNfcgjIDLvalv23sf+PAUz9ZYpI3lSRD1DHqL+5Ad7v+w2+e3ECos3CCGz5qrNLht+qC&#10;wJDE7k1vRNgjsb71ua4MyMlJkjxIS+L0RcikBg5I9pHxd3Yv9tuKvCuHKsszysMqSVWZtRLAr3C7&#10;nT87ftuCeDGyAXQEHvoEjEi9qo32Ujy3z9uGIv0ghZhcnyFymd3kYPNI5cNaoRuGTfyPkcXDGzsa&#10;FVXJLO0lokjCqAse9hdEdxQH9uAEySHaFluJoykJU+26pjY+/Yg/37heEySjIWMwv2ArupPZj80B&#10;5/fvw2CLFHlQjVrlqMfqRBt76Z/kvuWO1/B334xbMyshppFDE3qZ1oiONd1O+xqxqr/OuK4WhJEW&#10;Ss2lVA1AaFL0AyAk7E+K+wF3xzDzSSKb8lGiLC0TMsp3ZVse1t+4NWXO/nbiEywTTKtTS/d4q+EV&#10;qQwNamz+8c82yUmkjhWoZREs7To2hnNnUQBt4sg7nc/PCf8ANL/73N/9Gf8AvxNns0qSrGgkZDGx&#10;k0hCQNyB5ruL3UVv54QdST/BL/dP+/DggZ16n9QBQObR22zcvlcmE/TiUZEbmNURVWiCBq3Hu00D&#10;xWkGLGHKMVJJL331EWa27HfYUOOcyA40k0qMksbOzKtEMrE0WKnuL8968cAZE00USSKusSVquMhF&#10;PgM4FW3ar2o9+MUZErYMXPYpEMsXTjlmx2MzmnbVZoL3CjuNv86+OJsXKJhMzodL1RSzIjdqryB8&#10;kbfbjKGWYQ2ojEjgho9AO533H1BauroDvZ4ij6jaCrLHTEMi0QykUxr4B7Ej79juQ2Bc3mEaPup3&#10;W5HfsqAVuT99zf77cKjIzwz5MkayYLlRCaOlqss6eAPuOM8/BWTJWOUSMkrFHbVUejwxHwe533rb&#10;zwXmLNHj42FjxNkYQHTWREPSjeqABUBf/mJrdrriMIJdqwwLYANal4r2Z0JgUSJCksIOxNhroMVr&#10;sP8Ahr5778cQxRhEhdXjkhIJliJFpQOo/wApHYDvXb9ysTBmgv8AMaTL1DHpHvULZ7kWAKO4FGhw&#10;TkY6OsgQuFiK1IoPROncqp/cbqb7duJhkQZMTQrGcbVLHMBJkdYBiu27oQKVq+1b78CFVaNhIP8A&#10;ZxOp1MtNbqtU3cDar79iOGMcrlJBKxI0h0VFId1I3b40J5Fj/neRdZGm6oiWJ8dSitalZQoCn/4t&#10;gQdyxY12FrUFF9KMNfDjrBC58ZY4lQyiYQuHCKu7IDvuPqBO5NXfjxwT+SUCCbYYgd5XRra1q1st&#10;veq7BN7i9uApJwhxZTJHA8rEpGWAVioBon5cq1A/Y1xO3OI54FxY+mXq199MSrU+rvYPYCgf+qBL&#10;b7hnxZvB6cIkUIOhEMseDHDNksseS7auliOvtjRl1Aav8QOmt/LDxwFjcvkXLyMgxLFErdV10gqJ&#10;K0xoBtpIc2zd9Pm+5GM8Q1IrlWVFYaQWQTUxbWase0NV+Q1cGHmEbdWCCYSTiZJZoWUrJIrVVqwv&#10;puo1A+K334nAEm79f6iIwihSNY8gFp5CJEeAMdJklrUsQa9MasASwABVia4zyuX/AJdoIzAqYskY&#10;lnP1UQtgL2IJYHYUL019zMXIi/NF3ZUACKY5EACG11Khu0IRwxavpQCvPBfNmhf/AGeBnnlDqXki&#10;cMCSxYKFF6lAA+iwaB+b0JCaED9f1++MEJ3CRpCdEjxuvvKljpr/AIR/P4P7/fj5Mic0oSKGFdRj&#10;etTAeCxqrIrUpGx4wWedLaWOZYxrWymmNAorUSP5jtZPa68ixcXMiVwhdMggF9GoKgW795sgWBuD&#10;ub2+1MB1Hn7QRk8Es6tJkBYoULMjDYtWwYjvTkdqv4rjOKDKHQl2XFulRFVT53Um2rsSfJ278RPl&#10;M3+0mOoZZqaEknSotQyHsEB7jsdiOCsaVbWI0TqZ0BYlmH1aVUkilHe7FfA24sEAcYIMTFkh6kkk&#10;qwqXj6KMaaQWCVJsUPIPfgbm+EM8TSNjx44xSpjnUUZVPevBYnz53+eOczKWXUXkhYNpVfcDXi13&#10;2o0DW4o/fjkzTZWOYYGWQQ0JBIQEQDsSLAI7UxPf54goqW8PD9xT5g0PfZ7NKnDyZxkPPHIzSGv0&#10;1azfg6a2AG5J34s0UKJ0GUOcqI6pfadgtXuLAW/igdx3PGSq0SiUROsrOFaVFtKqiFKlh89zX974&#10;MSOV2SWNpWWS0mdFJVU3vWR9JI8HvW9cVwMbpB869IAtzZusWGXmUceDG8krl+goKIuyhzZ7fBOl&#10;Se2q7viuQZC/m8jTkXAI7jMXuOsVaMe2oDc/N+eDzyx8h3ONK7RJCEKadQ9ov3gWR2Lb0Nu13xFg&#10;cnOQ/SWaKJfcS5GhibBarIDvQIravkngwk2IPX9ZPWKFBAenfSMM3JfUVx1EnWkhhlDAhijlSzqO&#10;5OwBHZQKPfiXKi6cJfHklWeOF+mriolY+3SO4sDsw2H9OC5xFjETzLHrVjCqPSlovp6xuidRGx+Q&#10;KvgHMLuzRRzoISmko5HtsCyWs6lNEgXZbbuOJCC4sfH2gCCQ4Irz9oWgrDjMpd1zGQMzEbqaJANG&#10;9JO61tuP6I8fOb80ia2kjKujLOCTLKDqZjf0qdICeAo2HFklH+zhJoRBMu0WUVI68YGzDVYYAdt6&#10;H224W5vLJZUgzNwEFM6KA0lGkcbBfft28mxwYCLkeP6icB1Hn7QdNzcjFMRhVZdI6f5cglVO6szD&#10;YnuRW9DftsXy3nmKY44pQSrIUaYsCFNHcHvq2Bo7Fie57ITHBCsjOpxpU0ys2U4Xqak7ohoBQwI0&#10;jb79+FEJjknmUxFyaMAjsKWsBpdHY7dvHgHfikGA6jz9o3NjywGFOm7GOMKzyeDZ9pJG7fAB3333&#10;qzcd1VdcqdZFfWrFQSAexoi7+x/txScR8jDigTrLIkiKs0akMVO5UGzsyk2bqyK4yTnAwpFiafIy&#10;OszhhGmo44N6WfTsq+SSL8fcwQDkH1Z4MB1Hn7Q6z8ePIl6vRcukuoMqGqIBFAAbjz3FeN+I4MvG&#10;gZDnQOwYtpZQVCVtq09wWsbDsfg8Gw82xtECtlQs/SeRbkBcOL0hhe17bHf5HbgCRVyHWdZCZJI3&#10;Z49KiLc+1V1fzEg7iyd+FFBdmd+bdaQ0WD6Q0fGgGmRQfy80ZJDe5hq7Ar3HyT2A7+eBFyxhykaN&#10;cTxmM+0KoHYEEDfTt5/fvXA79WNCFmXVoDFW1NoHYooX6SfBbxZHDLBixpcGJJ0ldiZP1EqQKLJ9&#10;tbahW4BO3wOASiAwI8T7QGgJ0gjlGUMhzDLGxRFK3KPaQTtpBFsBsRv/AJcUz176WxY8Bs6GPVl3&#10;JIGcEgBhsQB2FH52A27b2VdOPK0cGRQhp+lM3TkZBuBQFbnuLuu18TZWZj87gnijZpZEQFoUcNSE&#10;gOoU+fBH/LgKCAbcePlFAsXqKa91f06R1s9NKkPMceLJkMkwF2o0x21uiWBZYqQASdjt3HHYfF5R&#10;F+WMjQpFFJCktuLbSdXvb4YWNRPc/wCWouY8sHJeZuVx5TGqSuJGiYyJYLgNdgFRWhj3F1W/GwOS&#10;+pcfOxExsrLSZRDGCFfS6CQm7F2RGQC/hRfbjOGSS4fsa8IQsE1B1J4vy6+McskcU0eNDGB+VuX8&#10;2FC6lNGk2okHehX7nbi08uy5TFIWUvIpWWJH2jZCukn4JU0aHewPHCLI5dk5UgjxpImwlVXSVSWV&#10;lNFmsn6VFEg7AG9+LDBB0cUaoZJBGVjdwPaA2ko8bCwxN0V3oL81w5i1A4y04WheA3NGe76Q5gZC&#10;S2RjquSdEhmUC49YUL9JICgGgNyKF+eK/wA55fhmN448cO7y/qZFagCTakbkagRRs7bURwzxshl6&#10;8TEdCVxGh0kEOrLYV2vVufcB9J2HnjmDBynfLDRSrhNC7I7bjWoPt/8Ail7ivA+eGS0AkOKWGuXS&#10;p5jOAKKWY2L+ntGmvUfpfk3PDl4OfiwTiVQgkRQhLIosMa7owFWNydtzfHQn+IH+FLGyuRyZeLhF&#10;cfPXIYGGMM/0HYsLNlWF0d9uPSbmePJhZaIoiZJRI8i9nDEDQNzavQqr9wBI8ngjKgwefcvi5RzB&#10;3w0dFGMJRSEPakoG+qyP5bugL7cdfZNrXsheWkVpe1suAFMtXjpbv3nP2GYFSySahsRCTa44M4a5&#10;pQW/Kzl8j9Y/gt6qnn6HMZ+QYilAdBvHEbGrUXQC7Bj8UePVT+G3+IJeYYfLGGW6wZEcStI0hVgx&#10;C0rrYCAEm9rv4Jo7z/Hj+GyLPxOaZWHiRzrLHLqbpLLFJFIDQZlBXXRBA2I22228pcn096w/CPmu&#10;TiYnLmh5akxcMVkjCtq9ougi2PggbVv34xLn7TO2sT0qUggsCCRduQcCzm/OPWL/AMfe+zjDhO0n&#10;6ykG5oSKlnJJBA4R+oL8MfVr8z5fhZGDPGpDo8khkPvBAFHc0Ls9vHftx279I+oi2ekXMMj8y+yK&#10;NRdEDgUfjayLBs/HH51v4ef4mpOXRYWLn84gV0jSP8vLKDobYGwT7wu9mrAF7Hv63fhr+KsXqTFx&#10;ZsR4vzB06pI3XpOCAVc21kGydI8mvvx6fdPxCvZ9pRs8+YAS1zdLpBLc+YJHSPn+9d3TdmmLRMlq&#10;QQqjg1etKUbjVtBHqHy7mcWPjpKZVKRSxgEMlgDtsd9JNXY24JzvUxXWXmRC0hdGiINqKsGtlFVu&#10;u4P346b434gZGIGgzGcI7owJdhG52GzEgm/8IGw7ccc4/FbGwIik00KJpVUEr6WAO9x34+f+e+/1&#10;GVvGUuWkhQql8QFHYGvDpxrWOTI2cKW7uTRuTWvfx0d43x6n9a4nL8bIyY5bMupWQMS+oA025+e3&#10;9P69MfWnrV8mWVdUr6XY7myNR2B22sdh3+/FY9S/ijHnyTdCcTIzlOnFJfY7aQCdzsCN+NI809Q5&#10;M+TPJO8mNEZNTKG1FgvYMRZ37DtvZHHm94bxJJShaTcEgvpShDHRhc8KdWVJKSMIY6ta1ajKtacB&#10;GynjXOBy8n8y8YbUhG/SY9xtvQI8j/lxc8Qpg4sbzSFtEJbXLpUjUoIFHbR8tV9q4oPIubqvK5pe&#10;ppx0jEzTZAKIhbfSzvSEMTp2Niwe4HGqfWf4kRTDLx8bIjkkBXGURO7hRJ7VKhDTKpFMexVW83Xi&#10;trmGYolRq5DDKo/AjSlBsxdw5PIeQyBrG1PUP4iQxQrjYk8ccilmkIYMG0ArQYdr/p27njrB6k9T&#10;cxnzQ35hZISzGQKCQsbNqb+wbSvyQBwlyOb5hlmBmhKpDcQb2tMSQppSbFsfaL3Ir54S805rFDgi&#10;bJWOCaRgsYchSQG31MTQBIJonY+N+OXNAU4cizkM9CDTjlWN8gJQUkj/AGBDvkRfgWy8Dkj9QQQS&#10;yzZTZDlT7dNHSoq7F7ArZZttztv4pfOMyXLw5saMKrx6TDqIt4wACQe9sF1Af0rh4mRPzJZYpMqB&#10;cZpKZgRIshsswVgT7rIAA7hR34Wy4kQyIzI0cphn0kow96C9NoNxpG5UkWR+9oRKCSp6g/jvvPRN&#10;nA4bO2jDLT3p0jX0XLFieIIq/q7yKwNoWFFiR2AO5JPwTtfBi8hlkZFWBHe2/Lig66kbWSr7UTZB&#10;s/YX3G0sXDilyChxIyu8ShlVWZnCgg3tZ3ej4PF69P8ApiFph+dw2SGNCVEK6vezGizdlra2WwAx&#10;8Hi4lGtDwLE08q+UZV7QQzF2p6F2pbwrxjT/AKX/AA+5nlZIeeEOzOs9EmkRmvQqkeD+9/bfjt3y&#10;X0ucXlw1Y8OIvSj/AC8VgzZDgAMzp/KpP0/+abcn5FBBDGWxY4GixkEZkIEs2ryK3cfB/wARP3q3&#10;xCON8cJAjqkOhpC2toq3og2VINmmFjcjbfhiUqTQE3fNg7cxzjMZhKnLmjAeGg7eMeU+iIskrkzJ&#10;0xFH1SKGz6bJJINjtX3uq85c15HLHhxTI0ZZXd+s20gVe1rQuwAB3HY2eLph8xgx8XQzO40aS4vQ&#10;xPZXYWFBv6f224rvNSZxIx6gCKWKJZjVCNgVv2j7i/nhgQGL31GlNYqSoMTnkeDXGnDnrFWwDk5C&#10;mNngXphnUl9Ls2wBBG4v48UduMuaxPNEkQZJECHW9+4ADen7liR8jv8AfhayR47tCGLa2DDQ30A9&#10;yrXv+29fNnhXzHmq4xWGCKdVFlpZz7fad2N0NN9jt3+BxGAg0I4Pf0iyKknhlbKATBFAWPWZMeMa&#10;5ZHNtYP0+N6FEn+u1cV6bGjmykyFmuORnRRpIcKT7GvcE32O+/fzwPzHnrZmSmKFjCup1JDTFxfd&#10;gD2NAkgGhY/Z9j48s2N1Y5IlECxkRMNLCiCXJNECu3g9+LgECpc9+MMjGPGfFhVDLGSgYhiCW0F7&#10;JattVk38n/OWTKV5YXjzJpJljjiLRpSCMW2liRsAatvHfweJhJDGW6tO8kRbp2CLJFuqk3o8/ffj&#10;nGcxKWVYXaVS0jOgKlGDIBGQaGkHc/IsH4mK1xCoaobPXTl2YGkxVn6aTOzys0ZhZiQGeJgdJPYM&#10;FO43+9cFRuXk1SCVUiakRSVieULSua7gMPcBsTv88Fzy4jQKyAh8bXIH0kxEMRp6bWRY7szUSBtX&#10;E2JHAmPJJNkRSWhaP3V7n3XSp7myBS/14ghwRr7xaF/vWRXkdEaVXPtq7G1N3azsRY3HweGa4rZW&#10;GgkMTnpkhq1b2SNS+QSKBryeEEcZeXLZFmiaEUJZI2EcjsLINgBbNAKvgitzw0wMh8SdLVzH0RqU&#10;i4xKbJKitwrd1/fz2XgOo8/aCIoozCfycUaEux1sBpQ9RdJAJqyoOyX9r24iSKDEkMUsaB0faRXP&#10;tjB1AsRupIGmvuBtw7kh/MBZp+iq08iiORRrNi2UjfVdM3wARQvhbJEJHVIseVp8iFldKDsqq6or&#10;OLvURuAKsUeDAdR5+0EOp+aYiArFCZYoYV0OhOhiQDZbzfYkf04rWbzRlHVTHMKjT7lkaiWO5de5&#10;+489+DIIBjQ6JzJpDLFTIwK71pIHb+vY/PbgPNw4nYARyGAW43v3DsJP5go/l2v5FcQUEB6d9II4&#10;m5jNkOjzTGRmQCOJlOmMVVk0K8V9+AYnz8jKMMiNJHHsEUbHUe+++r4PfbfiFaiCyZDh4nPTQRmy&#10;qlq1Me4UCu4r+3Fq5XFEjuHaRHAWSJhGzvIgF+wkGyN9vt/asECPlS46xdNwiROAyN9IYH2l72Jv&#10;YAfINDim85GRnzyDKYsZpkLLGwPsF6VjNX9z81f342ccKDOJjx4HysedwsjMN4XBu2A3Qg0aO999&#10;uIpvScWNG2RIBY8ybMvegvkEDYdt/v3hQcEd3iCoAtnyip4mFPgxRvPHNLjSJWIUktkaP6VdRuSS&#10;f+f9GfL+ZPjrKcwrHJNII4wx9w07+4E99x3+44YAxNGkY1FYLjQmwos+W7arJ2F7kDyeMIMGNZHl&#10;IjmYt1SZBYs0N23CkjuPJr78LwHUeftA4Z8v23rBmVMmVGbR5AI0ZpApjJjff2sO9Hcd7NH7hXlT&#10;nDw8yGNJ36ghkiLqCWkIA9ykkadO3/EbuzvxZItKPjrIQcfSpIXSV3VmVA3kqR2AJG21cLMuBGNO&#10;Z1hkkKwOq6gSHZtMh2rQ2yg+Nu/BgOo8/aAkAO+TjjyhdEsjQLLIgeVysQdvaYFU35PuVwKXuDuR&#10;34r2YmbLkM0ALk2q0bZIx4Cjsy0bN9jQJriyZeJkMzkkyRKilREa19JXJO2wIJ3UG6/bjFMQpGsv&#10;TkghnhaJXU+52b2Blu/fZAOm99u/BgOo8/aAF8moDd7xV/yUBkjgyqkcwvkEISoR9tmo1bAkm9zp&#10;O/fjMjCh0yMVhVCEUgnWoKne+4C9z58nbiV+TcxbIjTGTIkivTPKF6h0sTuxG8bC/pPx9969O02N&#10;O0Uza42ymxn1rR1AFbVyNKWK+5Hb44qpJTp30iYsDZEbQ46DIjZBlK3XUGnj2IDN3A+/YnYgcZSQ&#10;rJPNL1U9xvUFBJjv6zts10BQoA+duAJUxYeXrjwTr+YhVmLbFGSwQrEdtPbUO1WQOFUHPYUmlbIV&#10;YSEESuwKITWz22+g1Qbsx32B2nC7VFefCluMEbO5ZmQJogRmUCnMri2Vq/lDdl23seR88c500k0k&#10;sCpHPVSNKWtaG4GkXpJ+D5+B2S4vMY0iGVqhyVliTUA60kbKPdYO9H+b/nx8MuFjkSIDFaogWIks&#10;4872Ne1Xp8fHbicB1Hn7QQK4kE8+QuQYjJH0o8GNNRLdtTOAVptj4raqPEeLiRFoxLjZePlUyqNR&#10;YPqujQ23O/7f1PBS5ccpAxxoCg9fbSVYdixO6iuwO97fFwHnM2A1KJZg7HTKYfpB7DuTfwf3/bgw&#10;HUeftBA78vYNkwXCkoKiNe0utibZgBYJvzsQOGcGFMijGyEDUtRnTtqIo6m3si+wPn+nClMqR8r8&#10;9ErPO6ap5HQqo02QWJ2BFbnx9/Pw9UvMI8XWFJdnXIZTTSAi1VgKC/4TY324slDFy1vPt4IKzMLN&#10;wJ1hQFvYJYkPf3eN/Fdh/QHzxljcyV46c9CWG2miOzOQa7/cA/PbzwNl83mnVpJTM2THWhmGlCtU&#10;pa/5QN6B8duFSyxzF0UI+RIo6kpNklt70rXn58/53iqyQKZ56Q9zc7CzYpUCOqKIwDdXMtFyD3A8&#10;fc7j54T4mRE3MHhhUNK2kurjUIyaYRWL1BrAb9zZscCyQ9HFkgx5+rlySI4j1KTasNTBbJbuVKg2&#10;Nwa4Xckmij5w8WXKkWUuSIzGxKtsAV/+FgRpuh9VeeLoueX5EKo2b0v598uMbF5ryYZEWPMYhEwZ&#10;VkMJpWAC+0gVRJ2N7HhJ/wCjEf8A7Ff/AKZv+/F0SYrhw4jW8mRK+QHIt1jVqXUwNFRRpjsPNHfh&#10;X+Zh/wAa/wD0h4bERvnI9P5DPGx6MsVFnJ3kBO7mYtdhe9g7dvHCmblMadbVjvk48hUSNG4UBB9L&#10;0qMNKkUdwPtw5k5w2bMVLPEkyr1A0ZC2Qb9qkU/yH9oJ73twqzffFBFj9TT1XSVyxVQCCAQooHUe&#10;+23keeOfGeK4Xx+s2JGyRmEmSANVhUO6vKt71sikCzVk8M8dsXpdSSK5pfYWCAlFaxTEk6b738HY&#10;jhPkYxjyEjlx9Wg0jwgs76j3Zvari/8AAQQRuTwT+WyHWYyKI0Q6P04pXYKQdLl7O4IAI8/3PBV+&#10;Hm8PFhyENTymCRHlkaMr/uhFIGJK9lCqSAB/xksNtjvwnyFl5dHCYMqKGQs8ceJIokhKD6WEYsWe&#10;9Hc3xEmbPEYCqSuigxhWBU6lNK5QkuVPyGAr+bbgTM/MPKDmRFpHRmjjVJEcK21rqOlxVWzWQAaP&#10;BE84QZPNJzJGJhCZSXJ6aiNfb2U9MBb70DR8AHsfuvPkNHbCEMV9ohapbIoORQPmywA3+o9i/i5X&#10;jhATG4lJGim6gQeSD3jJvdtVb+eMZ+XrBGMdiZpZGZtICqQrjb9QbWvkkn5JO/Br29RDAtgzWFK/&#10;qF0T6cmMqyRQwrOJivueQUQQu5UHVvWnYDudLE8PhxZGKJoI45sZQ7S5RILnQwtUQe9ZGJIJABIU&#10;A6gOCsLlEipKiY5UtJrZpXJUx0VKakLaW6nkUSu2giuIBkPyiYQ482HCUkAkhj/2j9QAhiQ7adMi&#10;sSpLVq4IAutRSnTXvhCybExkgwpMgDIqR5AUx3VYQzUFkYf+sQH3r9JB9wQWeFMvKVAMcMaPPIx/&#10;KTq2lzCWtlP0lACSKqh23bfiwyrllzPA+t5DLGBMgWNFY+5QBRDN8Bxt58cMeW42lSk2OJciiyTq&#10;irEgdT7GeMh6BDEhWAFhkLgVxQpJN86BuXfs8MhZhY0v5N4Dlw6ukw0iMBJkZgAXuJZNQIARixJo&#10;X2B4jETRxQ/r47uhoyLG+tALpGk+tlLOLUkqSoNXXDeWPLUDpdFXLSJaITag+2JmJAOpTVsha99B&#10;O/AuLiStMsCK3VJEsjsoCUoBKFWOomwCx/lq1ogVX5Z1HfZ7NCF8kJnyDDBLNJFItyZLJIHQooZ4&#10;aJVgxZKDSVsTuRwwliXDvKibIeaMRmwr9FIQoCjUxJAAJMhDBuGOEpMbSyyrjvrkKDQvtKkhnF/U&#10;92CDv9TjcDjHNUyx9N8pY4J3UySyoWEepaIJOlgGA+rSRWx4YABaKYxx76xBLjx5sTRltCSRiSmE&#10;gDyHdnj0MBpoggMx79zvwDFgwoQ+RH0sSCtMivoklK7+SSy+Ap0/A78EwIpxpVljacJMwjlViAyK&#10;DRH1GjQNdj54XYuM2XPJk5Mk2JHFUWLB1C0ZN/VISmk2BsCRQ8cBAN8i/WIKw1H5+H7f8wzkz8ed&#10;lfEZoMeJSkivGNTuR7Qhb2Ena7LHfYVuA1/LgxJLOcfILGQiUFwyE7Cxst7ErdUfg7TNhZM8xfKd&#10;NKAjF0oBbkUHBrpMR41XQ7cDR8g5g0+gtLLEwaViPbKCLJCi1AB3sglT2q+Jg+Zw84LxsFc2ZJ3p&#10;VxX/AEiqIiPpNgqoBRgQNwTq+eCchsdoJIFjMYkmIlLnQrkXuCmoA+NxseIEWZDCrMUiVljeKlZh&#10;patcmw3Y0NtQ7b8PZeUZuUxbBNxKjaw6HRqHlCSw1eNVX3rbghcVLJzl5ephindYigcQPp0mv5tS&#10;/J7MiqzfzcVnC9Q5LTTLKuZHjyPs6X0iA1bbkEGrJZv68W6fkWXJHLDlQalNW2NptdRrQCw0jSd3&#10;0hif8PjiXl/pU4ulOuzhpSHxzHYCGiWv2avghVH9tuKqSDz776wROPUOXHix/l9EMSt0WZhpeSML&#10;VyEkKxIZQx9xJs7kVwth57Kk7DJlYNrLIsYV45SxFKI/pBFncqLqiQADxZH9P8sBypAUmk+sY0kl&#10;oACQFSKzpbVWojxe+1cBJygGVo+ljqRGHhVnKuLNFdCAE9O92NlgfPbgCQC/h796wzGMx5v6wty+&#10;amVkiaKVpFqQyyK5ij9wB1JZ0EqdNKB9loMxIxIJGjyY3ZZQSZIUhXqOuxcKjkBu/wBC1QJ2Hfg7&#10;I5HkYM2SciSMyz46sqIjAghbV2ZipQbKASq6jsxYbcTYOVDy5cURxCOeJ2M+SzroCsG98rB11SFb&#10;IAVgABQvbiQALQBYDACnPv8AcL5OX5bnlxklyn6qO3RdmiKgHYMoYKCT7SbNkfUSdPEumWNV1o7J&#10;Jaujx6Fg01oAAGkkg7uewUG6PFm/OYmSzMCcqXpFRKK0sGPhWKgUdwyAG7rYqFR5OdBEiRTdVpUe&#10;VezgdSNdKpqtwVpQDqcaiASCFB4FBx6HSJCw4p+u+9IoPOOsk8od5kxpIjGqRnqwqysxDMHkY0XU&#10;tpUaBd6SOC+Vchy5GExnQFo7hZyy2DRZVXztvV3230+0NYmwssapxIyai7LXt0uSUYINQQiiGB7n&#10;6asEn48whMUaBZIV1BImP6nTY17dO2gXZABod5GN0pMsgXvr07bz0vAUMMrZIhEcbnSOqWkZSxBr&#10;qKGPSDN3ANgdgTwdPyGR53Kzy6+iFZI9TlAd/wCVKqj2LaiLquIVzYsTmDxCFXErFterUgZb1AXe&#10;kfuTud14az+oMKMrIsskEy1arpcOe2kMxBAPelH2H2rFTiyYAeftAeDyHHgdZJGnMrAqOsrhdQNj&#10;c+7USBp3IvtY4scOGoYxZAmikCBlmiV9LlhYLkqAhUbe3zVm+AMbnEU6NO84Z3VgFeEhVYfTY96g&#10;ULBJ1efvwRDzVJikM2TY1e1lULG7D6VYgFtJNUb1drXgihKxd7PT9aZ+xqVlA5BKCegsQjKuGBJQ&#10;7UP5iQOwuyR24bYSxR44hudNYp4hAslM2xkIGoxnxRrvdjgRHnfEeTLXGbpzao1iAErqN9MrA6ia&#10;rTexHccQyu2dOjI4xIlApI59B2rTdhmAY9xuv27cEQVkhu+/fkz/API4pjnaTFlkdVWONi+kHzqM&#10;wLBSB/KSPg964rcEAx8xyIHQIQXkUKzPZsKZF6YHxQDEi74s+FNFFKcXPy5SkpTQyi4WYdkLAgsz&#10;VuSNN7fYMMjL5djSuXSL9OgtsE1D4c7f0vse/fiCHBGoaKxU/UPpmPOxjnRY0qgoWeaRdeoOPfGC&#10;NPhiVNnvfYjjVEvI/wDV2dLkYGR0oxGI2WP9RyoBLagQAGc0pJa9je9gdp+U835WsMiTxtGNCtC0&#10;mlogZKLED3IwII0kgl6JUIA10vnGChnlaEYTQ516deOqTQgkqrahRVdz5proUTwoygb34dOXLlpB&#10;Gs+R8zy5YnJjDuyCLoSkhGVmCmcqQU1GwNJog2SRd8WlMoEK2Q5jXqKJiSAWkj7MiUqqq7BwhOvu&#10;WJrhb+V/L5OoouMsI0JpUKssuoajqRXDhqDbsdHZvnjmXFyZiod1QB2lVpH2cOCG1IseimBIXQli&#10;t6BPDUpZgM/XWIVUNqw5Vi0KUlhDTZUE8RlWWMJZDEMAqLqBZFNjUNQIO4PBGVzKGFhjqZEQJqAD&#10;DQtndAwPudjqKbm07/auYsMs80UipCTCihYoHkjvQyqFt1WybLBaAJAAok8HyYWJLiSJlxTRmCcZ&#10;AnWVEARSxKaaJpe5RlLVWg7k8NCGIL201oe+HOi/lnUQp5oZpTPJNETGOnArt7zEF2DdQHUQB72A&#10;bdje54reLrjyiweXIjjRooGXTIpkAJAg6n0SDUAoIYOxHkDh7zHmeBkyfkcRplMX6yrIhSLIVQAx&#10;QW2sPdqWog7AqDfCKeGRW1Y+C4WRox1FUEIdwxpfcSA3vYaSl0fksiyUMQSbad8+7Zcmx5pnmjy1&#10;mycNpmSWLJcyWZSS6Sq6spZbGzMdJHtJFcdePxl/AfA500k2HBjHHyHYtHLj1IqEbhHOsSJZqkT4&#10;o1XHarFAxIhEDqZMiIMSunrWNzJIwOqrsDt4scWnKljzsI4eZiwBEGuOQdOR6AFHtsAd2IB37XuO&#10;KkZglLVp0f048qxt2baZkhQKFkFxZxYhmbOlzSPAr1l+AHqf0XzleeemiuOuI7FFphFICwZh0vZu&#10;wJDIQB2YOp3O8Pwf/HXm3p/OxeUc6zhiZMGQkM+JjvWpDpKuh3cKwu1krzWobjv3669LR5mHzLHk&#10;TCEbsDE82OGo0bCSoquC/imBvwLo+X34t/g5nYPNM71DiI+MsjLMWjLiZTARpeKUuwRDV+49tmBO&#10;3Hht7bfO2PbZc9K3KXIqQ1U3Onl4PHWnzl7zGGbhKgAHapcAaODXlwj2r/Dj13y71WkccmbG6CON&#10;4IsiZWklLAMEiGmwV3qhZHkEjjR/8Qn4j5XpuXInlmTHxcMV7mZzHHHsrFddqCflrOx0jbjox+A3&#10;40ZfpTJ5fJzTP6jYRWNOvKhkZkGlWWN3p0HlgKv6fPBf8R34qP8AiTh5qxTJWYjY7iJiumMUS5EI&#10;a9/7WdwL4+jbi+Jpu37PLKllLgAoSoFJolNhWoFePOOAjYTsW0NNDAVANWBZiXd3GWYLxvv8NvX2&#10;X6tycWVZppseeSxNGxjFHsRTsoO47DceeO2fJvSsvPHiixopJJGcdZncC17EjW29gAgk9+2/HRX+&#10;Fz0vlScrwI45XnRYY1X6whoC2JYbG/Fm9wQOPQ/leXNyLDTGRQsushnjenVdPdNRpQtfINigL46a&#10;9qWorOIEAi2pAcsdHo/975ikEOgAMlIcBtPOvZeE/wCIEeH6e5Pl8oiJE0MaRSujq8jMCC8UagOh&#10;emFkkUb7Vx1MyMPPyMkTzmsVpi8uOx6cjArpiaXpltYRTqK+3ULtgQL2d6yyMzm/OpepPOuJBKzN&#10;qkKvKZGBuSQe4hjqoOQ9j+YH3IM4Rs8k7pDFHjRRKpDkgiOgC9D3MQabbsRtQs4yv5iiVF3o+hpX&#10;Icz2EEEULdITQ8snx40zI8WHIx2lYBmGpaIYBoYyySroNmm1Kv8AiUE8LsrkJ5nnRLNU6CRmlmkj&#10;uCJdwEiCp09SgjSDWjdmstqNwxcrFz1QJFJTK3VF6QUAUFYwRutUCwY32sdjaOT8qx8nKXHimQYs&#10;0Rd0yVJ0S6m1EtVmwACwYE0qk7gcLwJ09e+6xX5rBhVjTiKUfS/he0UOb0fjw8ul/wBngeIIhiaK&#10;MRmUxMGUMzkEGiSjXbAGivFLj9KZHNpVmSCeOpAbDqFCg0SGLFNIIU/WmvemFjjtFLyUL+WjnBbG&#10;hllESYwt2jUAkTDdSre40aLLs6qAQZzhcsjx3GFDj/mYwWpaWWKOmZCugdMOwBV1QjSCQQ2wJgT4&#10;V51H7MJXOVR83tla3YjQmJ6PbFM7zxyvlSuj45VC7y6fpUBWKlTTaybcA+59JLLdeTYGTiZEDZEU&#10;s6vC6rGGKtB0/qKEUhIZRsxYsARqauNqYeNBJJjygvHIqRIaDyKjy6aLRqkZCbkWaP3YDVw85lyn&#10;EijiVWkj/TZIpnQKUkOp2KNRJjJ8WCpJu7PE4ASGuLdPL0zzaF4w1j23Y14RTsXJCGEjElY6CGjB&#10;qnH8ykbkAfN0fgd3jzK+EMiEOjFW1x5SIhLp4Et1p+C29jbcbg/6llL480jyLTe14iWUn+YsSoU6&#10;/k2fnxc3O4mxcKNsl5Thl7VIgE0131KKY38kUPgntJBF4slQJB0IcZ5RBhcz5hLHCigGLUdcZXUG&#10;C9zIe4FClYjtR4G5sJJWSfFafGd5Asi9ZnGixtHVgK3hTpHcmuF+DlY2CwyMWGTKinU0jMaQHzpU&#10;hia3NFSK1EnhdzDMnYsMSXJAkYWtlShO4CtsWW7Fgf1vuRcqch7A28HHG0T52BPLjzR47Rxzq5k6&#10;hkXqONNlJCbEdHdQpAJ7XxQ8iGedEQdXInVWjkSWQkbE2VdTTedIBs0NuNgSZkmNgGJ4LyGRT1Hc&#10;u5B8ke171eTYHgXwix8P81MWmXTAwDyMoWOZyO6ooVbPYgvd1vZ7VKgOenh+DFwpLUDcKcH7zaKK&#10;PTZGZE4TIjyCbDMpVATuHYugagewv7kjzdIEyoYkwpI/94pJyX0stiyzEjUQt7qCo324Z5PLwzRA&#10;JIIwpZXd2Z4x/KZXJ1G/gCtgAOGWPytFKRAzOnTZj16aNmbcMmoBtJP2sgAAg8S4pW9oqVYiMreO&#10;vf5hL+UyJoEdcdjHGrKZI4VEsiKFuQPRZVJBb6V1i7sgDgaSAqMMMjhd5GtGMg0av1VKRkaV+kx0&#10;oDHuONlLDh8two1lk2WBZESAktJIF6gULIw1UVCkagNNggkhjW4GmkMrKhlk6MhCOqLHHExP0pep&#10;ZVqy2oqG70tEWcPZ6atXWJwHXTXh+26dE+HyXOBkyIp5ZMaRessU5Aji2Le1VBbUCoFCqutW5I4w&#10;sXIznd0yYoemCqQ5CSatQf2mJWCKok3DNqBIPz2fYXQkYK2YYIb0uKcMxpTTupKBgxUOSURrIsMa&#10;4G5o4jp8RpiuO4VhGoXUCaQnWRGwWipsgg1sSATB4Ui4dg94ySJSEhnchyVYqqaTIqMNd7VSsCpC&#10;mmC6hYC8T8yghWGWWRYomlUJHF7dRlY9kBOkXQJIIIJK6W7cHwcvyBirkRyq08pDUG67R6x7YlLK&#10;EViAbVWoMaBG54rufjzytEmRjBwZCq5DAglgSaQIRoIagoLGySTsNQirXD6tT8RMBTZS44/KiAGR&#10;IV6s0goKxAI0ha1OpbTrYeQG9psZctao5ZMkLB0f1NBDsrRE0nY6ixokUBS0dK9wSvK45Oo0v5h1&#10;WNgsetqV1Ip5W9rij39jJQLVZ4k/1VmIs2R7oiqK8aDS7ZAr3SAe0PsANqvcKC1DiYIgyjGwkmjn&#10;ibBlUAIquJRJdqAxUuXLbDUR8HiBI5QOo7G9FFJWCkIQLUgMW1MtgHye/fjLExJJXzJw0joZFcQs&#10;qxEMnexsyte/YdqDEcGf6vfOWfUjRzAAjpSKsik3pNGtRbazt/8AEe3FV/aenqIIjwE5bmPIq/px&#10;qjRhGkUKshB9w0hSxB8WL8/fBvzGIWhXKkxVjQFZUkRhPHewZSGaNSNtOpQfijwsh5Zlp+bM2PJC&#10;wtXV9RMtdnVAK6o7htie+/lLJl5wzJV1y5OEY1iUNA606D3CQvIrHSfJBXyBR4TBFvjnaC5uWvPr&#10;pZZGrTGStFhW6kGu4NA/vXEmbzyXNliUS6dUPUkZSQpcXqBUUoYVVCye/ngPEgyBCkX+spY/zIFx&#10;rEyBIyPoDsSEH+Ktj4Hg/QYawyCKXS0YkLFyouT3Hdy/mq7gf4vPBEKLB9PcROk0hjALKDpMiuwp&#10;pNN9xsNPnc7k9j4wgZ5mcxBkYrUibhd9w3uGkqaNAAC9jY4blFMpkkjrHKiGEoENnahpUg6D2thV&#10;XfEohiZYkk6i5OO5MPQDbxNv+o66RJGPKrYB2IIrgimPUafj9tpSB4FjnYCM6ZNABjMkesMoIBCA&#10;abBUrq0giyuw4nGWSTiskpjxVIPUiIVmIZS4dAtuD2D+w0dXtB4bY2AZ0lkhjTGL5NZGQ6fUtewx&#10;sACoJ+sAjU11RslZlYoldUETRTI0ki5aSlUmeEn9PTqZdDj6lKblvcWOzEUJcvrA008KRxIcbNEk&#10;xaMnSGjWPSdMjKp0ADc2GtCSvkaokaOKGOObHyIxH+pEY9MolFAnqVTpRA1q4VmFaVDNwwQrOgZ0&#10;yI0UdHUxB9xaiVaidLVaFQVFWT8ZTLGkc2uSQYyRkrbj3ugAW3UGVXUkk0tWosqu/BACRaCeUDHy&#10;MXJLEY5eT9a2/UMasP0zqB6QA3BVWbtZHfim+reW46vNJj44ycckNHLGjSMZVJ1OWYKt0CNcm7H/&#10;ABAA8WzlNiZUjjkdJFHUlldQApBI3BbYUCtag2mma+3HPMUq8CJkGjEwMKKrLpY2J3Fo6hiASNGk&#10;EGj/ACmCHDQ1KnpmB46+capjxvzCxSC/eximZyUGjT2EdGlAoCn9xFMFWjwvl5Dlx8xhyImZsT8u&#10;OrFJERjEgnTIhNu4bYOqBq2oleNgxcp1ZqCUxzYxiEohi9xtjUhN3oaPZgm5Ia/HEeeinW8GKKxy&#10;Y2Vl0CPpgiLe6YHbWBY3urNGAlNKO3fYi0AYvLi0LySNiY8MiXL0gW6Z/wASkmotX8wUaR9+3AGR&#10;gNjRpPizHLLk+4EnSorUWCKNYA7MdgbNA3xmUznhMdRRrMKVUOws+4sQGJPcLbdvAHB0YfEQyOzR&#10;xxIEEEm4LEUWXSAWBNmhp28/El6NqHo9M+XOCBzAyQRzu7flZAVk0ga0Fbs4Utar421jbxwLHhrK&#10;zy47yCFInAGSJYjIu9MmskBR3FabG98WvBycR8MyxvHHKqEjHlRXh19wxjonSx3Oomq7r4U58zyL&#10;E35lQ4R+uSFRNx2SJKVgBsPdf+JhwAuAdQ8EAdeTVDCXhMXtQxnWTKrjckgsAAf5tr/Y8SRwcvSY&#10;QMuiNSzKpGi2P1Lagau1geO5u+IBE8WRDJIzPBIAEOtFQEjvoCs4J7Frsf4q34mlxzMIlEnTEUhI&#10;UWCzE+2wxcGj/Ndm9XzRV+DeffehA+TDgZAMEKZSSozAK2lIwu++67gnbVfbuB5q2VgzwfQ74zSN&#10;79BDHSP5wLOkWf2Per73N8SZ1Z8qYhlO7Q0rSpddNmVrFACxoW6+o8QuMcIzxrKfcNC5cTUAtBqe&#10;60N4sm73B4mKr+0+XjFHbKWGNRlI4COwXJVizOUrSCw09Ik0O5Y7Aht714eac3H4gYIknx8f07JE&#10;rOzEjJSZ2VI2cmRHZZDVERhrINkAqu58/GgbAmzXdI3hSQEUZkjJUsrKmk0Ct012CQoNcdeswyZX&#10;qLDnfBMmLJLDWRIBczI4IVE1OAVIGpQpC7XR4YgXrw4c+/zCY7Zcw6mBjwsZIIZIItcQnDskysoZ&#10;PepGprPvNKCfI7cV3/0n518cu/8AoX/+p4bZkuTPy2FcyCKWXoRzYoBU1GgVREh0+7Sot0LA3uQB&#10;txUf9dJ/+jR/8mN/241IwXIc0fgze3j4iK8O2/flHbXkHKZMsxs0kM0s95B6khXpdmcKQFMg3H2Y&#10;eKHDDP5SDLPj9SbqxaJSuOVVKO97V7SDZAcmvqIPZph4ufhs6jGxF62MNLQyRCTRuDocuAdQ76BZ&#10;7DvwlzcxUdZYnlxdcf5eVDqKGQGg9nXZ3/n7ntXHJFABpGew5DKEGTiTzu0K68YRMhhmaMmRqHuJ&#10;ptJs7D32Bv3PDoYZESU46iBWmdyW9x2JcbAAXexah3Iu+JI5jIIYShPSkBLySqpYggkmMkkMR9IG&#10;2/YbHhJz7npw0mxoIfzBlyVZ2RyojjOxWRFJJZT9IB0/bauCGoJOrNnlaJ8ZVx5p43njefIkZIwy&#10;agLvdGNhkI3IsUPg918+NDI4aM6sxEkQ3kdSqsBREwCqrHYe6wNj24AfMyyweJsRKGqNXLJMtAHR&#10;L9IK7WGJFDYWa4Vs/NZpRI+Mgd1cRmEBFu716/qYnvdj79xwQyGgiaFo4CJg5W52iVUgUubS2FMz&#10;drFMDuL4W8wVspXmx9ZfDuFmddWtr7jTpMYvYbUwFkVtw5xMfNnEaTSlHag0zKCA1fSQ+4IugSp1&#10;d18cc8y5O2MJBNnM5QrKghUhNhuJTVMCSNiQSAeCCKrj5eQmOdTLHr1LNEJLlklYkC1NUp+pQoN9&#10;n0g3wwxOWRTOomSIiM9JndER3QKTTOBr1RvspINpsCRtwEmEJciSUYQM8c6tGdQ0a1AYusjPoAJA&#10;ZgBS2pXe+HuN1ceLKV1UZwKzGUKZ4aCkBbbUD7Q5+rubP0rwQQNLydsVAsWSZC0pnKFGYo/cLrYH&#10;Uumxeo0e9HjHDWFiwy0nxoZZlRypJabyAHBZtOsEBHJIBUWBQFnZxKoGa0xV44tP5cFZUjkI0+63&#10;YlzuRYA4wfkWQ0ZClpFybaKHqqssKIKWx2ZtQBcIFJIttHBEkvwAsNIUcyzMRNOMMbplJQUmJUSy&#10;qDqYO6gBwzBBqFKNQBHubitwyLkS5MqgRRG40LiTqPKxoRxkrqiSM/zMdA39ws6TuZcseNtYUCWO&#10;dIi0khKFI2bVrBJ1amGpbta/nrgJceaDIRZ1Z5JRI5VR7W6gpbA9iAALuhY0xursEMxpjOWAzLGJ&#10;NSxhyInQO6IVC1ZcrbtTW/etO52PCv8A1jzNnfGkgWUylYoHQqEaPelmU6VEytYc1pAsDxwwycon&#10;IjwJZ8lDEoRYY0Y2zbh49HtJLUp1D2kAdtgxxsDExcZZnhZpI7SR57aWUOdQSSFEDISRs4VCFFaj&#10;pNyGepp68IqlQFx18O+3isvPNCsiOzoIfbJCjkshBIalYrHSkEAj212HHEfMYsmKPHRXVBKrM4JV&#10;729+j3GXbc0AB3odzxzDFbMmmjgR8fqM76lZyNNjcWmw8bUzE1d3wXybkw5bKJY8tRLKFVDlqGVC&#10;woBVaMqjX/Lput7BJPERQlqmG6c3xoJDA7K7rpMYLkWKNswYABtttruxR8uMHnywOJ5FVQDUbAhg&#10;97aQPa9/LAhAN78EfM5P1Y3eWTlmVlBbmC4xR1UCgwVV1Hbu3Yjst1xFi8obHhSQY/WMulI0KsF0&#10;qbZyCvtAGwFEGt7rgioUCCdBURLlPJNP18dcdlna3VSCQoANNrPtZjZBBKnzR7SRc4aEqgkkVUnV&#10;pIZI3UCNdjqCnux2VjsV7bm+CjhQRyFpMUOsajprBIPzETtsXkXp6emO6lTa77jtxFPg49L0p3bq&#10;ajLKULsAu4jOsHUASa+fvwRAWDcNfOCpueY6pLojLAFZJRAvWYn6qBcWpPYgk+eB8nPfLWXIxZWj&#10;kiWMyY5iohXoEkUyxst2zPXjTwuMOTDEPyoMhkfWkspSIsASdggFhQKAa/jSBvxLCXYyZEmVJGMh&#10;0EqdMzalUAOAwIRN7F2tDuti+CLEsQNXiPGgBExeLXNJM2jKd3KIX3IGkrdfVQtv5r2HGHVzMKdW&#10;c9RwUV5Ci64EBAjmdrVVWTSdGr3rubF8WbMbRh9COKE45PVV3kjM6WhUhFrU5YKHBJFAn6WIDKYY&#10;YyBLME6UysWkMgDaoxqKTK9l0J1AEnY7Ag1xBIDZuWpxiYy5rlz5WKjLlwfmliYq0hZitDdQ4HvV&#10;gQFC6huG1A2eKoOVNOdOWI1E0KkpqkcsNJBVepYUkgt8bkHY725cmCPDjnxRBJKkmkqYgQE91ha1&#10;EKh2AW1I2DmyAtzuYo80jySdaSTH0LBEkaxxgX7lLqVDEe4aQAthQATqMwCwe+cKpoEwk06J441i&#10;WNEEiu2pWBBDx6QKG9EEkez7cQ46zSXo6ryQxtPEhJkUqRZNG3sAsJNQ2s134xSaXMByIGVMdEGO&#10;Y5omlp9VWSpNsxrsukWL24dY+GUl0ameFlUSywvTrsoMLGmZUF2bWiAo3JPBr29BBFG5hHkR5kSY&#10;080UJ1tJH00ULKxsgq9rpJ0+RTH2rvuzhaS4jHb9ZRH0gCDo9wlZSbK0RRdw9H6GGw42Fkco5UuK&#10;DmCZpbAhyn0gnb6SqgUsZUKGYEkLY1BiRR3nkgWWOLGWaWaeVcbosCxA2ZmK2e253bvTaRRMA0BZ&#10;uHfesOC0nUc4W5fLJxDKqRIyM5XEMU5aU2dThmB1kqPkHULu+K9l4OZrhiMRtWDIpBDWexLBlGkn&#10;YtIA3ya4v2PNSRI8SJI0baQ50hZa3JbcPpJ7qtjsL8gZEAhViGeWWVdchjcEMSbJUkgrp2sAb/G/&#10;FPl8fKLEsCdA8JIBLy4rFmy5CvkfEissYu1MbqG0gHYgW1dz54sCO0QQNJGkbAOkjtpdnG9anUAl&#10;gOxa/wBr44gxIZ5BKxl9oGuSQMpCgV07OlqPnTfbzfB2ZgoWRJaMJBMcrxlljvtpAUlq7kKtbdjx&#10;HyzqO+z2aLK3BDXGsYY/OS6N1HSGYOywoXJMoAGksgDoFJ3BUNt5HDLGz87HyWb2yl4VsKsYAdtx&#10;72JUEHfQgViPF8KMfl6/qAqmfCBSTGj0nPZlr6AvbQQtgn2muLFhiCKKNI1x0Yt720Mz2u4HTK9Q&#10;C/IFX3PbiSgku4FBly/fkOS4h/1lmLE8k2TokWXV0mj02B2ALNTL5O/xXHyvPzOVWctkIb1NpOlF&#10;U3qJWMEBdwv0nfYnbj7OihnkikfpzblumSxVgp3Jrda8/SvcHtYdctMSBCuRDj48mxhgb9Uj/AbG&#10;hV+WDb7bngwU4vfhn+YInw3kwI1j65VpjIYl1k6Y1X/i3Fr2AI1DYkHbhqrxTNFPO4ZCpXoEosgZ&#10;hWqOgFjHaleiUOokNsOVXHfXAmPFPPFp90hDsscn1spNLYUA+3VXeiduBVzI8bK1COo8fXEVmssC&#10;wGhwKAYEkHV2u6TZSI+WdR32ezQhQ3LchJekIMjKDs+QsXUBjMNlT1NTatVaSTqkPYUDfDMJH0cf&#10;Ikj97h0K7LHGY7pQzyBioKk6tJH0/YiwNzDGaKEg9WSBDJJEf0y8dG0DAgn3aaFizt2rim8zyRk9&#10;OSMMrskqDFjZjGFHfShEhXwpbVQIoVR4kIqK99v3YhpjZDGQtAsTllX9WMBmIZjqLlZGGrwQwFAa&#10;rBPA+ZijmEckiyx9aG0khVmVZVLEfUoIY6iaAVtIIphW6HCgbGjMccqdXJYM7RyygY0lWA1lkOrY&#10;AWDq7aTR4saascHHeLqyOI9RQ/rFGX9RGUE021jWSwG9+BKQylVLAAd8oDTy8y0Vz/VsQMkUjT65&#10;XWPHjjWONImsCtRbUUAJ1VpDC788PUxYcaRIjRMIVXlf3qJNJAHSFAsDuPapq9JYVwj5nkZGLITF&#10;jno9UsS8nUmCKQQRZJ7X7ew7i6A4xjy3ysdmTHyA2WRUZkKoGQhXlDFqLbWANJVao0AOLwQn59zO&#10;ZeZzYqzJYZQyqzAgqa1KAAAwUWLvyLuxxZOWyrLiZGN+ZknjMaO80hOpGqyoI8f1+1cfSckCwCee&#10;GGSYsNQjBfVtVF2DEMB9Tav2N948x1wIFgikWDGeL9ZYgzuD5BayVPyNvk124pMfAptDz79YILmx&#10;cfPjDzsY44F0xSyOpVyFoEqQQwokgEEA7g9+NIevvRXIecYM2DzNxFiT9VnyRGqOSFJAbVuV2pXj&#10;AABIA242b/rODKgGKs8HSx1Z1ILCcaATcgP+8HwDYHbfjrz+Ov4hY+LykQ6x0sbHIR4i0PUFUzsI&#10;yhIG47g38jt8t+IJk75+FMsrxCjMTliD5PYHN9A8bdj+ZjSAog4k1qwcpq2Y7pHml+N2JDyFsyL0&#10;60WKuNKUx8mJEVAUYqH1ARmQsKBDWLJJPz1R/DP1H659ZevF9JmTOaQZoGTk6dOKMV2BD2ryag4o&#10;aUUk2SCAONp/ih60zucz5mLjwSZOJbCNkiWRGLM1KkKP1ZJdRFayPtZuuyH8DX4OQcy5qvPuY+nc&#10;6HNlzlByOYRSQo9MNLdLfUoB2ViVIBNahx6D4VG1SpascooSlJKQ4YOE0PUXyYG0d/fezvIkbQko&#10;Up0iYQWJAAYhNyHuWoTdhHrZ/Dv+GEvpn0Tjc2zJ4AMeCPSropDsiC/CMSCdVlgtbVYrh56u57iN&#10;K8KlWkmD2wHS3UEamQFVVK+m+9bji9eoedy+mfTi8iwZIQmNCEjjgj6SIxWmLAaCyg39d7jYjjqJ&#10;zrPmzchhJ1MjJkkNsZAEh3sHuQF+FIFVux349vImrUll3PU2Dude7284ASW77t5Q7y8tclscRyLC&#10;EgYOTRE0rMRrLkUR4QdwBfbhVJhLzJ+lKHxkVhCsrIXEuokGgFOvfZRtv/MtXxhynFmkykXIDZMS&#10;so6fSaRXlIK7G61KVulpQNxfbjbvKeWO3RgyOljx2XFkydIICw1g2CrkAHTsndrogakKI+kC9zoK&#10;e3nFJpIOHgK+nf4jUj8iz8KSRJblQPFAksX6cyqwUjQrD3iiCS/g6i17tb+RYPMvfEzg/l5CVkK+&#10;4qCGWNHU0WUldZYqpLGge4ugwwJpcdZWqN9ZkI1qsRYgFdW5JJI06W9oDbgiijJiRRNiAJHOykxZ&#10;EIvuKUgVqaYsaYHQwsBewBZCe/T29YkXOSHHydMLRy9SOFI5NUhYyrTO0chOhSxshQAxUkHuShy4&#10;2hlK4s1OqCmCkWxILtpY2QtqDW/cAVxImHlPk/mGcO0ACydV1kfQSQdI2C1uSCBIhJBZ2OnghoEX&#10;oho4qEjlZRIGMur3CMKVLBy1hhsoY/zgAkhSgSrPJvL8mJ8aRoPzmXK8SzQxxhnD2sr0tF11LoU/&#10;JMdHcfHAWX63l5nIMVRFLjIVQRRnVI8pvqFdZLFVsAMe+3uPcyZkMGQsss2OcbGYosjEqsjaRswV&#10;KUC7Xe6q68lTi8vgx5XyFg6kUKh4nKnU7NYjJcCm0ChV3d1W54BQg6RUgjI99/iLRHz6RcVYYJHj&#10;jRSDGwBaMDuCP79tW+1nhLzPmEuTEcaEh4tNyiRiF1n3a1J/zQghQOw34Lx1jTJGW3QGOIQ7groe&#10;V3+piDbEn4OwI8d+As2bls6TPHB3+mvq1qdiQSwP22N9rHbiSSamLoFz4d+EUWXmv+p3mgkOQS5W&#10;SObvHHW7abJCgm9lq/Jsjhrhc2kaQ/mp1fEnjWSCdEBdXsWj6RdkVs1jiSTl2PmNG8k8ZgKMksTF&#10;nlBBuxGTqUDybsd7rbg5cDl0MKQYrRTqy7G2JDgdlkJodt/IP+UC4yhkfZPNk1uFZ3V1CaZEYJQA&#10;pq06QSexv9q4AfMZHSTpq8ioGj6DyPd+KDFUBGxBAs+duJcbl2NMzsHlE6k+wi0Db6UCihIfuT5q&#10;zwJncmlyDDjuJ8OQElTisq9QL3BjBBWwb7lbsAcWCEkl6kNUHlbkzf3BDbG9QxwODIksrTgKYDGx&#10;0gC9wRobS3xZB3rh2OZ42WUbrTKHi0CBx/umG+oMbIs7BRtRANVxrjExJ+WZk0E8uY6GUHEaZIyY&#10;tQ+piqFqJsCxp3s3Zu1ZeNJJDHp6Aki0yNIdPW737xGbA+Bag/FXxQpD1/1NOn9RZJZQ5t40h20+&#10;QIGXImTHjSI/lpJgsifVqUkLZiKd7BfU1rZ4jjyo8aaUZkiZMzLCjTqkiI0cwJ1DSaWkoDWoB/cc&#10;c4DPmwJj5OiaQxsGxsgGJXRTavFJde6tmBF0B3HGC4MuV+adxFjGL2kr2YIQBTEKzBf8NEVvZviY&#10;dCyfm2vJyUVsVMPEdREI4VDSNqAtEc63JPkq1gnYUGEp5hIryCZojqZXDJWiNDTAENbs197C+4kK&#10;zBb4zwcF8mebH6YMWqJeoQwMrqAdRCoSwNV3U9v6HZ3p5xCZJJHE0hBx103HEqk+w6VLa7AIDgtR&#10;AJPBEONeHffrBeN6qgxwNGPG8n+5MBbQacUxRGNBntWB92okgAb8Bcy5vhqfy8wyFl1daMxbPGsj&#10;KBGQQCyqvd7/AG4+k5VHBonlhWR8dBKwdB1KRQxkl1PH7QotQAXB9wWgeIn5VhTT4mQs7gTQoWjs&#10;GJDqpIy3+90FSTZIZDbBUBrgiYBfnkplbGjVIQgR+pLIqOU02yI6gUDWwazsRXB+TngRK8hfSE2l&#10;jkabQWrp6QpAJT7/AEi+/Es/KMdGmebBWTLWVDDpZanGk+507jZiVIUkhfdvx9GmJjRyyTTtjZHt&#10;VYCpMCdSg6l1Ux/SSacgrQ3BUcQSwd24s+cERYEyRY75EjdQqqyu0pFyMe2jV9TMO+oBgO17cfZf&#10;NYmIfIj/ACs8irJBo0xhAKoE2rHbcagV78QSKhGXEIojDEVWWdSVbc7EvGHULtvSsNxvwMeVrmtL&#10;onSQpFpQNpChNtiT7XoHZnHbx4KTMoxqVG+lRBD7D51jSRt1ZWlZDaq1yMWGzarWtIvemI/fyI0m&#10;PPkSSSIsUfaIwqrSM7/zRiwyhf5gxKjf2/GcPJZ48YJHkQQNCql1dVKMHB00Bvv3JBKkdgAOBsDl&#10;0qM6u51s/UjVFpHYE7xOFBBPcBiBv8bcREEsHMfPE5J15ImIPR6pASVUfcBbASxtvdn7b8RZXL3C&#10;KkcrsHKl9cYQl7ApybANdirGwL2BriciSDIloQiVhdzBZHBH1agLUN4+wO18GnLOYqJLHjkx2UWR&#10;mW2X+ZrIUknsNS7ed64IopYIYZ/3CMQdPH3MqZEWQRRZhYAsabOmv6G74mmz3jOtTYEaEuwJEZUi&#10;1O3TQ3uWAAs79zwdm/mYIkcRRPPOxELFC6qF76EZiVI8FmZa/m8cIZ8DXHERO80uQSJVdysCsze4&#10;NGEIQr2JC/8AfghcWOHnEGZErJMEtCvQWXppNIgtipBbuosttYuh24xxnkkcR6TCqAhAztJqYkhi&#10;NkI3K2ezE7k1shh9PvylYvzGFjnHMjzPOmVZFn9OhYUahRddiyAkqdjw/gWQqkgjh/LHR0JH2JWz&#10;7dWkEEUdTitFgrvQJBGJkdB0jPIXEzMdCsBSg/pd1Pu+ki5CQo/TINkeSC5lkbIyIzPEFLFHXFL7&#10;kn27o4X20yhfFA8NzHEsjzx0GRKkSywRTsuggMXYigHO5qyduJhEhWItIBjMxZVlcagSPcJAGJ1M&#10;d6Nk9yhG/BBAfLhnrLCZMjVjsjopSGkDJsqzINRAkUjSzBAdyG7jjLOyVU5CqsMeXMjQR9bqsCjW&#10;AS17AAkAFgAWBBJABmkYwpMEljheemx3jIHTWM0qu6ABlPuAGlStkE9+E8kgE0Zd5p5SdUsrxUqh&#10;+yOV9pA8spJognfYkWSQDXRvSE7Z0mE0ePePI6owmZxIuv22TETGGZvaTdkbAajXEnLs2HPMWKJu&#10;mZXeWeOaMNG0SE6bJJ/VNArqoEbttxE+DJlNPLEnVMUujqwkKVuyyr1FLkRjSpK1dmzQ4CeDIgie&#10;VfyzaCACrKuREmvQ0ZdQddKTqChTp2+eCL4xoe2/fhxo+zoTjiToRGF2YFLQGkHZjbhFSr3QkfJJ&#10;4hk5XJmxrJJNGYVCWyqb1dgNBJB32I3G9/bgCHm035mXFaA5dhFVRbhVAG4VwSgH+EEEDuDsOLIu&#10;QnSWsZASVbpvpTWBQNmmH+QH2HgiUqCuEV6XFbFhYMgTINxRHQ3uUfzWDpGoXRO4PkbcZ4+BLku/&#10;RxVeUQVLJMwdQp2IABBUgkkMew7334sDS/mnTrQw48MbFK1KqMSNlfTV77g7HtV8VDMDpI+MuFNj&#10;M5YmWPIYB472JZbcggWBQ0juOCLQbLgvAvRWSBmRBSJvpk37A7Fj2Fkj+ndKJstC0bwyJJroySoh&#10;b7SAEgAUNj3ANA8ckz40kcMkNCUWkyv7j2Cj2aQ9dy7nv3FjghMaWZVaAZGW6S6pWmfUAwNAeF0g&#10;blQTt4O3BBE5ysmOMS47RyOu7M6WiaBuWILKjV5o/wBt+EORzVpJRMdEtg9WMMaIvcluzafCqov+&#10;btxZ5MVooHhiVTJOGdtCj2Egg6kf3AX2K6Rtekjikycsk6ukmZ1QM7sygjUb2V17i/5W0jyW4Us1&#10;A4P4/wBRVQcNxiDnGYP9S5kserpSBwxZbKGhRIjpo0vwtaSKNAnjrXyrmS5nriJJ58rmE2H0jjYr&#10;kpAVAF9KNaCgm3LEAsybsxUKOyHOIBjcmkynlkCSLJjrjxIGXrOlKJDTC2b6hQVF3B8nq36aXKyv&#10;XuVDzVZcWbH6TQyYytGSlnSGIJOllOkuKPxt9LZDtXT0bvhCykgPfvvy1jvRzeXA/wDR/l0mHkxr&#10;zRFVZcX9QmKNgpaLZWDFx9RAAPmtuKd0sj/3T/8Ab/8AqOCs/lzYnLMfmGLD+eihx41KvMBkRKQo&#10;ViNRLxL/AInGuiB2JtX+fl/9gv8A/UtxsSgXJuzN07/ulY7rSZseQkssaSxzCM9NljEcY3oU+ogX&#10;tTe4eBvxS8pebT5UUfMIJJcayVyYHICKP5XF2zna6Q3e2/F2jhw4Y41jlV4X9kyaBTBRQcIzEbfN&#10;FvN78Cyy4cQVoi2KqNoPTDM2q6UgSkBSTdkkKB2U8csWGUZUkkV/sRWpenBHrfHyjG5KoQrl/aLo&#10;tud9+6G/Irc8ycrxpsN5EpWkj1hSi9VG73cjAu3gg96tQTXFySGGaBh/rILlhlKFDrRQwO0wAKfN&#10;kKavcfCmEBp0lUSyzY7yIJE2VjZJKNsqxH+Y1fBDUGpGTP6RVuU4mJBonyCsutnhC6dbaiKtw4AA&#10;B3As13+5PWHFhmXXKkcMUusaXUut3YANFR5rSoB3GrvwFzOPNhnbJxwsUcklKAmoJMx9xehR23Vg&#10;R4vzwuniyOkwjOPJkFgZGlYliCO8dWEO2+x+/BDYuc+ZgQ4DQQzAJLqRsmUDWSSW1WBqsbDx4rvx&#10;S8vIEqMkmaY4SBosAqzrt1Nh7hW9EEnzwOcDmEzRGWBmhWTUSsgZWULuTZDAnbYLdDbgjMx8sY8c&#10;kUOEYvcVSRdMiIbW2Vg3uBNigK+18EENOWiCbESNCZz0wxcopWQoTcgDDY/Uun7q38puAY1ZapEI&#10;x5kVpNSNGVqgpsLoAFUpsCvAHC2NpcFIh+ajZkhEh09kdjQUkBY60gRnUwvYndTxjiTtkygyqbyi&#10;wLQKQQsf+7ijN7gt7pNNKFugncwSBct3+4IsUmTjgTTrM/Vj0RhIgpjUK2zCR1vUaq7BIH0niSDn&#10;GGyCWX8z1gDFAQqq2QWWyUKyK25J3KkDTYqhwK8UuXjqvWgjjiVxkokFFzqoLG4Xpu6GgNR0g735&#10;4GwOXsjHQodIomdGKgvFqbYup9qgqdJaytkijvcwtamLC4Bfq0CZbHIcwFseWN1YrkPKnTlkVzqD&#10;rpJV4VsdYCm0kavceC5ojFiyroxtKovQnh1apCVTUpGnqbNTEqEDqO5HB8uAuMjVDE5ll6skbQX0&#10;3koqVcjQEssdFXa2CNPsxeHDkxp3dEDrIVQaxGGEQ0silZHY6SDqLbUUruQCLpLpHJvCkVZZo42D&#10;QSRHKdT1HKqpAX+cWPYWpQ6xaGUEldydPMqyTRgGcQsoBlUkvFIyqdNSNTM29FSS4GrQ2y8CPgEZ&#10;EsemPIaZUaHR+nJT/WqVSsyABjq7UF27cTvCyrjhmQNFMqsoB00N6+RTALtVGlHt7ETE+JrV3bRG&#10;2qPplnAiJZdiy3elSBsoIfc+4kG20EccccbmLHSBI2KdVgRJJe7aGIIonwp2333HC2JHgLtPkRsj&#10;OGjjQjWnwjKwQUNiVXYm/I4HbKlnlJGgiHXaywlVYDYFEAB2J7aipo3ttxUh3e1GGje9e7VUxDEt&#10;pDxOZzyEp08OLGDAGVZUGQygH2FlYuFN1WmvG18DtlLOWKOsaQxtqLtsEYkGjYDKB2KjUzEAV24r&#10;csGTI4xkCSRn9WQRrokjLsDbBbFDfT/N44bLjrjibIeIgwxgHqgujUvcBiVDeSGFgVQB4lqhrAEe&#10;ntFQz1KbMWDZDOndgMvooy7v+WnyTSAiZbB2slFsilPy2s38WOMBzEuGhgWOV0VjK0jsWQna30HU&#10;e1UB47b8fYuXNNpX9RFmNnpUvVS/p0gDsO6oUb97HDNMbFTqZEGPHEd4pZGUOWsWC4aivnUzAk/N&#10;g8TAcIApcWvdq9MuPkPBMMz8vFHNTIGEwK6UkUbnTqK1pP8AKF1HwT24dphGOJ8mJ4UhCFtBHukY&#10;A2De4J8fI4RwYsXWHsjIYE2rBwGU2QGuxvVAivvXD7OlcY7o8UUcZjQAIVY6uwLnchm/4O3yeCJS&#10;Bq5yvZhkfB4qM2RkdafJp0kjjKiMpcbRV7VUUw1b+LJvxfAWEZs8tio/viCGTBl9kzxSN1JIzJvE&#10;ovUE9muqW67vHAyFMWJI2UydLqiRiiRld2jRWIZtIQEMuwJqrJtucPl2LiSSHDkOXkaVErC7Lqtg&#10;qQHUXq9zsQ1kVvfEMBkO8+fGLxVpMFsbPklxcdo4zIshhaSoF1AjRqUkb1q+mlIBKKbCnycuLxGQ&#10;XHLLIVeOJUl1aozspSgIwKLyHdgKPjg3NUhocOOJ8dWSOM5MkljqmyFYWSVrawe5raq4ijkiwOqA&#10;0TSY7KCsbnqALV9vaHLHsdVL5sEkJYP3eCFn+rEwg2NFK7P0hohVGCpKWLMroRZfUCVZbUIV28cY&#10;Q9aHKT8wIopKVJi8hQMpI0omle5O7Eij2YdyLDlOXmDJ+amjmRJuu0duoatcQZrfSdunp0r9Jqzu&#10;vk5fFmSCOLEm6jsDHkFwrdUMSFFgroJAZmUFVIpnI+quNPHvvy5OQT+elihycTIlkmRmPvjjPtWt&#10;gJQqq/gE33HegOKjOgbITIXVHo0kE2eo5PZQPpsVq0glvJ88WvLRX/2fKvDyoQq6sdlZGkrTrkUC&#10;5LsXpOi+7AnTwg/LtjQMmcXlcmVi0VqzopqJtTWoLL4oORXusniwqx1ESGetu+8ucAv1SZElxlMr&#10;zao2sMVJ8AgGiAaZSNvB2PAUQngMkgxwrxNfUdgwZT8ntuey6SRQok7cO8T8q7qNLK4dXkSUSpJM&#10;CPptwTfgFe3hvPBfMOWwyK0scM8cIWpYtVuSdwKJMj2OzIwAHc+eJ777MXKwQQAagwJjZsMUD5JW&#10;SaVwQ6ooKgLR7aUuyKsUN99+MBzSTJkjcyB45WEIxCsSvFZpnOks2oWRpcCvqAs8L41TCkmMbCPH&#10;aNSoMv6sTeW0M7Fi3alax3A8cH9XFiSNo44oyylnyp6ZgSe97G78lgdu434IXDqOSPHjaDGCYhDi&#10;5h7SVXe2sqGIrwu9mq8cY7QsskuLIZZGLE6Bb69wxcMbRfsSbHbhNBDFlY8kkk8koEjLqR9Qkf4A&#10;Eh9vYAGq8nvYv51oKx5f9namRFBit7Fq5ewd7AZe43AJNHggho8WTKQXy0iEjadMZ0vsfcopglny&#10;zbHcHg1Jp2g6A6MaJrXqODI7aexULpsHyEOkHcg3xWOnMqxzSwtG2I2ppdTpFIHOpVJJI0gUQ+7E&#10;mqUUDIue8jtK0iooBaKKJgYyw761Ok637e2jW5PyQQ4mzjHkKcchciGOORmLGJnQrokdlI2iGxUA&#10;geWAPDdNWaElaYQTOBI6stPM60QGjvSVWvZRsACxuKqcc2tosmaQM0sLRsgKFhESD0mGoMCAookb&#10;FSSdRoXDAaBoZCmkk46mKRAEm6gYK9ilUJdfSTqbUSGB4hw7PWCPjPNUzyB1cDQuolDICK9rlbjT&#10;a/bsxoVvfBcUEmJHADFFJJGnVkcMHkiik30uhIQEg7FiAfJHDfDZYnjTJjWeSSIELIYyzC//AFTk&#10;aSg21Luyt/hojibPxgNSYTi8qJ+vrqX3RixHGye5bFhdm3HtBNDiYIr8fMsENLhQ9KaadAZYJV2W&#10;PfqaGA060ClrZ1CblCwuyTjZeKUnhx5Py7KZUleRHu16Y6je3ajs6ndRvuBwAvLYhlZOTCBYVVJZ&#10;Qjys1rQUKWBBAJJUbgkFtRq0QJC+MYpFlaaJEWQtTObogQNqJAvYe7QCd2aiOKJLqOh/HZgNfLyL&#10;xQ5pcVsgRCLIikhLyyMzpNDIoJ7ElZREbbU7se4pbVSeDJBHFLJjBpHmIZVaRnhcqV1KI3ZnU0Kp&#10;QFYgFtNaRNz/AJfg4sn5uGRiuRIkTxyuVYsSQqMgB1FZAW1UEoMpUe2vpsgSQxRGQMRGInEEYMki&#10;KR7XZb0hhZF+8ha37G8EcScyyZIpCINJWJwrliYkcCwlKdIYbAKQdthV8VXC57PIhEk8EmSHkjeH&#10;IjCgpuCtEKGA8E7UCOLdjY8cEUoxMbKjhZlYyyW0QYfyqJSGv7hD4N+OEE/IJcvJfNilUaWAKvGg&#10;eS2B0kEoSD2DAEnzVVxVX2nu9IkM4fXyzivZuPlk5UiY+MQsPURMcKr6SCSbjax8geBt5480/wCK&#10;f1lmQ48+FNEzBYnA6crIwsFQpogqR/ML3Avvx6/w+n8bA5Znc6zZoMeNMOUzwG32EbBIwAKLsdxu&#10;CPG/HgR/Gb6lxzzXPwcTIaKbNypEhRJdPsDEs2olWBOwIskdgWOx8PvRCRtUkqTQkg0Jsxc6gM7Z&#10;eAju7oSlcw0BCGVrYpo3CnF+Edff4fsjB9ZevP8A0fyuVZEkuJzGOUgThozG8hLELTHrX/jYgD3L&#10;W5H6b/4ffw/9NemPS8PNMnDOPIyj8rH0oyWJQAuSztGGFAAgN968eEH8Cf8AD9zLI9SY/P8AMjzX&#10;yuaTwuGQNHfUYGNAxVWIC0wLEs17neuPf/nQPpTk+Lys58jNyzEMRwxbEOVtmoxgmSz5LA13PHV3&#10;PLf5kxKjhmEAZDCMNsNKG3naI3vPK5yZeKklOEirYlEKLAFrMM+kUL8TuawHLkxcRVAfql2aXXMK&#10;agCAVCvX0pbJXkduNLR4BxxJNFAZ4shlDyv9YZhQBAkbSgJAPb7cXjLixstGzOZGdnyFqAOTQJNg&#10;BwoWx5UtQq9+MeTcsiWaUtIWRwmmE69CBSAXUKGBY7AeK3FDYejQGLA2Iq2ZaoOTaedaccTBQh9R&#10;H3LuUJB+XlaOWURwo+qFBSvJ7pFAUklImItvcQNrFni8mSAxRpECEngIclSJMdkADBTs2lgQNJoF&#10;j29u0USS4SmVDJjASt1NUfUUxHUFbQGCrRqiAwar278ZrIDHJKWZo6LK6ho3YAnUZGZSQabdUO7V&#10;QO960llDm3jSFkk1NTEUcyOemIGacgqrSOULQqAWDMD7n3BXXeokDxxzk8tiaP8ANajBOiqYgSGV&#10;y6soC71rNgBtyAL2JPBUsuHkIwiDx6IkWSeRdDFjR1IwGljsA51KdvaxJOoGWT8sI4JsiDImIdgi&#10;6lVQw1IQADqJvcmqP8vkPiIHhCk1MpaSORBKS0gj2+hG+liSbpkvfc+b5zZcZ8lYJxPD0H6yPiB3&#10;jAHdSCVCs5IV9W1UdRN3PkrrRNUBWGWFWqOVkkbpjcA+LNmqortvYBXYKPNCq42TIuXNP040n0yX&#10;ENTEqLagAACBp8GwBq4Iguxa+USpNG0YDTLkLkyEtEBqeMAn9Jh7SWUDUaKuTsGNUR8uWMyuZJJY&#10;cP2osSoYwp0GkqibLmhsGtqagASNmD8usTY6AuRIZ5C4ddRemUgCkc7e1zZNkmtziseRk45cQjIL&#10;N0jIP1FCD3K7i9QYMaDoTorvpuyIdRDhnoW9c8/TjGX+roJ43nxMqUo2glJeopBAo6i0hIbUPcVQ&#10;jz5PFY5hi9F1zYJovzCExmGDW1gbFnY7b77lQfvR4fkSQyMcqLTGoCQje7r3qHUUdJvSaANbUOJk&#10;QsZliVH6kItiDqQDw6ral99iWP3N9wtlp5wJdq996RUNUoSaZxO0zhEMapqKqTuwKLqoX27V33sg&#10;3FaeKKRI4zEixtMZHDO9+QyMNKq1drJ8djw9GN+ZAWMNEkUdEsaaaU/ASxoob3sDwzTkcU8BnWPI&#10;bJMYBid0RVRQBbEMqmO9wXAJ+fHBFor0GUDEGaQwEi/bFTOQN9Aokb/4Gvz24gOasjXU00uikeZg&#10;yBlNhVHcfdT8mwO/D3EwoQzHMm0zwq3ThYEbdtNKoVgR9LBqO3nbhZkcotHnMTmBZDsrlHAazaCw&#10;QL+ogVXkHuQQHHm66V8nVKSqhaYxsQT7GLsa0m7CggntXDaGRkmUSLFGsoCjqKqKWJB1tEHLBO/f&#10;VffzwlhxcfDm6vvCTpSDdpLDGhEpjHuHlma6+Nxw+UmcBrXatUeQkeqTbb37MhX7beTYHBEpuOY9&#10;YZIyMszM8ci48hihljborps24IC0oYXponYUbPAWblUelA5kaLRK5Q6oH9tEsHtiV2LFgQwA2FcR&#10;wdKHJlwhIqGoJZmW5HANeyMgsfpJsgVtsO9uMjleNkCaX8wMUtGIyVQ6mu9Doo0szOABISppbBOk&#10;ngh8BYPNMaBUM8jESEWiKoPTI/nLClsAfzK16RQvgqXnmPIrxOkqGNiIZmKADsxaRQQqle6FSSo/&#10;laiOE2fy5sVJo5FbKgEcbxZCOqMCpB9xGkqwYgNpbWpAvSCSAVwXeNCMmWZgR7HIb9KVtIJsjegL&#10;q9QOqrJPBFSkEvUHWGefzgKi5MwaQSQiRooNI1CwmuMINJ0gXKJCxKkUAxIAmJmDMLwrK8iZMZMT&#10;aEVkeyxKFY0KitQAFlxuCoo8LM7AgRZQjzEpKiMHBIk9hPTW1UoInJNKoBJAJ34i5QM2JxPPL0o1&#10;cqgRFkV5QALYD6NKEMVX2jSCKbvJSQMVGYF9Hb3iwDADh33pDHKypYJeg/5l+kXZS4qORUS9QIOp&#10;ZE39pWybs2BQEOTk8xZMWCZz+adZZTko2hhGSzBVbTZK2Dek6733B4tUrx5IdXkihlQRKssmuMOJ&#10;DZoKQak3oKQtglwduMOYLNjgCGGFVjIjE6KT7WCksJlYDqWDaJqk07hSQeFKWCCPPqP33YgXm+Sk&#10;MuJDif7McpkMhhZWjd0oF2jYFLvcg6ifm6PEU+T+TikGUzPJJ70kRRGz6jQCq3tAAqwosnsBueBY&#10;osRY5MWfIyJyjyMJOmXWME2nScKHrf8AlCA32vjjMiXNijxY1YQY0OpMg6tTkmijNTSX2Ivb7Hhb&#10;DSCCMTn7QOsEcTBJBpdtJMgBG6nUGBsX2sDcgjsB8znBinn/AC+JI7qFCyh2CAMO1/y0TYB02fIH&#10;EkWAiYoVcpklCFQtOZRtde4AUO2rv4FDbhXipkQB8VoJJgXMqOzEJRO4IIprO2+9nbzwRVf2np6i&#10;HfLsmHPRRKSZjYYnQxDMfdRW30+SWuvvwZJhywTohxppIVH6U0Uo0E13LEhgQO+wrue3A+FiNixt&#10;lywRQM70kMgZGrv3jcuWPa128kUOJsvIlkWEEyYzwvayKWlRU7VKCAHjPYkXtsT3ohMFtnY8xjw2&#10;gkQwAsWLPKS3YjUrCTbuSGo2NuMpM+KEmPHhVmaMK5dSjlD30yEh7HerPc/ccBxYhk0RxuAzuZZM&#10;n2xACiRTgdQKD2vY7Cu/GC4hbIKyTvHoD0SEdZdIJrWxDC++3fwANwQQybVOojcGWFoi6hnVREo2&#10;JVrdm0C1at63Bsng3Hw8c4s0SszHGjVokcF1AkNqpYEFrUCthvVjbhG+S0cMXSWBSqAoZVBDxsQr&#10;MA9N7n/kCsABYY9+G+FzDUFlljYuyNHIq300VLAJGlCCwBvUWF3dWSTXy8B+XggSIZULShiitIY9&#10;MckYBZHNaWTcaBRIdQStavcxPE8uOIpBHJqKSsAelXSZhurolqaB2ayASNwO3Esz5kEkRCxyB4wM&#10;dTRZUNWzM2mlr2ll1KNNdjqMsc7Ro0oRVmBIZlHtar8lASWNadK6SbFkb8EEZDAZHik1JI7Fo5Oo&#10;jMyjZtlYaQTVA2VUbm7BDWXkcUUEaR5KEyV+YLLDpRno9OyGrbTRFsOxYG6QQ8xliMcKTlZsicCR&#10;wvV0bm1K7gEqauvab07Hiv8AqDJzImaPByCGxnaR4j1B+YLA0zxKtOUJYkWCaB4hy7MeeWXv3ViG&#10;8b43L5shDBjPIWkYNG/VkJJAbqKWXSgNMKN0CK23wcYrSAQiBYpGKawiU8rKWAYv7lo3Vuqg0QSe&#10;9Ew3yMmcxGaXqRx9WZ5l1RSluzGgGCgE6Vu1Jog8Np5mRo5BPDJjpSSsxEbWLtdL0ACfahIDHvqO&#10;wMwQSYUjljYzx4jhy0jsUDyBbFMAFd2+G112JJ4aezJiiBzGVQXNuhbUN2BUge8kVtuB8nhPl44y&#10;TCxCpCqGUGVhNFtRVVk7n71S99jw3Ca8PT0IZgsWpU+ltxXYMoodwaG1dz2IsksX4N5iF+PKclrk&#10;qQY8rHqmT3KI7AZse6uhaki/3G3H0s0byyZTzPuNMSSFdLJuLKkLoJ7/AEg/B4XSwyQRjSy48crW&#10;67kR3QOohiwW/O4I7cOcbl0mVjyBoYsjGjUETl2SzpNBAaLGzsSdPjihWA4Y0LQxKgqjd0itzZbT&#10;S/lo4UllOqMLG+sBAPqJNLZ8gnxdE8PuSS4+MvRAmdSSs2O8bdEmrYxy2zKVO1mlvtwFFy3BjyoG&#10;UUoEhlIAJeQitIoAqy1V/O9jj6fGZTC7ZM6xl3VYwqopAJGlyLdyB5YEXVGt+ALGdK+X6z8otB3M&#10;ekwD42G0MAJEuuaSTQdzr1MtMPIFgfY7cJzRjCY8pIeS3FMpkA77sBpX52qtxtXBPSYS6Y3kYMaC&#10;SDqRmt6IrSG8C2G3cbcES4EuRGjQzwwmIsZIwg/VC9wxHZFr3d9zwuasBmqa+bV7q8SA5A1MU/nq&#10;xwYOVlNGDAWKflgodXZEAIUAfTtfUIIPbUNgepvozIyubfipmorGXH60Wos6aYSdRWD3fyqqhqB0&#10;jUAGvbjsx6yz3xcSa9bRxNpZUkUL7gAURKKhQO7N7TsK1EnjQf4Rcvh5h+IPqDJgw5CTkrLGZ1Cq&#10;WMYBaBVoVEAqgMp1HcuCAOH7OSQCasNcqde+UVmkZDCHAPA50HfWO4J5PXLtedjaUmxyscasXBHZ&#10;ZGFooDLvpO6nutVxTv8AVuL/AOyk/wDlb/6vi++ruYph8tRDpSfCx1AjJOhnIFhvdu4B7FdQ+pSD&#10;YOiP/SXN+ZP/AKTK/wDquNIURbz76diER6BzvOgRFMaLAhdIlFSIGBb3MbY0fFGrFcDRMJWVXkSp&#10;UY9MgFRd+4mUa2JPhVQ3/NW/ErYPMJQpnJE7nUyin0edO+o6d6sudv8AFXHMXL8p0EsiwyGF2GgN&#10;qdY18/SPq3tBR7EAVxzozwPDLLiLqCIr9QIjdKkZSat6JN0diWsfbgvLkEKY/TtQXZsgizqPgRsS&#10;A0YO7Far5PbjN4IsYrMD1kEZbp6h1A5BICKd6G3cmu37VufJfOpalWSdwqxtIBCqg1pbwW7ErYve&#10;qN8EOSGA41MFyZByAq64gJJwsOhOoyEH3Rksqh1b4O4+PPAuTBjJIpaBEeN7BjOhpCO4JLsGFjdF&#10;CgdiTxHP+ZxV6blDHZCyQoSEIFEKAT03IsaifvXC/IkmSKFi7HSSw9xsJV6dyLbsT9+4rgi0MI8z&#10;FSOaRoFCM31AnTGAKuhqQNe4YVXnzxkrx5bsYJMARmENqyum5I7EKWsMx70Ae/8ALtwiHWLCRik2&#10;HkdoizrNrv8A9mvYqRv7VWq378D4fLOYT56iVsSSB3fpYaSdF0A/9YL0knx7gdR77diCGc+CsRyG&#10;DwCTLRAhjIWM9qtXta9pND+3C/CxYuV5jJlyPoymBEq+5YxqrpqRaqavUAoYDVpNaeLBnxRwYzdX&#10;FV5aVII2kMtsAQdXSP8As43OkFgXJJB8gXl+IrZk65U/TdoYjhmVlcECnagbWNAQFX31QruCFqoA&#10;3LaeX9dYIlk5uk0jKuTh9GBTEsMKjHdogVjLMpYBjqoSEjdWLC9+MsHIEbzM66cdViU6ZFAX3alZ&#10;QfakPvFljeoX8HhfzDFeFjlVhyZRlaJo4ghJgjAuSowqqqil91hxTb8cyTw5yRYSaViyID/tgBUC&#10;cH2IyolVYFFW8eL2r9QoTc0LvbR9SwbnSEqYlxVwINzuZvNPLDLM0MboUxmKVbKPoDKK6Y7owJDE&#10;nU4s8VyPLbCKSSQxgaljmZizdXWLqjQR1q/8JNE/PDl8eNY1gEv5z8uqhQ8ZSlJBJBYkyt1O2mmC&#10;bNoHHDY6LA/5iNP1HCS4+REQqxKKHTeIOpYkkxbhrA1bAEXD1cg8vPv+hZByfpozer+ULeojOchV&#10;kV4Y5eqhQKV/UDmSOKM+4OpYAi7oe/bYTIKakkjyvdI6zsspawooWurSo1Ue30lWqiyqY25fMuQu&#10;RArIqFYXxQpjfSpJDsoolW3JJF76eMeYYc00S3NBAxlKJEVDSohYEqGV002qpaU8hsUfqChcVvam&#10;fEjXlwhkHBZsi3eImVGTcxqwQMdtIAFGjdgE/G/Z1jYKNLM/RMsipqj6jsK0jc6LLCvFDbyAK4QY&#10;GVHhyI5fLRWjERLqxQTIKsF2AN7G+979+H8nNkSEsu6GB1kaR9DsDts4AU7/AMoGuyRv3IHat4qQ&#10;7UqLF2ao5+htDDG5VjTGCR5kgBVpJ4wVDMQLBZwLY9iNV0Lqu3CHmowo51gaR3gCE04sFiaBXVp7&#10;bbEmyO3fhPFz2TLdoYMpYWjH6cFuyzRgkVq0lgfBtRXa9jxll8sy55lnD5JcaWEUbrpK9yoV/cw7&#10;7An9geKpU97+vdPGK4KCtc/z+u2sY5bH+USaJ5E0orpISFQVvZVdIvSKqzXcfPCmaeJp5QrsBpqR&#10;tJ6bf8Ng6iTvYALC7JOw4hlzcgRQwGQxx9N0kiIkDF6rcUdBB2HuF/PbhVh8qyEYzTTzk5diMO2m&#10;NEU3Wq2tm+bJo/vxeJCGvW3l34c2hnJjtIYI1ZI4na9mYAF79rMh9orsWQ1fe+F+QkeG6Y4MoMLs&#10;UyBqlQuxsIGZmUqOw1Lt3JXiOTHz4JA2OdUcTU5VtR0MaZF1ALbdiGJ07X88EGOWY9AmGRHOp4hQ&#10;lF1sxG5IJAHuKj9+xFgALCJsfIkTGLyLBDLlOw67R+1iaUE0PY5FG1VlFXdgcKpMrIxciSPLyMuf&#10;GBC/mQpZY+5VYY5CGfyC8aHc7g9uHn5MYkcP5qHVFJoGHDLIGbWnuYUP1GUVVbkk0xIojCXEE/6s&#10;QkV1jld0R9JQ2woyO7MFugAm6jYXQoiYKwIYsqALjNmNOztMgnIKoEJKQkyMLQHdlFizuorgydTD&#10;1c3JwsdQqxRydJNL62IBIC7EttZCFTtqYDtVsGOaGHNjmmmllkIeFOsDIgq20ralkv20De5sKTta&#10;zj/63XDK5U3L2hx0XIia5Y5dPcgOdSu1FhVaRR1MAOCCLxyjDxJOV5WWuVHPkqnSfFIdTq7hCSpC&#10;kAgRgAKDe/FVzn3eINlYyEL721ao9/dEDZYdQ2NXkEkAbcCY2PJgZEssGRLGZDGaEwcvEo0azvpZ&#10;iV+lgW+obDjjOmAgLSZwysoysIoCrrLqJGz7aW22AAB/wkcQGNmp+j7QQBmcw5eVlkEit0UWGWBU&#10;PVDlStBiCTZpi+++5JPt4VSGJYzI+ROyaRHcjaChJJWMWtsjJ7i5ANN3+BlGSch0kjEeTNlI0cJC&#10;6FiSma30oWLAUZNLAfSd+OM7Dy59EmZjZSMzllWCMhRFH2LICFkVlAF2trQC9+LpwvU9G8zwyggM&#10;zo8xkUiJ4woCpvHSnsKQghhVEP8A1HFmllTIgQlsiEyRgWXIrYAlVBCkHwTZA4r8vKZcdonLPGmb&#10;HcR6SxvGFF7ksQu2xHx48cR4x5i0YglZZlDtoINhIl/xNppSduxN9hVcQWctbKDv3iVuX44DZchU&#10;9NunGJpdTuP8YjGrtvsVIPbbgDNwcwKr44x3WRgaZ1U6CQCukbggbgaBXahw2XDMpEkONTgEmR7V&#10;NY7gn/1invYojsSLI4NXQvvzoIp8iMjoRwt0og+xUsUPY923G+18RBC3Ehjx6lb3iMqrxq0elXoe&#10;0UCXYm+66jQBPBObJhSoryY6mYn26WCvCo8SRqCFLd9JFb2KPEuRJJklkXCGOZAHjdFBYN2NFLBr&#10;uC1ne/N8VyXl2UoyEnnykeyFlMPUVAfctmwxDdttx9t6gkC5ghg85zI3i0u5joSRFPf0/AvUoKkV&#10;t3/58KGgx1Z8tYnjmx2uNGDaK8jZivtB+5vYA+WvL4ZoEjUymYOULvGSnTskHXeonbsWPt23rhzk&#10;8qiyDH0ZUaKmWfVMVm3FghltAoO/uIBBPcDiMSdb99OsEa1zM+cTmZ5VVkBMOOIjUrS0GUEe4DYm&#10;jps37SLAtvJea5Cxx2YUBbpGN7kEalTuXkDKpA0sqKppmCkEqeDm9K4jxwSrMr5SSqxkkkAfTrIC&#10;w2wQgGt23oCu/CiT09PI00JaVo5HZ+oGFNKvuBVIlBIo6QdBqiQT5WsgmmnvBF4i5tjODy+Yj84a&#10;k/MLZ6ojI9sbg3GfbQACkNusbDYtsRJOazR5McXQUoROs2Q0QQRbRyQlCQzsxrUBRNE0TS6sy8XK&#10;wlWXrNHCihHWRXjYsCq31CQ5XZqFAgk0lkgPuUc0iVI0aV0SZZEklWQa4zTHWiNVhmF6xbiwx293&#10;FypJYueVdQajvg5AYjY2Tl5AMsEzM0UaLbhY6hVvpZ9eiV5WAtgAwFA9+y9s+GLWHy5YmjePXLCD&#10;rMJ20gkrZYKXoE2Gpu3ALz5GXgFoEaSOOZSciZkjlViAFZZbTqBiDSadyBY2soEx8zIeSXIyEjQk&#10;iOB1ZUkaJaaNXamYrswbZbuwAKFQUitSeXLjz8+EKxnh335ng3PNMVszmsOZiZ002PIZtByYV0Ku&#10;kFRpbYAgKpq79osGq4TFKqjTzx42Q5QAqo0hm3olqCrpNqn1A1p1XfA+Zmz4sS9PFEgQiJZITQWM&#10;kAy646DdQAa7oirut+BcPmgUtpxzkyyMWCHUyRgEGQu6gldCkBNwe1UO1gsaH1fvvSIxKLF708G6&#10;Vf8AFouGNy5BGry52ZKhrSwuWBmH0gAaRpbsbX2/AvhrGYUjC9MRzRuwjaSHUGVR3jBrezVsQPk1&#10;vxW+W82lhH5cl5Gkk0L7lWMSXahJACBvsL3O587H8zzZsPFkz8t5oZ4A6DWAcYxaCbWwLLdi1hvN&#10;jfhqkOlw5DWIINh73yi6EqKhSppXp346GNXfjN6/HIPSuZjGdCmRFIskaSRMylQfqjAX3EizTMV/&#10;vx4OeouRZv43fj3yj07gtjZmJrD5QiWV54ZDONKl9oV1d2B961YYE2e5P8Wn4qty3l/MplzepmS6&#10;8bFw4F6zdSdikYhQFrYkiwL3I7dy3/gS/BbNk55y71pzPDmk5lmS4ufmSNCyiCJSrrEwZT09qLhm&#10;ZixuxQA8TtahtO3o2fCACsoCyHuRiIzASC54WzjtbKr/ABJSp2JlqSQE2rRgX14ANS7x6nfgZ+Dv&#10;Ivwa9CY+VzLJx5PUYxYPymF0Q02OdChZZH2bWRXTR9NfUT2HFY9Z+puplZU+Vk5EksiPG6t0mFPY&#10;XT7uw86tVb0dq42P+JXM3gfKlhykuWFQpM2kRCMUEABOoUKKAd96+OoXO+YZPNszKixHkmbUiTjp&#10;SUaHaNylkG6snfwQNuPTSdkTsmGUlSWSMIY2+1z4xiKlzMUw1JJP1cNdemVOc0E/MsrJx8KHKyJV&#10;aSR1CyMTGCSV6V3GaHt0koL2uhXG4vTeCIYnlyJspmVKbqRlPeosjSSU039RSgO4bim+k+USiBGm&#10;glaOEKIzWgqx+q1CoWo7klgT5vvxuPGmCYrY4xlkiCoOo0bBVUj3EuQfeDv4PgjydcrDiLEmopxY&#10;V5Ofd3jOokliAGpTkK8Ir2TzCaQS1OAVBhCEKVlVxpRI1AOqyw3IkIXe/bxLy9XzJdYM8kcEaCZU&#10;UsIWY/SdSBTbb2jn2A7DfiwnlEJIy3aNpEh/Sd1CQ3XsGgAN1dGzDdnApNtQ4gkSTFWdYcicCWOJ&#10;6iUBAQANQQaQQAWUKygIBR8EbBQg6EQlS/8Ar4+37gOfDlidjI0kiO4OhWOmKMD+YXtGdTWqqSpI&#10;paujdOMBbYmJMFxSI54ma4SWrU59wbqAaFRvapBtVB4+GGr8vUvP15ZrjaB0EJMb1ckryEDuBTKa&#10;XsVI24QZi5ePEkWGTEsMqicxFX1R7rtLbBkAJBU2oatqbZgWCQK11iUlRzFOFe7/AJiM5+HJIInb&#10;KMnuCBYwsI3VRpc7aPBCge0WRubzeUIMSZBDiy4+W7iQFWdoQKYMlAEkGw5skEAbUOIRiM75AEoC&#10;iAyRJoLCR7FLpBpWJuybJPZaHArz4zLFKFhZ4+jHPHkh+42YSaiiin8rSNX1CyRYkC8XiTNfDKhg&#10;ZyryyzSrJCuomSyRQpmArXpUhv5gQRx9gZONgRSJFG8rSqWjOl3EaWV+qiyqW8Vq3OonY8Ty4JyV&#10;bImFgoWhWBmGPKQdiRqZ9SqKUFUQ0AjabJxg0u69dlhYwCFFQKrHfV7wCb+W+W7bg8QFA5/uCK/m&#10;M35jIIyBNpUExiOShI2+hCwBXTsAVN+BxLG88kYV1TEgMQqZGYFnIoqx3ZmIJsE/34OyEw45isyy&#10;TN1LuNCAoPYlgASR2u9vHnguFYkHTXHgeQhnSEqHKr3VumdSlz31He++w4grAuC+lOmcEG4iwfls&#10;dIZuo0NsbjAJC2bNkBj3He6N8DZmZpBnxRPFmgfRHK6qVFgWtCNlNbgmhZ0m9+F8j5ULjJSERWQn&#10;ULBSpNAgRqVDG6+ABd/PGQhlLrJLlqZ2YHpw6SVB7AoCdPayLI3sDseALB4djvp0ggpZHmi6ugQ5&#10;CMGmk06gWYWfaKKj76ibNg9uIJutkQieTFMuMiGNh7mZn/lYe7ye4LE71wwhx8uRmR2SKFnCs86s&#10;Cd9veSupidjsQAfgbHyYEYlXRLpXHbU5JHQkBFMqizsN/wCWhdijvxIUCWH9wRUlw5TWRE5TQntg&#10;lO+o9hbbqv8ALQr7A8Q4xd5HeXGGqMHXpIRWrtqNF3A2pQd9thxdGxMeRgswjMekuACzDT3Ad1rS&#10;vnbUO29bgZcLDx3WSMqu7PSl5CveiCWBK1sQw2F8WiRQg6ERVJctmd2gKQamjuUDXKukKTq9tMrG&#10;lUvqfuCCL4cct5rkTrO+S+LmaDEkIfGRYgyhgF2Fs252J0kGiVPbHIaEQA9PGlSZ5TNFGpUtET3D&#10;iiZQAbsD3EbcAJDFjOhSBp40lUpEjMWAKDVLNd1IbKqi7Nse/BDQoGljDTOkbNDdaCOEkFdUUqGO&#10;m0kiNVIQlmNktrZjelgFPAUsrR4lwYZ68UaQPIpBEoWjHMWSyQlW3ZAFI0sdxLNHHEW6IaA2kpDn&#10;SsQY2XuQC3Y70ASoBqt+Oax5YcsSloo2EYVkIAeQaTaghtu3UJpTuSQaPBFoRY75YbJbJliKqUYb&#10;1KTKN5E9ou1A3BAIJ9ymxxNlzxRNDHgpFkrCDNPEwAZCwVSFqwPJZdTNv9W+xc2RjK7xTY4YJEo6&#10;kT2ZmBJHUMdhVJoKQT9R1FjYHONgY0YkyQPykmQqlo5mYlIy4GtDptrTUdXYEit7PFFmhFa+Fwfb&#10;wggOOJp5ocgy5U8jBNEBTUqKmplXQQ4BDbah7VW2fvs1Q9JG64jiAYyqdYkVGNHRG9kPIdwFZAqm&#10;wtjfh7n4nL0wI1wC4kSABJnYqjFt3eIpq1Wu+krvakb78Io4oM3FDorHIALMkjARakAt0pva5BLq&#10;wCnw1AghUVIUXFg1NT59OsJy8eRI2MGfFlypndcg6VEFDaMuPb+p2NUq+OCo8f8AKSER63y1QEe8&#10;PG1bFgbKu53oG7HjhY/J5ciWNblpqWMsy1GGHcsqCR2vdQtkHvt3JgwMxJECNkBMd2SaOeJi8oQf&#10;Upsagx3BGx+F34gUoS5Jo9OkVSrI3oPQe5i14ON1Qk7Lj5Ezxt1McEA0ASNUY9mrve2q+1bcRzph&#10;qPzBxGQRqFOuX9Mm6I0kBtr0gqbAGwI4DgyEwl6igx9VWDExkSI90VPt073sNbUfPjhU8PMczIdt&#10;U+RC5rQLZY0XuLI0qx8qNR+1cTErNG1/BEW/ElwCutxDNK7x/oowdI6NKHUnUCBtbAX5HB+dyqF+&#10;tOHgWGMB3hEZMhLfy3XtAO4CkDex8lFyvlU2NkHLyFx4oDGqxCcjUGB2tvpWqoNam/jh1zPNjxI2&#10;KSQF3QEaCZGMhBNoPcrqtHsCR88EKJbxA8S0IJWUQrjrGVlmYlCkf6iqu+oX5+e5PxxW5TMkhWSZ&#10;QqOCvUZgQ11Y92kEUPaD+4Hh/FPlZEaZqxrlTEtFpQpBJEhFBtLKaJ73S3tXg8QqmJCwxxjT5PXY&#10;NKkxLOGB1PpVQa0nvqY3XY+CCAIsfMz5xDNHGXBUwSIlPMG9wkLafZpX6dNi69xrZvLh/ko1WSRs&#10;aSVy0MFq7uTf6stmpCpp2WQgAFquq4b5OZFirHJCkPTWMJCsYrJVyoOiUEiqq6TSSaBsXdYfOny9&#10;DHFjmnOR0zWuR4xZrqbMUsG7okCwRVkkEOkyG5iY1mqSbG1dMwg+/p7gSAL7VY0xJQjuoJC7k9V2&#10;x1kUs1uzNCZBYeyChbTG2wBYEj432rgPDjbEmjeVpGkmlA1xqzKoANQkDUL23JBH1agBtwdIsMsr&#10;NC84d3Mk6Tr+kKsEe1gGZRsQRVW3YVwtRUCw6Uvb8xDgGpAPffjGWFiu8hfEiiQKRJIZRTRELuL+&#10;o6jYMhVkHzY4Wc1ggncSyMCZJBDqQCnf+VddAvpJAC9m1Xt5ZiGaITzI7SRpD1XkhchNRBAR9BcJ&#10;YI+pXXeiAbvGHBbIEMeLAB1QHLZD9OKOZFDalWiu1bEMNR3qwKgLLh6i3H+4HGo8YqWWmHy9yppJ&#10;UXQzHTGEDkCPqKqtqTYi2JPkVd8Cycomyfys0UIyeWSXI3vCFpSCWkv2zFQO6OWAG6qFI4e5PIS8&#10;6SSg5azSmEhJtSY9m7di3uVGsAFiAO3B8eHHh4z48WLNJHHIQqozurM3d/aCG1XQUmtIFG+7YmKX&#10;zT9PGaKGEiVFcwoHWhEO2p6+gEbFfttwLy3MzIocXTI0WkESFCMhAPq95ZQUUbn22T578Pp4MaKR&#10;5MiaRZSx/ROO6OCL/TtmMZbsACa8mzfC8mCNxNAHklVl/SkOpFDHcSlFOpV32XUw7BTwQQxWR8uI&#10;SCY5XUNEiFUBs1Sgjb7atP8A8J4+cZWPE+OI7jdiRDr1O2miFPuJA7963vYbcYy5Zj3R4oWfciAK&#10;ygH/AA+dINlw2lx20g8HxIMhTKCkcpQDrjbXYrVpY2t+PZt89rqQDSj+eX4by4RZJYvCCGPMYiVU&#10;bFXWQOlpLHeyO9ij/OB7t7bbghp1y5kFyzLESrq8ThFkI3BkoAG9706b3HyW8vLGfoxw9WV4P1HZ&#10;iyRqD/xXpayRY0mxX9V+TDOkJRY8lZA9tGjBlcE/yqI1Yjz7CK83dCvyzr32/dr4xoePffSJOX4s&#10;UsORAZZoMpJBKjNJq9oN6VKXam92btVVfAzznHzqZMYIFdWlEpt9t1AFV7uwI3NngPEeTEaWEtkQ&#10;KziRzPjkqGsEgFt67qBpJ31fPE3MDBkyu8nThi6cbLNGHoutBbQlAL/mAUiibrY8JmS1kUYaFna3&#10;ryGUWRMS4xAs735N5vWNV/izzDl8HLZpnXH5fAcTXNkSgqpWIMzl5CFGkAFz7j1B3IFkaF/h15vL&#10;zXFzecw/VLzHJfGniVl14sWSyxMryFnKvGAUYMAQbUADZ5/E7l5GZ6XyeUI1TPyufHxsjrMkbdSF&#10;40cRqAABqbayC1gEgNU/8LvpbN5b6D5TgHHeWfBxYY8ySCEkkMpBINBSLIotWxJ8HjZsiGCQXJwu&#10;a0rhDV75wxJlqmAM4yGjNUnt/Ft0+r+Y/nMbInZmKv8AUDuVZFFyBjZJG51dlq/A468f61x//b//&#10;ANxP/qONs/ibm5nKsd8fEjfIaVjEIo3VZEklUCmDNQcLYK+6u478def9Xcw/9nzH/L/93xvKUBqd&#10;AQWs/p15PFJqZQWQD0BJGVO/69mpuZjEhghVdTy62WYMTtZ2BN1f2H9RwpxuY5BnkExfHGh11k6h&#10;JdkHtud6PwLPjjibCmmkAlLXCwUKGVArrsVQ/wCEGybPcfbc5OVTtjdXpnqKTrLvZINe4Hf3KP61&#10;37ccVNhyHpHPhPlyCcJEj0kYZmIVv3JBq+2/cf8ATgrGSKEiWECSFoQUDKNQkH1XYtR5sb/I4kyk&#10;hiRUSOSOWMEyqHFPdnUx/wCMeAB5BA4Vw5ZMcukxMoYo0RssqgWQtHz5r+nFQlTj6nrWp71h6bDk&#10;PSF2dI464kB0vICY1O6rezqe5sGj/T+n0GO6sf1ookkT2tM2oBa2IDb6idgPn7CjJJFBkSmZnlQs&#10;gSu+gjYAAjfuKND7/PAkjYxx1TVJIsMhU2tkUdtO/cH77Hv9rxMRzQuVd4p5D0Do1xopUkndiasA&#10;kVsfHat+FB5hLHJLLJGxkibQpVQrn22GDdip7Vd+TttxZMGd5Gkxo3REEJk0tQZ230xkGxdVYP7f&#10;fgLmECQIJJgyvJBJYaMtDqPYjTZsGvpFfHEF8m6984ITHmP5iQq8hZmhRzBZDNv2NXuvv7Hx+3DB&#10;MiSCbpwKlqqgtN7mr61VSQAokr3Btwdq2HCvlUUckuqWUSSCI6pI4wGSQHZaIv8A4QDsV78D835v&#10;yuLJ6JeYsoQTovsWVzduxayAo9oIFE9jwpbhioitsgO/xEgE2g9+ZTTuW6SkyqkUrEbICdBKg0Pc&#10;yUPizffcmLC/KkQQB3aI61tiojs6mJFWwB7Ua327niv4nMopJUljR4zHENERGssoOlWYkaSC3uZj&#10;2r72b0c6DGhQli8jhmDuo1RM4pjqBJZDoNVsBW2+9YQoAFhoIXh1ilV5gVRgZJBqooqrssZ7amNA&#10;k2QAT34HmzsjNjzIsOZekrpkRs5FBr3Q33pTIKsCxf34lztGSiLjdST8uiPOQRRLA6qBvV37EeTu&#10;OMUxYSuW0KtRiQ6wukO4b3kDsDvTCvp3/ayVMa2/qvhEoueX5EKZebzwZULyxs+RLEsToqkrG4ID&#10;sa8+RZPt344m5ir5UscoVbkWRGcWENUysF2Gobizatse+xGRhu7xiNNGTI4cyO51HsDXZe1A/cV5&#10;rjiDlMkU8pZo3aVS1ypYVtOpzZ+oqgpWXa/vw6Gxhl6IYZWQLGUdZIQ41o2oCiAe2omiOx/pfCWX&#10;LzOYRlTo16RFpjGlFY97I9prvXb71xZZMWwI7SaByg1sbAYeCDsFH32NcZYnKgqzADpxiYhpF3W2&#10;FEgmvaRtYqvHEONR4wRUOUctmhnZ5Zk/MCRgKPtO/wBFgFf23/Y9+Lv+ZyHW5YUMagIDGxSRSgo6&#10;SLBPcjtf9rmCRxQnHx4YikbgzOKMjt4UM12SbNg7d+3CuTNTG2oAdR2dVIJBawqtft7m/bv53PEO&#10;m7h9aPBDDDhhmLT7NEm0qTKNW+41at/aK3G5P9OEU3VWeaUtIyxykY6kHpKpJoUf5a81Vd+M5M0z&#10;JoxCUDahODsQ48EnYqw2sjzwJnZ2SqJhS4zgFFGvuwv5YeSD7dxQ34kEGxgi34sEedjAmJYnjXXI&#10;VOx9t0wFXfc1Q/rwjDjHyHymWIaLjUJsx91BaJ7ffcf34BXIzIV6eL1I4BCpkjdiS93YegW7bA3f&#10;24QZUrCcnpSyRyn2RiRtIruQBuATtuPH3FTBFyy26qx9WIkxnq4zXdO4BZA10BvuT+w24SS5k3UW&#10;BhIjqjSSmIko1AsiAg6SCQNXwfPFeizshJelkfmExya0gt7Qyll3PgA03nbf7P8AlSpBIhLyZELC&#10;UH23Iqm6Zia/Ta+9nY38WQR8plmgXMWCWKZYpSI6JMr+0KdQFbmv3O4FcNuXyc1kkxpXSJpFgZNF&#10;MAJgD9RI06tI7ferFVxzJnxHoSKrQBCsKqLKiRDq1aQCKKjz3/z4ZR8wQySLMyhJBLJGY196gAUw&#10;X5at/j58cEESrB+pAJHdZoyxlKjUEQ7qCdgVbdi1UtUD8wJnRxuxLQyLHOKbQrSM137WYA2DZ2sb&#10;d634innSfSuMXUsqKWZm1zRhm2AUGl77EEX8cIOYcv05YZmlgxzCViCGg0v1ar+aJGqjZ2JvbiAA&#10;LZwZnh3327/OkxHzxqd1LxSU1bKGINAgbtf7fF/JE+emlT1A8KLHBpUhpTHY9+nejq3vfuB224TY&#10;8RTFWV5W6wfpRhgKEbAKWJIN6GIpj/yFccQ8olx1aTWZ559JBCEoEVu7DyK0ksPF2PHEwRPLlQtG&#10;3UkPThYpE0g0+1vpYXsLur7HcjiXByMJo58YRsAAG6wUKrCyWGrz9qI+fvwmy4bjmRpjPJJSqFSo&#10;kZCKUn4WtqAvv9zNjYOaDTn/AHkYoKSIiKoAqBsSBZI8/G3BBHGRkhXMaN0IENhkDNI6g7BvFtfa&#10;u3bgKXKkiZ5ocd8qAspkkJCuin4B3OnvX9Cb4dZWI0MYhmXRIFQrIFDo6mtidwbOwH/Lhc/LDlOy&#10;EtCVsNHq0Ky/ymhQHYGh4/zIIFx85oo2VWkMQkaUPp7rdmhpJGnbbwe23BHWORCHSVulNIGdyDdK&#10;x3KkWPPtvft24LgxJFhWAMIlSTQ9oGd/6kEAN3v79uDMfAWEyyNc0TsF6ZFhDsARXbV/2+DxRbUc&#10;P1q3f5giHD/KwCeRXUqVP1AWlgWyi9r3J1bG/HhLzHmDQzyRwyrJCYTJIiim1AAgWBvZ79v6bcE8&#10;1ws2CQjEYQa2VZInQaq7jeiApHYd+3fvwLHyoGSaXKjCgoUJB3dtNgEnuQfAI7UN+9HSx+mvM37r&#10;nBEMGe2WIopdcMrxNMhogFEGlj9iStqPO5H2cJzWLDeNhEzroSQTA6FDKovXe/zsN96oniDE5aC2&#10;P+oXktURSN0is2e1kINgfN1XEnMeVuYZkBKjHNlK9xLGo6C2QB3r5q64oTkBV24We7GCM8udObMs&#10;YyY9byK4hkQH9Fhv2FGnqidx2NHhY3LJ8EwPKFmQTOQUX6GOyBaB9p/msUD278c8sx8lMmMuqJ0R&#10;pIu3KNROq/jah9v68Wl8twBEqrMhEhQqB1BdWpBFb2fNkbiuCtLcc/C3GvlBaBMTWkkAl09AkrIj&#10;HUiBBrSTY1qDHZqocS54ebpLjSxtBHkkdQEMwRwLYgbq59ysK8KeIJcGeKTpPFRywumQsTGvZiBu&#10;ANV77AAj9uJ4NGLKTEq5EKKaAGopIh0yu4W7HupSQdh34KvajX46NCRhBqSRyp1f0aPsjlaNAi4z&#10;HSYZRJI5Ij1MCCP+I/SAewB8cVCDCysNWSYrjs+vVIrUunfQFJ2YMPqrsQAT3q1nIll1Aa48dVcv&#10;Yv3KrsEUGgARt9nHmuE3MV/OQKZUcIkcaRDVqKdZyokcDdiCBYAIAo9r4m3CJQasbEHq7fgRUMf1&#10;Di4ryQ5cE2XE0z/qYp0lWUlRIT2UA0TV13340v8Ai5+LOZy3l83K1bIhiSyjMdTlSNlL39I2JIu7&#10;qvPF/wCe42ViRZaO4x2jLDqoNNhe7X2o0LG58ffjoh+NHqGS5WlzXnjVCAob3sy2tKDQC138Cj24&#10;J02cZWCW5B1q4pR9PLO5EdKVIK5YKAVGtrv9LgdaecdZOb4XM/xp/FPk3L8F5Z8blXMY8jPRQxR6&#10;cFA1gLRIPfbtW9ce/f4FelsX0b6SxsZMcLzBo8dp1ZFjkEVDVbVRsDYLufNceXv8GP4bNl89yvVG&#10;ZjuJua8zSaNJVLuMKNgEWgKAoFgxqwd7o8ez8eFiHOwximZSsYiZVUGMBAAAwAoAdvNWbPjjy+0z&#10;v8ZRnKSykMRT6g1XzJPSrV4rwrWMBBqQcJJphP4zaNfevfTGR6okEHL0dDOrGLQCxLsaegPp1eO/&#10;iuL5+HP8O2AuA+XzSN2yUiEshlZVLaVvSSd23FHaz/XjsZ6c9CYujEyWQtNkRK0LIFcIe+oEVoPf&#10;wfv8cbQyuSmHlYhiUyZJtRKFOg6fFbaiCN7NefO+JO/J20zgUomEYqEJZNxewDcmajRVbIdL1FGz&#10;sK05+XGOgPqH03ByPJL8shijgjneN8eTc0CQWNjcXvY/zHFS3xmlLTEFizPGhsKb7ACxpAHff7nj&#10;e3r3k8iTS9bHZsgSsZGA6YJs0hrYrdEkeR8DbSOdg5KZBjEHTYipNfYJe4DDve1fb5249jsiysIm&#10;E1UA44gC55cK0MIgmTmDCDHTpo4KmnUD2RsDvvX6lD2E3ueFAfqxzPJMyLGWIRCmvTW5at2LsTS7&#10;hQwrtxPDE6M3VS4rEaXp0VezA92Pex2H34C5jipjOEij0oTr/MKG9sjUzKR5GqwLG23HQ+Zw8/1C&#10;WD3pyPD9+HGGETRMIFCF1jAMgIYAqBYFkAXYBIJ7mhtwu580iQFo2SNJI5gYwwFsRaMPmwDX/EPk&#10;niaKDMigjyJJiYpy6lG8sopWUD6bXxW57b0eBcjDR0/WhmmjMbMGW/0kFFaJPYOSSO+kEbXwxJsW&#10;6PoeUXThDseNaU9LnzhBgzSMkRYTQSrjSEO4OmWUbD2kdmWqJvcE7C+FuSs4lhOOqkzn9VZKOrTZ&#10;RW8WSPa2wN/NcWxMGWYNGgaTHEUaiVxp6bblgK70oJFGu18RZfLWjVjSiOFQA9guwFU1j6diaJ7n&#10;YcXxBVCG0Oh77zizg2IPWB0yJmRQ2vptGIgY4w2hR9KnarWyNiAStiyeGmFgTOIypjfpHWhkWiUs&#10;9RWarU0bAa6o1d8AYk6RoZUUx9J/93KQEKVsfOtmfSV3O9/HB5zpMSBiW6jG/ah3YkijY3NHuPI2&#10;+OLBAF6n+vQvEwk5liGLKneZgqHJ2CfyRk7ahRIB8du/BWPiq5kGHA8kr0GzHNKq1uqb7gbmxRHA&#10;2fP1XmylySlw/Q8ZdOrXdibNXYo78A8v5zJjwtDm93iLK8A0qVvcqoO48/8AftxYsKnx76QQZk45&#10;VpInBRUP+9Zw6ua9x2vb997+O/EWK4MrIqRSytHpWZQUAI+kaiAL3+2337wTcwidQsQZ1ILUbFkg&#10;ne+/78AYmS0sgVVkjprajtt3DVW5o39j3rhf0EtUWY5Zed784ItqTssSowBbU9vIdQQgdhvZ3qq3&#10;+2/GOVzK8aONyjMpFlFAfST3sd6vs3g+RwrzXPQAiC6kBZYVB6kh77/H2vYiq4CwosyRUlnUYyzF&#10;vY5BkCVuaF1V0o89u98WAQDeo1OdO/HoRLzXIyGkkVJAsTIqgq3vCEe5mKjYdhvtfxfGeDmOgjPT&#10;eRaeNme9B0qQWAO9VvuaJ88cwx4yM4xcgzSsjFkkRldACbDFttBHba/8uIJXEkWlSH6epiEsIWAP&#10;nYgL2oiibJvzbELOIIlURTvHHCEp0Ks7EIsQ1Auqjx+/83e+44f43LMSOKcQyRZLyaNDK20coN1u&#10;T7tj2O5Hg8awllyMdjLHO+h1WJoFiLuWYmyp3PtFre9Vd7cE4PNcnpKIlyFfGkJ1UVV6I0lj8ge2&#10;6OwJ72SEsHiQWL3jZufy7AxYo3KifIdKyCWLBA2k0RZ9y2TXxdfHFYnlhx5pEUo8ACuiGyDtuWry&#10;x3AskkUO/C0c4naSZJI5HJVJJixrYofmttxZG4r+omMkuWkmQOhAqxRxRRLUnWYMAzMa7BQWs/I8&#10;DhfzQCwoqlxR73i/zOHn+okmhTpTMnTd5UOhCaeKxqJUCtgSNJO4HzR4TSZuS7rjvIscxjjVGcgr&#10;aEA0diGYUB3ArcVXDGWEqm7aJVQKKJ0uxUdOu1kbKV3F32AvjDFxYppEM0cbPGpZFcFWe7BYkn2n&#10;YGxdUfHApZUACBTQeHLvi9gsFgzFi9b1o3T0jjKypgvVnkZxHH0YYY20or/SC6juV3JGwNkC9jxF&#10;iySoyRySGORwAI1Wg+oAbnYWY62G22/bgvJwHjmOhNUTiIyAEyBGZhbbm3HYggg1xlkcvleZseN1&#10;DRkmPK1CgW/9UpP0tRNV9I88KJYEtYgeLe8SSweIjzGLVJiwMEkhYlS4OsAbBAw2JsCjuftvXEw5&#10;rlEprlZDCCJRIteKNNW5I8fNHttwD/qx0ljLxqGWX3SK5PUPffuSCdwe9+d+HU0eMkDLZkyXBuFl&#10;FkeG73Q/udtu3FMQJBKajN6/iKBSXcp6309u3jHEikyJeorFIGAlZmt6uyAb79t68d+HkWbBgprf&#10;puJDpqNSuosbL2bo2D8HisQ5jYwISaOIxgRiJ+9OQCSCe57L3/tZ4PTF/NMhhYuWADRuwoGr2XYK&#10;Pv5rccQ6asDU0NKVFvPy4xClAuGfQ+B06Rnmc2BEqwRdddQoObAJ3YAnvQJ7G9tvPFd5pzUL05gq&#10;L0aAjJ0le3tPa9Pm62PfvxbZeUmOJoolCye0zamBrUB7gSdv3H0jil8z5fJSQCByJJCrO9stA0db&#10;N3VvB+/fiSqzE0vxtxMUgLB9QZGXkyY2PIxYlQpjjVULPdJq2BCk7N83/W5RSzwRImRGVz2P6IJG&#10;ogj3Cx8juO9fHFd5Ry5OXSVPiCWNgWWaDUWiA3UE9iLPf7fHe2Y2B1nXKljyZBZeCUNqVRV2D3Uq&#10;PG/auJ+Zw8/1BADzCPQZC0rITI0JFCwrBtIO5WPYG7Nkgb8RYcuNBL+YxZjI07K+TGLIDItszJ3r&#10;egB2N+O7TmmHjyQ46xuxymkJMi2ZEU76SR4Yage4ur4ruNyPMi/MD8y6hX1j23pUnY0BqbWosgdv&#10;PE4w9qa/qCLhy0tkSR/mJtETiZ4i4Csuv/GfuNlsWBe424bmDSqS4waQ1JHTKR1BdEgePbuWPjYf&#10;HFTSOeCBZHmPRSMjXJYvyoA8nUSFPau/m2/LMrJ6qw6njuLWZvqRifBDbhtx9Io0TW3EhQJIyyJz&#10;8YUtJcnL0yh3iSKVkxhLDEOo/Wi6NCZACQguq3vUaNn9geGywLjrBKYDKfypUCyUDEmrK7LSkKNX&#10;gbcA4eE+RlLL7WEQZ5XUUWqxoUAA79/H9eD5pxDH7ZJVV5AdBYGMIvZT5FfHYgkcSSGe7cjnlFRc&#10;ZVEVfnOVGIUtTikTfqIqBW7j3MQQNybBv3AeD3DxZ2aJ1UuyNMOm241IATeq+xAPbvQBvgnLT89P&#10;NJk9AQAFY010ZT9uwAJ0gee9HzwPj6siYYsUDQRwKqrbKVqvcdtyDQon5vfzXGND5e8PirZYM+ZI&#10;EDlFJIZ7vWTuxLf8+OPyogV2nYKa+mgqsnhgR7rPx5/txbcrDgxclI5HYqyM5c1pPmnIB0EH5O9V&#10;t4p/NZzLmgQa30ogtR+kyhuxO1bCrI3+e3BjFM9eHfOCAPys+QCYjH042J0nvZPuv7kbgHuRvtxb&#10;oMOKCKjNHJI0aMQzFtA22IPb+w+D3A4Bx5UzA4ixFxiCqyyg2ZK/wg7eKJF+NuOJWnhWeWUBYXKx&#10;9WvdWwUKwFg/fx8VwApJoGNe++OsENNJkjkXJWkU6YzESocGjYI32O+/24VQSQ42Rpl61sVUMTqO&#10;jxXjURtW5o7334LxpGjijjjkZNKO5klsqx7gnUfiwBVn78K8jJV3COhlyDICroNNr2FN2Buidtv7&#10;8XHGkEFcwy8R45EgmXTI5LRyqDIhUbAGrF7/AG/y4puZKsNyZCOY3QiNtyGPgV2seK7b334sX+py&#10;jTyzvsxUxB/dUrd9bdjQ8Dat9u5Uc2xJDjZKuGlMMTPHpAAU7gaTQHm6u/HxwqaopSbdkXvrl4iJ&#10;Szh6hx3Yx0q/iF9SRTct5lDNkQxTh+Xcu5WGKljkz5EUSqq+SVdmI7Agt8DjtP8AgvyTJ5J+H8GW&#10;84RMpIU0D2atKjU2o/yFrqyDY22Njol+I0eJ6h/ELkvp/KaKTL/1uOYiE+4leX6dTsuqzTulEAi1&#10;oXx6W8o1xfhxy7kwjicKFZGRKl6gTcBgL0g9gQAPP2nZipSnf6WcM4zH54a1s8lWFQwpIq1Tkz6X&#10;o/PhGrfVOHjZSZGJl461kypkJl3qKmMWhWyWUk7MSQ1H7ca4/wDR+X/2n+X/AIcbpg5Lk5ZcT40r&#10;GViEEwLAIqBSykm6s7UNq88E/wDosP8A2c3/APUL/wDUcdMBgzvzjOskqJIYmrXvHa8ZiZfUYLI6&#10;ourUt2CdwDvu3z/5plBmhscBS6zRQsziRrB8r7Dudtv34hxuXQYkcgZpImdVcIDaszHe+9DatwB5&#10;/fJceAyNHkK5maP9N1BBUDaiR3AG+29+eOOAwA0DRWEgVskrOYZGmJIKK5GsE7H3Hx9u1j73zPy7&#10;ogvBCMcSAMwJBK+LPe9ydgCR34YR4knUeVXASMBBCX1Me/uI7kefkHa+3BcqLUTH3xsGZ9ZIGwIF&#10;eQCboWNuKfM4ef6hwIADkWGfCKnPh5LsIYH6ryKNDx0FsbkEj+o91EeOPsXDkxn6WXIFprIf6QSQ&#10;QAdyWJ+b7fvwXk8xXBDqkX0aniMQJJO+og99j332P3HCmPNyswRgmGQTW0juCJY2u0X2/UwvyT+/&#10;E4xSnPh7xIIoBo45Ra8nl3LseJ5pSiTTRArOKBQ19NUACRW43JNm+/GtOa8xLs0sU8kkWM/QEQIY&#10;sBSjbubPwb7+OLxlY2aMUqzNO4j1qsoAQEdyARdjyL2+e3FXblMeQNU9Qu4DkRbKKO7UDt9yft57&#10;3iwLEHx5Zws5aw/UfH1dWZiZZCtrDae9yKHuj7qDuPN8UTm/LOaNlZTmdGU0kQ0rqcl9SGVqBIIB&#10;2XsH0jeuNxctw8WNJVVzGAjly5BMoZ6eW+267BR4P24Obl2FkhH6SMsyhVJFFaWjQAu/I8jUpJ24&#10;UpBUKl+FvDLXTW9pSrCSWBcEV6Mejd56q5JyuWSLXN1EmhZFFE6WRVr3VR6ZkdjpO9Dfi2zcv/LJ&#10;Ij5BbJc6o1KtopXthGx/TUAdvnbYcWVOTphSCOSLITEABfJFEEsv0sTRIF9vleJHQSQFhGJo4yoY&#10;N9bR6tKsGO4f+Wh3GkHffijgXLQopdTmzDqe/wAaxTIBm4yyTSRuqrKmoqwIkDqDamtwWCAjfTZ8&#10;cOlgSRkSV5FgneKWQRA+1S4DKnwV0vqU7sNu+3BmYIelSxOxXSI4twdSbhlXsGO1j3b9wO4Hx4Jo&#10;JGg1TrLKS5XRrGp/p3qkKkvd/vtwDjWLAAWDdj29YiJKTyKP1YdZixyaJKb0x70dPufcV+/Bmbk6&#10;MVeiFkZVpY0Ato629xvStewgm9/34jg5e6mRZC5kR+qNR0x6C1C999SPTAAD/lxMeWtUixm00hpT&#10;5NFiaA3Huodz+3gtWSACHGv4ftomufZziuRZplZ4YEAjBvSxP1L3IG2pfBOw7/vxKZXliaOzpOly&#10;QTptWthQPY1f9ODExYEM8yaSbdNIo33tFqioG9gkX9zxzCInYaEDKV0lQCNFdyaO4Ha/n4rgcMAo&#10;CgSQ+fTpX2ghfoeSRpb/AC8buAlGl1gVQHw2/bf4+SceUDLTUuPUygB2Ts5B8A+drJN1XHD48aRl&#10;ZC76SZVKKxU32Va3LAmrP7jizYEuOkKK2VbGNAIgKZQe6lvqsd337/51whRLGgbXvWCKjJyiWCF3&#10;dFx/1ACC10wIINDc2LI8XQ4zzokESxCTrSaYnaQL2AqxW914IIrf4PFo5h0MqOPHllkBbUImirSt&#10;eQxslhVAk/V34T4uCwJx5WgQxFjHLI515EV/S1US13vsD48cTgDnSjcde/CCEwWIBJMmORo70VGa&#10;JVdxqa+/Yf8Ac8HvjY2QqOQiK7ABwgDID2BZRZrYn7+fkt8RZ1b2e12IAQlbKd3W/b37Abnx8mM4&#10;/wCVNt/96A05egNZG4JJq77WbrtwyCAsfB5esi6WE360kEkkgBOi6fSGsbdlvfTZvYU0OPylHeNo&#10;ysZlVNZ20pGK0kjsjbDtVf5q8zIRHdIsaEwSokqlJD1F1XbMAQPdV+D/AMuB40llke5z700hDvQ2&#10;a18sAAaJ8WOCCGH5WOWScRGMJC76FCUybexgp+sVS6tu+3AXQV1YxMWkjFOrjQQHavaQPctqdW+w&#10;J+/DbGWDpGXUZZUBQuSL94NHTtsCK/sfniLOx1MMTIWikcBg0TLaiNr0SqNyG87ULs8HOCJMRE5f&#10;jRT6VyMhVeJkC6mCuGK9NqqlJoEC7rio8zkzuYZcCwwzjpDUEBAVauzY22ok358Di34sixrNPMms&#10;sBYRzcJQAIQo2phbfueAJsnHxcvWis4kVWkCjTTOCqoR82bJH7+eCCEeO04zJBMZDBFGhfTuAy0z&#10;kMV31HV2objztw6XmGbK8n5Qvcv6cUISmRD7FIJG9roJG2+/i+AslYXn6KSSRfNGlvZqYnYgMSCN&#10;rA+18EYfMFiiewuPkRSFTNJdSxkaV0KPmtiO2xvYcEEGS48fugK9J4UBksAs0nc6zvpUtvtvYN1w&#10;byzmKRQmHNWJFV9HXOnWUu1AU+6+wBA7cIps6RCqYxJMre53Admr+Wybr999/nspzZ5MkSuPbLGK&#10;IH0SEbaQDVMPgb+b8AgixZuVrmyijKkMhBgd6JWNT3rzq7ijt54DyHgDQtEsuSZI1V3iamVz533r&#10;+9/3HFffKycZI0mCEGMKAWtPdvRJ7P8ALXQrg7luSysxnnOPre0AW7oUqgmwN/j7/eiCDsTKkSaR&#10;+m6LFIQI5xfWcCiSe4A8KO3DF5XkEkojlTq6AvTAAUg7P37jYj/wPC2aRWjSVmUMJDXjUxO5Zf23&#10;vcd+3GHWMYlEryOhOuHpvQIAs7CxQ7jte2xPC1Jup9KeAghxM+li0oM5RVIlcXZ2BsHux7X/ACnf&#10;9hnlYyOs0SGLR1EjBFCx9Xe2I7kf/XCmLmGqXHDdc9XUtMtq0Zujf7D9/jglZjOztBisWiZozIxo&#10;WBQVAQbIv4o/HbhcQCXIa2eR794GEwhykbWTTlHCNYWN11A6a1BgSBV7iv24ZyZUrTlIVUxtHrke&#10;WzKAgUkN8BnFC/d5oKeOcfAyS8csuKh0ozOWqy1AanIN2BRqrAGxvtNcCZBidtSdEuzA0ymyFLE9&#10;yfddncVvY4qSxDB3d/Kp5RJLAnQPAsWWuRG4ghD5TsQWKhRpuiwO1Vub2sHgnHSSQNFGizrjz+6V&#10;NiqhbMZNC2YhbJJIAvgeObGj0viIzIZkR2FBmBUAgX9N72TtQ/pwXLLjpFNFGrY0MBUyyFjczMdR&#10;Figz17buq28b2hZW4Ia4a/6iJ8vKBgrG6iySOiGVg2kEU6BgbtaGltgN62PGEGDFEzlHljEk1SKp&#10;0lSTqKsxJFWNwNxQO5uwUzFdVycakihRxACRcjWFre/qUsWNePtsemaJkxncdONpS7tQJa9ipA3K&#10;hq0nv/TiofEQS+dqZW9P3C4erj4+RBPJjhWjjjEJDmzLKbD6V2sfDEe57A2HFcy5OW47zKkP+0NG&#10;sLhnOmA0AGVRstGiD2vz2PFihxY6ycsRyvBGEMcMZKiVaJEhG3kk+Kq7F8VtuWJLO5dpUgzCZCZN&#10;OuMLaxq5uygcWu/b+vEkOCNQ0Sm45j1jTXrfJONgZwyZkZ0LgKSDrUqbAPyLO3z348pfxY5u3NfU&#10;2N6ewcaV8rNyjHG51dNFMgLliuwpOwIrf+nHqZ+L8eDg8nWTIlWHJ1yAtdGRQNnZbI3Hb7Ud+PNH&#10;0Bhxes/xny1BEuPyycLHqTUJJHlslfJB00CDsdt7rivz1S3GHEgMH4sHAFeGjENePQ7CSJExYUlJ&#10;QDRTVtUOK2ZuHAx6j/wvejoOQ+lsPMykZMuPDRYlRASaQADsAT5utx3477ejOST5bRTlS7MSFDoK&#10;pjqIIBNmjvV3t9wdY/hzyjE5T6W5Vj9FIXnRC5MYAEUaigp8We9eNq2PHaH8PsfBklUxy6ZI5gRG&#10;hrU1A2gPcH47A3vx5TewK5brUlNWcnUpcNlXV4wCcrGoli4JDEsMtTUeHhGzeRRzYKKi6IQqRhVI&#10;0hSe+7A0GPdR2/a72A8aT4bmRl6sYLKYztqZfdZ8ij8djvflG8AeJek0ayu6mRZAGOknwNwG22+D&#10;5rizYGIIcHKhkUgdIzdSRO2229k6SNiAa7dq4XsUhCQnDhIZIAFTViWAZ3a1bmOcpRUSS78S/rHU&#10;78R+XQdfJEkbRoyOWcFjTEbGzsPsLs7Vx1b5mFEohZZpUYujOpOr2mhvQIv+x+eO2f4j8wxpJJ4S&#10;zNpDlvcBEaG1BdyALqzY/YcdVOZui5PXgJ9z6RGW10Be532JBobfuePVbIkhILWpXWgfxr5CGAfS&#10;Ohr4jPLnCiNsSOSGFg0jDUFjN+xwPcGJ8L8nua3viTNgkyVVSRFHrDRqKG4FnU5BtD2v/EP34Ucw&#10;/MIwkgIErg0wFuisTqArfTpIIOxO/wC/DfBK5SQxt1mCgiZ6IKTA6mADUdDHcVZPccbwSSxHLPSn&#10;PvjBhTp3T29YXoJoKS2eOKJi0cnuJcKXqiKG260bJ3+eOZJI54lyGYRxmI9RC4W1cACgP5ie4Hfx&#10;92M8Zke7Zn6ixOCg1rETTOq7BmRW3ZvBoDik89ikWd4IpljieREhQjchCaBPa2Fgj+Vrq9uGoBHK&#10;/Wn4iAgA6gix6Q4yslExXxMFn1SPE4csANQOknYA9PTd15oeeJcWGKQaMs1GCv6sRB6rKRQZT3Fj&#10;+YffxxWceVEgKz6gYWpW+pmDsWc+CAe6g3Xx24LGZFoKREgFiwdrBGkWAu/uJohvJNeBw0XHMesW&#10;CQC4pRvT2i4tyTEVJpgwkWNkYxBQzlfrtV7Wo0knt9tzwrfATIkinjVYl1AOG2VULe1mN1YA3K2Q&#10;10eAYOayxdMzNJooPTHQHjNKU+VseW/6cZZPN8aneOGYJpuCItZAJP0m6O91qvbcbmy4PmG6vExP&#10;m8pR0njRVaO2IkQUDf8AKB5vv33H9uNfZWDcyOIZUKAx6WGm0FghVb6iSL2/pxtSLmGG+GBJkqHP&#10;TaJQoADVZJO1An72N9r4pvMpDJJPNNIsjRzjphRXtrtfa/P7Hze4Q4YwQqhwOtjuz1qRSyxqpBHw&#10;GoWTVkfBvhYmC0c0oE5SQqTHCVJtxZ1tdBQw2P8A04skWTPHjtlYtFZnMehyCyMTRO93Yv7E7j7C&#10;52lDIHzsfrOivpER6sYABKggG2BsbEjbf7LVLex08iM/P0ghR+YmGRHHkyIkrxkdHTqBANUWUe1j&#10;3uztXBsOaJ5IQkckRgDI0oJMd+EKsNyfk2dxXxxNj4kMZinykM3W/wB3KxqRLFKQD81uNwD/AJQh&#10;UgklicyvF1A6uALYgmvd3A7DuT87cQEENxub6Bz3kcoIIzceeVEl0xotMTIfYXjqqYgDct9I8jx2&#10;4V4GA8hEcsmmJmYqFawzWRVjxW1H9/3aPzaKVZFngBVAFjRjoDKaANDct5Irfgn83BHBFpxojIrB&#10;o4w1KSf8Xam8jeuLBIS5NW/WvGCBBhY78wjxlCukKP1SgFkDbQHugwsMa3IBu+Jcjk+PDinIQPG6&#10;zUpJMaOdwFK0QbHa+5I7HfhEZ5oZVLyfl36zTSIgLSsjk2bBPtF7j9uD8nmplQifLlfHaMTQJHHe&#10;plPkkUt3VeLvxwKUkjjlf+oInTl+NPjY7iRpnDSRzStpRix1UkoqzH/KhNAjyCRaxMKTGxpFRVVl&#10;nJ6qOSUXsQyt2R1srXYD7cGCSRgrwRFklMWtbAbS3dmDdyaBAHb+gHHEmiZ2h1yw9Ir1zpZ1ZbpV&#10;s0boEE/277qA/Pn2B0giLAEXMoHkneTrwSsFKqQgUEnevP1DevH34WzSNHOjQtJI1MBMw3jGsimX&#10;wCATRH34tmNyiYYr5OKithzx6qQEUqmizb6ma9683xHk8iGJOkqsZRKt9MGlX2Aht676qIs9tvng&#10;JYE6RZH3CFmLOxEjQnquy6nDdloUGT4OwO9dqHYDgrHmfH1E6ciOBRNN1EUlgWXVRF2yCzqG57cN&#10;G5UMWKN5FSGHIjGrpm21d9TVZC+FA2AsnauPm5VFHiRushjWQskzL7iyhgAwJ7jYCjuVsjfssrcE&#10;Nfj+obdwRYtXNmMV7L5jDLN/s+iJHj6yROKOonY18n48DxxlF0pnD5crJkSABXCHVZ2XSPtXk38c&#10;DHAc5UjyxiRVcrBMK2VDRJ7UD9zvwZ08jGjjkURmWWU6VcqR0wdqJsXQq/P9BxSIwJ7PfZ5Mo55D&#10;NjKMg9PKckFCFCv8AvX1V/kDxNhcwm/KPaFJZQoVlG60ATZ/w97o+ftwzaSLJjZnIco5UxoL9xqw&#10;LshRd34/y4wjhhxwgaSM6g5MZsvGpq91BsH77fP3IhQASaWt4iD4MzGmUQOJQ+gCSbUxW2Aqn2LE&#10;/G/b+nHOQplZIoi0kb6ELTEWoBs7GjuO3kd+/Ck5BVwl6YYh1EkIoEi9INd+/cbithtxnZzGhfU7&#10;6pNbRqCqqfDbdxXcXf8AfiNedPAQqLBEeW45OPkyPEANCLGCdVjv4BHijse3yOJX5hiY+AIUM0YV&#10;zoLAnWp3sJ41bWdv+Y4rM0OYZZS4dVjIMJNOtUKJ86dxsdxwby/811D+aZJ0Ur3WyFJoEdwFHkH5&#10;vtxMERQ5WVJOVhbQoWo3KBiA3+LaiL2B77mxtw5VmiWJxK0krMROES1U1Ti97VT22vfiaTGTEdZ4&#10;4mj/ADEmmYxnUApHsIqwo1Udu18Y4ON06aNmCNNK51276AdJWr7MfdXwCfHBFVKYgci/X2eBcmeR&#10;hMJtLYgAKIqgN1KpjRAAT7Ct7NbjibEzIYUjkyHjhkEpXGUOPfD/ACllOxsgD5W/HBU3LJpBrjVZ&#10;YpX0vIz/AFVTACPYqVGzigPPAKchGVMmR+XMrxtI0dPSDRsBRsFSRQBo9u/biQQDUPwiqlAgjzby&#10;i3cvzw6StFHpbqJJImwJ330m90XuT2J4K5jlY80ckhePQ7IwSvCgL7SvkGz9z54r3+rp44FdY5In&#10;cKdCn3KoY9VQT4I2C1e+wrjiHC0vOkcqdFkLdOR6WFnGw3J0EEna+9k9xxYqBDAN/fddfGKAsQdC&#10;8AO2Och4wqPp/WRNYJIJsAC7Viw3XT2HHGRA+IzTuJtMukSrGd1J9yg6aII3QbA+Sd+Po/TMeBm5&#10;HMfzLzy9CPRFuY10sGJAskgg/UL2/Y2/nx+p15p26epYp4VG6OSAKQAnzVg9/wB74XV8m84v8zh5&#10;/qKuJ2zQ0IYBGOkmSzIo7e49w4JHfv37jgKbkk6qY0jZqIqUsVcjubA2rT23+O98NRgZGP8AmHaN&#10;5C8yvKShQ6iQQuw7Baog189uHCy63mbVLBIkSoI2XWGJruxPx2/rxalKc639okLcszdf1FJyuZw4&#10;WjESWFVUJEbTVIzg+6zXtYXprz/zcrOuZjGEYxOwqgG3AvXf8hazd9rvbsEfOsFZM6FJIhF71kEy&#10;e7qu/lh4Pg+P8uDVvE6kQMyzhQCtUr3uG22C1Vjue32AkgFzF4MgxI5JGDSsdEfsDWUSSj7Qa01/&#10;nfY/AnLcKCPKJmBeSSQ24BaNEvuBuNVfNH974MhzgI3x0H+0EK2rpgR3QtFJFlvk9u/bjBocyRvZ&#10;LFGVjLdKJhq0nuzHv/yP9uGYxob+Wv6gg/ms+LFFLFE5yoyVZQVXWpFAqL7NV/cePvrvm+fF+S5n&#10;AgOMwhJ/UbUwUg0yj5Pn7d6HFk05GU36caxrALmlkvSxO3u8EnYf3NcUD1zOuByXmGVkTwpIcd44&#10;jGukqTuCdjt3pjuK8iuEz5iQguOAvWujf15GQoJUkmtRx74cY8yVGXzr+JHmeQqdQ+mMWPHRxSgv&#10;zHJE2pgDZbohWGxvf5rj1n5JIx9M4QOlMiJFddCEagxIZmJs2L7EUAPiuPIP8L8mfN/iJ/EzmPU1&#10;Yd+msdUYFy0kULJLKrNQu1qwNjuBXHslypcR+SYs0DGMriIpEprqK6DSzACzRJqgPnccX2IXcmoz&#10;sB9PpTOKTFjFQWY6ZGmj8uFNQOWsszmTIllHSkMYZf5dQA1pt9N1qFGhVjbhr0uW/wDvL/8A23A3&#10;L8FElcqxlqNnjiUgkyr32sBgRvXx34M6Df8Au/8A9qP/AKrjrJcgFr8eXuIQpRJuOvS1si/hrG8G&#10;ypMlR03/AMUakbPps7sexrtte5vxxlGVjloyMJQoUhj2B2aidyd9gL3PAuNEWmTHcOOmbRlFG/Is&#10;Ht5APf54c5sGJhRq8oBmkFwuCCdR8dyAx8nv28cceJhVkFI8mRYysTtCulipBZyRsCewJBJrttVb&#10;185WVyrKwiSNVLA7GUiiTve/f/PidCch43nhEiqvvDNpkWzsNqBPnvXzXGeZF+S97vGIy4ZIXOqS&#10;SxQAAPk1uaA7D7Z4kl/ADwDQs/1dBGwlyLVDCYVB927Ek+3fuDuf6XwJi8rgw266rspDBnA0j3bE&#10;A9wDsL37/wBXBhlEDZWQ0rpI4MSH2hQe4JPwaAI2riIrpjcZEkSBgQsDWTTCx7u11/5HbggFxzHr&#10;EPNM5Fhth1ZmCnUv0aW3FrvW38oHfc9+KY35md5yMc0x9jB9I7dt9ivwNr24sMyu8ipYdRpApdOg&#10;/wDETepNPY974UZkseJkRQpPKUlkAISNmQ33thuAP6En+nDQtLZhsu/zD4XY2ZFPUMx6U8M3REKm&#10;i4Dbk/yhddUbIP3PYiPKzIciJYleSON36mrZlL+4g1QG3mxwkblM2RlZWV1DEsEzCMhitgsGDivq&#10;OhdVH+bbi88vhjzBIRN1o9IaV1UB5mVKK7AVdFtqNcUKnPDT1q0ETDJGWjQzzsFlKuVQkqRdNGSf&#10;5iVLHcAg0L4yih1y5iRt0kWKEe76X0mwwr6WD972OoV88V3mGXNg5kONi47MMglF9pZY71Bp3uvc&#10;ugkCzxZsWEw47h5HnLskobT7o6XZJdvpsWFG23zXFGBAepHfXrBCz8vktPPPM2oSsojh0EEBf50a&#10;vaw7n+/72rChx41kilVhPOobqFbZDXdS/YEHTR21X8igcnOgyZJ3mjdJPyizQpCKYtHpBFilUuKI&#10;J/lU/fhTk5WZPAHaRoAYRIsjgE/XqC2CCTQ93xv4A4mElKn14+GvPtof5GPGNCDW6ojJIxWwqNvS&#10;ttY1UL3O3cDhVzKWBHBVXR7CRQRf+tQ7ksAa9znffa/34Y8reWbEllnVndZI40jLeyTUG3Rd20NS&#10;2GNrZO9jhXzJciWeSRIoo0xmQHSwtVZv1Pkg9yxG9Efbh7gtW/fYhooANAIStCFhaUIsSZB1liPo&#10;Y9yoF3R2b/6w4ClxZotknaQNHqcxqKbua2+nbte5sfHDrNyOnF01VXDKWRFFlL3oMfBIOxFC74X/&#10;AJwGPtpdo9AUAbhhVOQD28UAe+/jhZSxDm9Aw0AA7/bTC2bmJkWONYugUVU6pcAst+RuO9m+9f04&#10;yxp26bukgJQ7uwCarNFhZBP77g7UaJ4zyOUJ0lMkbyNIVuMPQUnsSSbA33J778A81id8UxJEYTjq&#10;kbSoNXUsjaxV0NrP2PzclLVBsK8e+L5QQ6ikvWqv1S6dPVVhbF2ig+1r+ojbyOIZNSaam/2mFVHT&#10;IBG+2ogncEGrFdvPCzlc7zzJjQllkxumrIw0jS2xJFbgjcncDgrJy3xc+VMuCPVJIq4717dC7Fh8&#10;jtY7/wB+JIXZwXzs3Ju/yQUcnIV1jCvcKs4DENrZiD7VAoVewJqvtwLmvkthmB+ozTSiQRNS0ezs&#10;Adio7AWTfj4MTKxnk1CGUOwKtNEToAXayrdwfneqPet4erDOCUmWQxMAsbKSwN2xJO4B8d9zxYAg&#10;VL9+fOCK9DgsszKzySmUdJmYgRrswCgbikI3+DsNq4smHgQu0hElPBjNEgY1c67K42IJKqQPm9xu&#10;eMZMiJYVx9Eae5JDKqnVclk229qNybA9xN8DZOTJi6ZYpFWKNizNIpBeyWJG/e9QB32O/niQ/C9P&#10;3BBUmG0CxsQBGrdOR4b3Okusl7A+TQ+Btx9A5ghjEceuVJmWJZXFksNJZid9ADWVPckDYjjDD5wZ&#10;cdZF6aCQT9JZWFav5CqNsVJDhTuSLPauKsebyHOlCRdbIAJCIxpWJ323Gw/ajvsRwXiFBxdqvF0l&#10;VMdfy0+hZ3LzSLGwYsiiwNQ27+Cduwut6jko0uXPrkkjUhekV3dCN1ABrx2JvT224KxsufprkZSU&#10;8gaNWPuCx6jZkO+lqoAVue54k0QRTxtLrliYa1ck6Hdt9OrzvsR8jT24IkWD3zhek+pYop5aTIkZ&#10;VYg9VdH+I0To2OpvP7cMl5as8TpNO880DARkChpILBa/nUAA6vPb44ldooGh0Y0ckiqwKsRqUSgg&#10;Gv5QAbC1ZriLInbl5giedkkkFEqthIiNhZ8W1WdwB9uCCAY5IYMjSUdjDTAliArE1SkjcDyAL+eD&#10;o4EkyDqYNDJUgtKQPuSpP+Lvv3+NuFCplyz9MaGhVzIJmK2Iu4LUbJJOwNb/ANuH49mLYkV5WRni&#10;0GiADR2Nk2bqr22vhfzGy8/1BCvmGGMkAyaViSUEMBpChe90LHnsN7P7cRYUMTH8tkOhhDlo5L9y&#10;A0QtHsdv323345z8mBI8eVVlZ3OmTuAGT6rUd6r9z3PCH8zJLlSQRN1A5V21kLTDcFW7ggX7f+XE&#10;/Mc1DPeueZsM/CCL3mY2E6qYZAViS5CKLPtVatgGPfbfb5HFenxsiVFUsyRIT+ovcAmlA8sarUPp&#10;NcZYTPIxWRljjA91fSzL3NX7m+fg8HnJg6GmZiVEgVQikak+CNtNjYkWNuLwEsCdA8KniaCKAdWR&#10;zHIRenSAoN6iAdxXix9uGuHNGdSyyE3JrSRTpBIG3au48VR87cDNkYoeRmVo4QNCqrAgMwraybA+&#10;O17HtslTJiXIeO5VGsCK6/UW7sD5ojbvt+/FChIzbRz5wv5nDz/UXWKdZJVMTMkrzMhEhIWRbCkq&#10;Nx3Grbvd9tuPjgRl3RV1MdaKSS3uYmww8rZ7Dtex24ExH1xKXSlxwZx7gGcDewO+y9wO/GDHImkk&#10;ZGOKJpUKBPrG4vSCNgVILEeT9+FsGd+jVenb+D5BWCCALiCUwoWxmhUxwSQB9QBP6rE97J8EAAAG&#10;ru+4440Qy6ElcOkEgD2pUyFV9gpux0j3E3Zogi+Ap54MeQLUksgR0x3/AJeqd3Ln+YooBBPYg133&#10;h5bnSthZb5csczJM+tXUBmSMCtJWm0DYXv8AB2N8RC4nfCWDoZcrRQwI8zxRRkMAjEqtqdi1Ejbe&#10;/tR4mSwDMFd1bJRdAShEDRRlv+QiyfuTuN+MOtBO65nRVv0VRQSHjhY9gqMQAK3sA1uRWx4LinaA&#10;6vzCn2a5MdkAXR8Ke5K7mux2HbfiuE4sT9OHbwCpA1hsM6oulFNpKoGLNTAKxKsrBR7fcPaBsA3C&#10;3LaFJ0yGlEsUGMxy0s6dRBI1G6He6H3NWeK82Y+Xmr+Slx8aMTCPIRjdxk2CR2BrehfxXCT1bzqH&#10;l/LsuCGUiQSvJNlfSshKkaBsBoRb8bnYcSohIc2h8qQuYtKWd+NcqZVq41jot/FX+KkGFg8zkhdk&#10;xMKKYrTEsCQVA8EkHbc35ocVz+A70Sed5cHqnOCyvnTnO606D2wu5aJHvcgCiKNGroVv1G/ic9RZ&#10;fqr8SOSfhzy1ZdHNuYfm+Zztaq+LFIGMII762222K7Gt+PWr+Ef0rF6d5CsTxrjqcWONIqFqIUUA&#10;JQF7CyRvZPGmcJH+JKCSDOWSpVOAYGtrGoDDMGO3tXy9m2NEhASVqYqWGdwxPStbVdwAWPfPmPMX&#10;gxBDCEaPEiVYyqIgQFaFMKtSN67nueFv4efigmHzgQ5gGPLBkBF1ShldS276Qdi9UPA7EWeKxzrO&#10;B5fLjWyJIpJnJNlQDsD3u+x77+eNDZ0M8XMI87CLqFAVzrOpjdklr3+br7ccXaNxo3hLUSpQIbCQ&#10;Wq4JIrkefGjxgkFKUlRY5ENW98/TSPZzkXqb09zvk6THNgORSsdKqjKAN9x9VDbuaBs/ateq/wAV&#10;eUcqwjjpzKCWlaBozIAdNEG9Ne79zpJ88eYnIfxk5p6cxJ4J5XWKNWjRyWstWwX5vsTv/i224q2f&#10;+IXN+fcxEkkSx4mQQYX1mVnJPuJANLd9j9uObs+4tpkTAFbVMUl3IFCzJBYh++kZ1oFTRhUDMVHf&#10;4jtX6k5+OcZORJjzqIXdiiO1lgwJU1dEjegLBA3241s8DhtTTa5SzEBtgBd7E3/TjVb+oeZ42nQk&#10;pdSDGNYAIuidPgV97ruOHGB64XOrHfT+bSQiRCQW9o2G1Vt4GxPjfj00qWZYCalgzkuSaVJzf9RS&#10;LyXxo5IY1jMuRqdil2FAAAJ+VosT9wNvmNI5pmZkVoekXmkYEBXIFqVrfcUCP7ebWYhZ45Z445FJ&#10;kWaQg6nrbXRFjT2OlQD83XD3mk0GFjwyYrs0ssaPKxv2NVtYsUuphYPxXDhidxlw5N5v4+BEWVkr&#10;BCjQxBJOiVeYuCNUlUxvegSdvA/twnyeWxSIeufzMphUxvHSosv1GgP5tN23k0fB4BxzIk+ZNmif&#10;KiJiZIlFrbMuuh2CovdaG/bcXw7jQzPKIw0UboHjXZWMSr7QCfsWBI389jw5LtW/4gitZeFDBJHq&#10;yCDGiOqquoESAKodlsMQwsk+DvtwLFjSrNEuQVdCJJNKitLG6ZO+xqjvS3e98NpdSqAqKYZm6TPI&#10;N4ALJo2bAr2A73+1EbOj6Tm5biIjMbwkNIAoBCjf2qTvR7kkHzTEB1cqxBIFz3aE+Y0fTLMZrnBR&#10;WcNp0oCNJO+ltVMpX+U/2V4LTznpTSOdMjRgBNgqi0JJvSoG5I8Vw5laaeZBkqHhjRyHjBVhoVVM&#10;sqVQUUNhR8duB3ysbGeP8tOrJJEWZTH7yKIoXfuYHVuQO22/DSQKmJhWZZWmYMxVY3CxhEItR39p&#10;2Pz5/vtwwxRJKjP0hJJJKQVY90rdiBsCABVbA/PApykLrTIVKa2C+00TsVJ7eA3a/NjjO0mDPG7B&#10;4xRQbag3kV3J+bHYnvtxUTBVwe/CCG0SvBLErxosdE9MOpDt4JAJGpSduCcZMWASzzYkJeQMimQ6&#10;6DHc0TQ77D+oI4rMoOMYZRCGU+46pCzjwe5oUfB4XZHMpZMmBBJqhGvqWDSEfSC11Y7UfIripmOa&#10;ZXfOx7YwQ3yXE00ynKdmioRIqUIyOwUjbSwIFE/e74hjLRIBI41K3vFWwLn2HQR7h8kbAdxXEcMq&#10;y200hQChDIBQBHcMQPcbFDzxiHaRus7gTDUo2LpKinuQdg1bi+JC9R17eCIOY4SORO0sh1dkUaSW&#10;XzYrQu2wH97HE+BDLkq8c6ufpBawo0j6NJN6R5J3J7iuJZcRXxVyOtKsKlizPsodjYUXexPYdv6c&#10;TQwl7d2laARBkZDQLBaFj4U719txvxC1AsBBCvIwkkzIiskoKLMsiWCDe6urbiQLRDAkWABW3Gbc&#10;udseIsD0HLxxvF73Vkt76ajZGNDSTtuO+3DyOXox4ZaNHZb6gYUriQWGPkOASQLI45xchZmhQKYm&#10;E7MjI3tZbpQF+VH1Dewx4oymfPNgSA2vTj4QQux8V48OTIKSPKdRK3paJgxVN+wBHihsLHDATvhq&#10;cmSVZ1ysURSRCJS0TrsWLVqJW/6796455lnzHXhwt0WDHq/p6upQ7X2JUC1H3FfHCLGzIpGEMtkL&#10;K6SRMGV21LVh7rbwp7iqriiioWsbM7wRYsTnrY2Q8HTmbFESj9NaiQOCPcvhSd7Fe7Y99o87Lm2j&#10;kV+nMpELo4YxsAWQSEWbYjahtekcJUxshWWOOSRI88tF0XIZ4UiJ21d6YCrJG3u2PDQQRYumBC07&#10;IFcEFnCMSAHFk6h9RPgM2/Y8UUs4SMJJpzuOEWSWUH7pFd5Tm88fNlPNpGkxRIyYoUFSulbphRoU&#10;SNu/yOHzZXMXeEwzSSY7swmhKaeki/SCWvcjexuO/m+MJ0yIMkpjvbS2yqwojULoMQd7AUCrPkb7&#10;zxzHpvCY1GTPE0jarDBlOkLZoAkDU247jztxQPmG84dC0yGPRF1ldGmeNo2Lalokk6t71f1FjxwU&#10;jJKGhjiEnToRk2w+WBsggj+WtxV8RxmBpReM4kjXUStOj/PT2NMO5N/0rgDKn/LTdOFgTLZkUbOo&#10;YGiCPI8/2+OIUSBTx06QQ2TAx1kaaQyRzLE2oLuhLdmNbEeCe/z9/sWGItEhMWtNbdUbs6n+U6tv&#10;6dj43HAi57PjokSOxA0TG7Js+L/zBI+T54+hmSEETJpndW6TXYVQO7VVXYNHz87cLKlavTQeFogh&#10;wRr7wZl4MUStLJkowP8AuoANTAsRTuoGyrf9PHzw2wYsSAnQkjyoFuMglmLAEsLrSD44RFWnVFgB&#10;ebQSJCQAtG97NafjY9hXniGTMywpYzv1CBGSgBYsh2O2/bb9uJdZGbHRte/6hZQQHfun77NLgrwZ&#10;UojRGUF26oJW9I7gnwR2O/8A4FNh8sQiGAMs8gJdTtqFf+sYdwDvsAb/AH4p6ZEsZUyBxKdNFbDO&#10;W31/F/N3df2sMGRm4kSkJFNJNZLyFS/TJoDsdBBPz/TwWB2D3bvrrxikGYeKBORG7SgNp6b2YVNk&#10;A0exA+TQoGuLA3L48USgqEy1cPH7wY5gQCoHcA6CTQ77/vwnxJ5Y4chHWKJFh6jaaaR3JJYg39Wq&#10;vaNj3oeWDZRmnxYXRpUaIyLM+zpS0ouwRVA2e4P9OJhCncveCMZcSRmcoWELsSxbTEXKkGMeDZvU&#10;QNiBe3EUCxxTYzSBo4TI9RwKC5Q2y2x2F/Ld67fB0fL8RsWZpnZdCa4lQ7BiSTa3uWskk3Y+3CiT&#10;M05TMRGypGirGSFYDcAoB8DUD4J2PbgiItWLgxSCWZ4ndViZon1E6vGqrJWRe4PYkUAe3FOyOWSJ&#10;K8DQGsmR5XyWZlWONfcFPb6hsSb3Ox34u2PmdGOGWWOZcR4lQk0ntNFVJHdiTqruK8G+AOZ58Jgc&#10;QyfmRZ/RddeqMbMAQLJHcXQ7eOCIBBJANorcRmkieSNFSCGMx9ahIRZ06TfhVok/btxlDHIXVQ0B&#10;jZFWIzMSGZST7R3F9htQI7eRLG8OmZo3C4pXWyoDpO/uDXtqG4ahY+bHDGHp5MZJhiVBCXWZPdp0&#10;n2IKOzkHc999yfMEsCdImFL57ySfl5ZTGxpXYINOpNio8sTWxHb/AC4ykaKAK8yppG4JNM4vYmrB&#10;b7ePj44OIkuRjAxsuPrdnlY0UY9x3uxXftxLncuBkC9USNWqFBZOkebqidwa3B3PbinzOHn+oskk&#10;GgentFd5oseiSfHRiWAuV0Y9P7CwaIHb+/nen5E+ULCydeOWVVEigiSN6A06jvpuvNX2+BsgyPhQ&#10;zO2RGgkoNDNoctImxpRY3F9/6CxXCCOODJXKmTpusdOsShUXV5U7bEEbH7343nGND33pDASf9WHE&#10;/hoX4CO0RTKj1iG2j07OzD+Z5ANwB4P9ex4IGQkKylUXrdMqACWIs0AVs2pFdz9xXEbziSL9FGxr&#10;uwpJYsGo6qBsV28cRJ0m6yqgikoATyWOqw7hAavf48/NcSVAZvyrFoLxI3yshOXyIwOWNY3ACKos&#10;s5ugp8A9v7caw/GPI/J8hzcdMfDLY0Ei62ZSZQVI1MANq7Dv+/Gwo8lsaQujOchYyg7qGs76j3r7&#10;edq466fxD82XlfpmSeRtE82NLIVutSkGxubAv6dvk9zvj2vaJSEDE5cgBIqS5DEAH2i8pJUtIAD3&#10;INRSvDvhHR7+H9I/Vf4mesVjiiiONzw8vlkXQheSBgaFVqREKgat/nsSfWkcjlwsIRyGNtGJjLaN&#10;Q0qo0BjYAsfSRZoeePLL+B7lkedznn3O5sZ5ZuZep+bZjM50AxpkNGhs76SsYFgWQSe3HslLh48u&#10;MmVJDa9Lp9FmVisoAqxuCqJ5IJ37Wdt+xFBS6CWNA4yYFi9QbONaZRn2hZEwggAijDJgP3GuoYhD&#10;0erI2NOzMYxEpbqKaoFtxQXbsPnftw664/8Aen/+UcY4sIys2SJpkKxmPoRn26hf0gmrvc9xdb8N&#10;P9X5P/s0/sn/AG46yFFqGzU0tfW16PGSNpcuRjNWQW6soLoE3L7HSHqwqjt83te9cHZOPBOiK1q2&#10;o6Vb6w6n3UaClaGx7n54BSSSBGKwvCZYwVydmjjAby3YCt+9HcX44yg5iMmKXUyZLY9sJNgO1aio&#10;ogHyd/8AlxyI0Qmf89j5xjDGXHO5VV/UVV3BJIFCrIbf53PBpE0smt4BolRo0eQ9Rka6Vip2Xc2a&#10;HbezwTDlwHJWNGjSRkBAYqxYE7xrvZHnt23rbhrO2PN+k/ThnjGtEjcK0veiy2O2xrc/PGeCAINM&#10;afls+QZGg2kakrqFWACfg0K2o/14A5ikpyFZsUxp7TGofqS6TsGK33AA/oRxL+cAlCTGOEjSRIwB&#10;ujuCTupJA7kf0rjLLeSDIM1GUyqgSRrMaq43IP2Pb7k/fggAe0DLAcSNkcCR8gGnb3HcmqNUmjsV&#10;7/AHCSKfGkmEUjKqRTMoYIDqkoiuxrcdye/DrmEByYY1iWWcQ6pJdBoFn7AlaKN5o96PfsEcHK8h&#10;I9ckDRHWzMX21IDalh3qttdUR3Pbgh6XYOGpEeciyNBCjBSkyl9FDqK6mgdqcgfUCNrJ8iiIEyIY&#10;kAKY6KHdmRaDCN9IogWxa6Ygj23XzwCEzI8mTqiBopnQxBGEhAO3UBBJFCjt527bcWfpLPCqYwYy&#10;/l6IbfdjQCx7MNK97A97DvtwRMJWkE0xmlEQmSTRCt2o6q+2gNgDZJJNVfm+G82SI0bHnkjx0cJR&#10;jAZt/dTMu48jbxe/jhHHy6QcxWTKWRcWRECKwKAspCESeA21gGqvgnmGK+mIBom/W0gvuwU9lNdw&#10;BQBJte5Hjggj6GSHMmMmNIGj/wB2GksBzGCHW69yApXYDetgTbHIwocjKfKyVVEGIqRwIxEQKbJI&#10;vgOBZo7Mdq3PEXLoIAsJIcLFrRljUAAydyD/ADDupK76u54alJYIDjzQiVJJdetRbsg/3bg1/u07&#10;NvXyflnyzrEB89ByerwrhzojFFBjpKNMgcvW5EbaWBAPtY0O/wBge3AWT1Y2dIICVnZzNI7baaNn&#10;6tiQyH7tsOHq4EcOJkyK6yPJVKqgEsW1tpc7a1B3APkk7EcKmjV3D4qB5hH0p0lfUq3pP+68uD/N&#10;XsXUx2HFwALZfr2iYPOEHxRO8MSRCJB1SRtqXZSF8/F7/wBDvSDyuRZ5cjHmJWFtWndgCttZ7nTW&#10;29g/txY8/NMcLwO8uP8AqDrIbMYK+I13GwHyAb288IBzGYBoAFgg0t/tJU/qsTXT3qrH1VuL+OKK&#10;CiX8tOznEB2D3j58ysZiF/MTZL7FaQBgDYWyDWq/tYv54zfGlECpkqxE6rqEbhqO1WR/Mvkbbb8S&#10;LiRziOZBFIYwWBUhTt4VQfdZ8ncHffgV8lIkZtDwo8x9pYqQ1UVGryT8bH9uIAWdW4nke/CJhhFh&#10;w4xlk9obpD/aGoGhsA9USB+/7fPAc7DPjhj6Cz6AyjIjH+7Yn2kE0W+T3r44ExY5MnqzPlMYmcxt&#10;iyCmcA0VoXtR3Gw/6THIjxHVIY/y8QajEzipBfer1X962B4riUMz1r6wQ1jwI15dJjLmRjMi0lmZ&#10;DpKtuY7qz5B8A3fxxUDnmDKliEcUaRVHJMFAJ/478g/1I87cWXPzWlwZHBhUyOqKY2VJFC92G4Zx&#10;W2oX9z34rkeGkhkRScgZYsktqZWA3JAN1fzW4+3FgsgVD8Xggj8xHrLF0eNoHEZegAdym/8AOCS2&#10;gmiRfEeRmRTxqcmElEx9AjTZeodl10CGvTQINjVvw3h5AskOjLZ0iTHKRFhoD6Baks1dtlHydv3F&#10;iixMaKSKbRJHDpKrYMmkn3s62WCqdwx2Hfbficd6edvKCE5giyTiNPC0MUUZeOLbqLsQPpAG4v76&#10;Sf24YYXKIoI2ysnpIi9WQMpt5C/uQOws2DYKjsaDDiNmcSTZCp0lVQsDknSyuLjbcVWm9/Hf5PEk&#10;XOI4wuLkRq5kgKpJEwKltX6m9sNRJ9tDudtuAzBkD1p7wQBDl4rvJGkUkikGwRaqxNEAnbZqryRf&#10;biJYZHigUmWVTmhm6bAGKNSSKABsbAAXV/auMaxozJ0J+mLcvGxCmzdKzXp16vA3NVV8DLn5MeRj&#10;RQQyRW4xmaNGk0OzE+5QDu1sQ32HxwGYMgetPeCGWVDFiumRiGSVsstSyAk6ozuT9x2AG112HGOT&#10;JLNoYQBjOpRonFyKASLDE+wAmqH27bcMJXh5akRsvJGHkfrmxqfsQxACAvW5IANKa4W5GQrdVpnJ&#10;mMZOrHGoqCQSQQNOgBxqYbeb4PmcPP8AUEBZONPhwaijpKIgogMhuQECje11uDQ/rwTgHJzEhJjG&#10;PoAVVa9Vj6jt2U/ua3+TwJDzRs7JMMqhooSsceUTqeTx9N2LP8wHDlcxcQlSW7jQ676QDV6RuB8B&#10;gAD57WkrAJBBpBA74Uo2kRSUke+mbLAqTYWjROx/e7u+BP8A0en0JMcSRUfVIJ1P6gN9iOxA732r&#10;bffiy4fNtGSwtVQkSPJKi9gAxoHw1dx524L5lzzFfDlMUryKHCugUxgBjsFYfSCNgPPevPAhYUoM&#10;9CLhtNecBLAnQPFQKyRx6datjxgk0qhlcfVrcWSx8geTwuDyvI+gSDHVbJbcN5Gnz4oCrHnfbhlk&#10;LIWC40aY7OBIOpelxQJ1hq3He/vfAkiGQqZJirLZYQjUoAO/0ncf3HGqFFbghr8f1A64U+e5kVLg&#10;UjUWJQhhuTo2322NHYcFwcsKbtG8pdiY1UlzGR/MSd6AHjv9uGOPnY+NIZSqSxroQxagsrsRQJXs&#10;L71vw+wXjWM5kxfHd5dIjkAP6R7aQOwF7n5HEEA3ikVnDWWHJkhmhlY9NmMzHYKdtP2B7eLI7b7l&#10;y5cpWKQwSJFDC8SylRqJJNMRYO217k1t9g75wcEmsVtTOqI+Ql6QdmIcjYWT7b+ruO4HEAjijx4p&#10;ZNcqd1hYgnIZKu1BsKo3JA+D24goDN559de2aCFsOLk5LRyyqOhHGWWQ7AA2WkrwdIAINFt/J2ym&#10;5ZHjo0qxiWLLQlmQ0Y96DBRQCMauxsRRNnadc4xTCKAO8kiSSLj1aaNqAB/9WhAAJFXR+eIY82WW&#10;AQiFjNIPd4AjLGlVewuiQNwxDdwtcUwMCSbAny77NCFMwjxk/VjljJBESISUUoCQ5IJ06gPiq24A&#10;kmkfTLNMZJJ1k6QQ0DoAEcQAApiLAugTvvw8iJjyEbSsgkj0SxysCVkbuEDbAor2RVgAmrocRZ/L&#10;xGnUTpBMZgFcMCoLsGjNki9732vcdr4pEi45j1hTyHCDysZjGJDGWCSH6yN+/wDjRQRX8x7dzxXv&#10;xNwMb/VuRA0ipJLiNIjAhSwIBrTe5DKRQ+bPxxYeVR50efkM9ZwC6+lDGWZC0ZOrQotRW5Jqxe/f&#10;ihfi/PJj8kmkdZDkLiO8JYBJkoaemAbJAI9tVY77njHOJwkktUOdBfp3rHW2BBmT0JBJUSyQ9HdL&#10;P4+EeKP4oZEcH48+lZZJiZ5s7JxItIGoJG4sAncg0bANDwO4Put/D7y2f/0YweZTY7rjxxxK7vv1&#10;NSgUguw1fG3j7ceDfJOW5X4jfxIZ2XkRzNh+i5I4FPSYxfnp5NUrJQokrtqJu+4AF8foY/DRG5X6&#10;M5divHNBEYY2RntFZ1QFdP0gn7b388NknEoDLAKmwyaud25xO8ZcyVOCZn3VNwcOWXIAUDC73hv6&#10;wyyMZpI1/wBljlaIgEay17KoAsj+v9duKPjsuUjl/ajKrICoFKvcd6snbcjxxfOZxJl4hYGU7MwP&#10;TpC5sEaT8/4vk1fFJblReFIDJIs9MAUHZWb2qfFqd73+/HX2YBlIcCn0njTLn0sGjGg3HX0io87x&#10;8LNiKiNlfHYiRAg/VNDyBY2NffsTxV+VQxQzuKkjUmoxYbp0RQVb237dgPgVxbOccsyo0fBgdlyS&#10;NZBappfPtG2rbaxe9XvwixeSBAJGXJiyRKFkVyALI2AsnUTsaG/niJkshRc1eudGFb8+oaLFVCxF&#10;G5dm0WhDFkGNZZZA8Dag7EjUpB20juwOws15PxwyxOTcvmyUysdRj5KBpJHIpp2H81E7sfP7nt34&#10;qrx5bSAySGOKIgdBlGt3TbcD3n9wSOLJBnaiolBhljjJQBwpahVUfcpba7FkH+1MFXJHQNpTwp0E&#10;KJcv6RdIOenl/wCVMBUs7vFJAQNLEe0uQSVokGh5q77cES8wGRq1KjRN75ELGwV3ARgd2v8Akqro&#10;cUNzM8sEy6IVQOJo71MVYMTKdXYg7rQAOoHsQR9hyZMMT9YMWklJiBBtiptCb7hqHbyTfEpThLu9&#10;G9IiNjYebjGQRzMMdpJNCEn2MN2JJN3t7ANjtffhjLGSpl6wjMWqGlGr2Ofq+aZWFVsDVeeNfSyv&#10;kY07RNHDokEqh3AcUCSDZBYLWn2UN9/tBi+pMlsiSKSEtAkaxiVWDsZBoI1/ymqNeRffi8EbHlRQ&#10;nTlxm6Ji1JpIU6lHvdv+Im7Aq9iOEDcoyZlbJw4gExyPbK1CS/I3IOiwR4NfvwSOcfmIl9p0hkaR&#10;pRQ9wK0tkWLF122vfvxi/O4khkUughjsApKouRRbAr/KDS7Hbat7rgGL/W9PBw+YihS5Je49G9oL&#10;xOTyZqysMkoz48sbqUWi8bEEkULUpRPYkHinZHLp4BCsoi6QMgLoAhWlKobstVdlO3fh1y/1G+OD&#10;1VV4Gb/eI2kl5GHt33Br6ga9vbbgjmr8vkjafHmhd5XWNsdpA5VzvZF2GXwPve3El836xYAAN28V&#10;pcWJ9aq8KBIykZcDUwqwn3uu53B4hwMWeMhzC3Y63TdCAa8k0dvHbydq4GJuV1mRnIcJoUhWUeCd&#10;6Gr58+DXB8WSgcwu8qJFQMer6lJ8Mv8AUEmxfg8SCkC1eNRly0t+DFnszg5l7ww/IfmYgFVR7vYJ&#10;Bq1AEFqI+D5PY18cJ8nkBhykkWF5A8buY9+kX/ZaIP387H4u1Y/MMZArBVWKOwEIAmBIoLsbawbu&#10;v+XGHM+ZY8iwyxzPjaQIu20hbvuaur3Juh54rFFKINn4v+u6RU+jBII8dJRC1HWmktTEGgCQNP7k&#10;15P3zGBkYgUuQYwCQhI1uNwaBNk+bsizt8hpjFICBltG6M0jdVgqs6EWoJHc/wCEigPvwLkZ2PkZ&#10;MZjkVExoypVyCZEO4Kk9mB7kX/TY8EWFhlAOXFIsUDyyMcZCZDisCCzV7dVVY73e3EnLcmRUk6ka&#10;jG1gRx6gsmhmskk9h3Cm+3zwbNNC+L1ZXJfIYIhJVk0JtpUk0SR3Ff8AKuAhNCZCDJjjQAFUsP1K&#10;OwK3RJOwAN3wQQ1yMcSzDoKjxzG6dwWiQKNKqfDCtNmrsd745k5LJBFUcZYmVJYZVca1tdTsCpqw&#10;bOkAWTXBuEsONhTyyxCSecGUGyohWwwBAvQFHtBNCvv3W/63KSITkUKkKhFPT6Z36mojY6qr/Ebo&#10;fA7ZtB2IOi5f1cWOUK7ZCyMzPIuiQKn1NQvSFuxqu68A8A5/JlHQmWbQk70pRE6plF6i7DdfbbUf&#10;Avhvgc3i68a48q5ETowzP5mW1B1OBum4PtNXVHYbFCSM9LRJC8wlZxEQCxDAiwhP0qpG42NgdjxT&#10;GOPfWCKzAr4i9WcrIUfp47fzLYoE7e4yNS0TX37cRq7DJUyROFVXCgLRMoIckgH6Cabf6Qpr44sM&#10;UuPCkjZKK7lnR0YCpGc/p6bGlCrAHSDt3HjguPHxyIp+msbC/betV29rPfuBYDtVG6HCzMCiwz4F&#10;8j+PBokM4e0KMcw5AjylInyTvHoUAkqTrIBG4UC9Xk0L4jzYcXJGtfaQhEoNBwxAU26jY1Td7Jvf&#10;ibOx+mIpzAYCjuzx45CkqwBVAq0VDfUxq96Ow4WCYAxHF9rPKDPjybUmqiG1+60Go2K8EduKFRdg&#10;l9C9D5ND4AfHkhM35XKdVVenGgS5JFI9zWfbsB47799+BvyEc2idOpJkoGC2ulCQLBYnsVPyLP8A&#10;fi3ltARYo0keIO40ILF7+4m9VXtQs9qHCSafKYKi9IEymR9KlRQPZQOxa9wAeIcksQzmj5Mx4P5Q&#10;QnMBOLOitGmYrElI2I1re5OnYuaqhuduOOW48Es6pIuWk8ihXkkUmJT43+kAH/63GZSWbIQxROsj&#10;zXPItBAgP37N9tr73xZsKEYpIMqsrTArE7Lq3XclTuATvdUO2/fiAHOItRwzac+ef9ECZGNFASgZ&#10;GRAF6ikhnHcqSPk3sN/8+MsFeXyVIYnhSJXYPKW/UcGqIOxo7qe9f1455pC0rARwGJFa20q1kkE6&#10;vjxYJAH+YMGOhyEWNmJMdiJHAuQ9qUD6idjW5HYjicTAEAkGnJqcekVX9p6eoibNkOO0c7L1I5EJ&#10;VqvSPBH7fJ/biPFy2kEbDHR4iSjM0tat7DBL8HYfcduJcjFlbeQzRFQEMEi2FWhRUeAa3J2sVtXE&#10;WLy4yoixwsWjm1ldQ9yg2WAu7G+/2+OLwmJhtPPoZ2E+tldQQqq4JZTZrVYpfOokgUDxZ8TJjZIE&#10;BSR3VYi0ZDMGjoWWHcOPA/YmxwCmNFO8kSsAEdV6OxfUR3Kj3BhR1H+bxwwwMdIZUklhSLoGR4mU&#10;gEsF3LN2GwsIauwO44Iou1r0fTPzaCcjVj/mEZZgVVHJ3Ce8kVR3J2FKd/gChwqgikbLjmaFpGJ6&#10;R1oQ2mtZJJFADttVC/iuLRrkZRKpEmuZAzyJqVgrWQ7/AEo6n6bv2gcHKxhlnyJ49eOWUbqCAHFH&#10;SVG53u/izwQoh7woME88JklmkMGpl0A+ximyg1spDUAaBNg2QOK3mR5ccsH5YyYwIcSMTqLLv7aI&#10;2v8Am87mu3GzsoYPSqE2v+8KFSkYlADBLA3Iokj7fHFemkgy5CyBVnSMo7N7YiSQIyrkUAdxqrc7&#10;XVcQSweAAC0JYMVliMUKsevGXfUdSurNTFRVje2PkbA8WlZcTAxBGkUJV4BGCrU/UA1awNh7a+93&#10;vvwB04sCMzlRkZAQqsYcqsYk7Krj2Agg32sb7HhVkZEeT04o26MqUkjrZjjFEuQxum3Kk0d78G+K&#10;KWCCK9nnBAxzMgTMzoGhIoIO43AJAHc0AbA4sUU0MsaRzfouoOiRiW1DTdbe4GtqrseELY7sGWOK&#10;RwGCwzgMVY7bBR7tRFm+/wDy45mzMnGQJKkaGIEM0lCiRW4IB1b/AEn/ADN8LiyQSWBbvKK7zYa2&#10;lZTH1XEui7CjfZgh3G3Zux/vxX8YzC4GnDlormKLo3AOlQF7kHudyf3F8HTZGTLOxljMsjAorhKV&#10;gTsgBFEj4+f8oWSPqRK6OpAIkKCgr/JK7Utix89+IUcIe8MxEB1DNqZ8cogV1jkSFGaFivuklNof&#10;6i6+ymvkXw6jjeYRhUjlSGQHVLWoFb3CjfQ3j+nyeATk47XjAxSup1awFNlR7VY3te4Abz2vvw2w&#10;JViHXmVRIlho9Jj1AgBAUNbKaskUfB4SqaxDFqFxft6M/GKYlWAoSSD+LEc6hogyMZQwk6iyNI+s&#10;xohKADwTXj79vmwePPH+Mn1BlY3IeYyQqiNBhziNnlDD2o2nSLoVVkGiCePQfmeXkRYU7RaSWDGM&#10;pWn3iqBWvmv3r78eRX8YWRnNy3nELrNJHHjZLy7MWiBDHatwbII+ARt54xJmy5m1yETM5gJYs4BG&#10;oN27tHS3cnFPSZgZFlci1OD1vZuZi3/6PGHNzOTYGbmOVeWeTIkdgNDpPM0xLm60BRQ877/Vv6xx&#10;83gnypIoDrYyOemDpjkeMhWF/SNSirHwa+ePLj+AtXxPQ/KGxWWc/koklhltZXYpp0DVVk3371VU&#10;KHHothY7x5EghlCgqZJInBEkLk6pFC/Kd2/+vx3JSkh0pYBy2pBNH4VbnHM2wBO0TUh8IUyX/wCt&#10;geoHHnFozZSGid44cYRt1GaEe5B9SAkXqJBIG/g154G/1yP/AGuV/wDQvxH1ZseKNjPBI8itreSi&#10;ix7BGkB7b2ARsN7J7j788P8A3vl//wBIvHRl/UHZ2oatXw59LVaMWMZgjvpG4ZMd3xY5FeaEyAM6&#10;EqsTWCSVVqDA/wBjfxxBHh5KpUSqjPQMkmzMGsMzFGVSig2oWwO7EcST5So6QSPHKjqwSMKXPt7B&#10;VP0xgE6Cd67i9yPNJlR40cuKY2JZo76pITVdIoH00e+nYVvxzaganwfz70jeEOAXuHt+4eQ8piwI&#10;ZJXEUgN9NiyT6GO+t3uTQxI9o3AoDxxL/sfWBkQGRoQTksxskiiqLrWye4+ncdj34pvKJMmMyR8y&#10;6kpyJ9Ib3UFtggtfqTsAFCj5PDLNTIgmMk5WOHWqqEBQlR2YEe3UDtbkjf424RFcJcgB+OUNBiCO&#10;WRiRNCygxjJtwCvuLBvpQADdT3/qeMJZJxazCNsaYCONQAqLvQ0eQQDdLsNj24xw858VXmYDKMq9&#10;N4SwdGjY0JAbADAGmpasfNXFHlY/WPTEbwhrpQrLERuyO5sqt7fYjf7EWDjKwqWvYs+vjFkHLjDh&#10;LEkPVx3UElHRDZ79V2tnXuVIJNiqHCieNUl0lYDEsWmUGVWJU/8Aqyle3t5D1fceWU8k8+G0i5ME&#10;eOyERqj6WZq2CuPqoX8ft2qjPJ1G6Yxpy4Yq0wZSL7U6+5gG7GRhQsDTW/BDBUaQDnZ2TlZUMWPy&#10;xYTE0kcOQh6Y0KTThxSlR8urCTfxw0wcgYTh5dT5AbUqoGf80AptFG3TKuOo5Gx8d+GHL4cVchOq&#10;gZ0WSOFWexFaEAWKBceDRsHsn+8AfMcqKN0hiVGzCrgEBF6O5pCf6/8AH5IF8EENlzg+G36aS5XT&#10;OQqlA7K7ybFmPs2XwlnQKNbcCRo2Rk9V1jRAY1lQD2kCNSkgXZCkhO8j3VeQOF8TxQmJpkYyaWc5&#10;ALvCrAjV7QrdSr0af5dZk2PBEnNo4EAyHSVNIGMIr1uwjPTQLSIUu/8AeDvY/l4kUIOhEQaA1biz&#10;+UMXikEkMazCAQyyvIgUSq417pFIwWMKo3cJsa2L03CjmefIeplSyNLjnVAsSgRkrqRj0SNFRBxp&#10;O/8A9h44+HO8p8MrLAHyAHHUYNqhhcamURjbs4F+/qdtK/7wJskTTjIEJlUR48UoI3j1u3u1wtQ7&#10;HcBTXb44fFUqctann36Q8Tm8j4UUkBhSKRQrROdRhQGpFZDbEEdpPCbDwB9h6FllyHXVHkMlCFlR&#10;R/hMSH39+3/Ab7nhXhQphNNLG0TAwprx521LbDdj9Wli5uOIah/wd+B4pZTlg9RGkiXVHj6+5v6t&#10;P+ECuyeLqm4hw5GY8++7ReHPOFSRleN4iiubxZNJFEgaSPa57+6+5B83aeDkzStL00jmfUGXHElo&#10;pb3dPS7nSgs0B/nwTNMyfmJZlnllZwY1pChU711Pd01Uk6bYKPAHbiODnuRCs8EeLgZBtS2uRfza&#10;mtqkTZ1HYA7eN/FMYcvbLz9YIW5uDmYpUdNUTqDXEPe6jyE3UMFG+kCx524hkxopdKSN1CjCYEOt&#10;ACtIYGtBv/4j/XhnJlNmCMPjzCVpCWUnqbbBrB06bBG+okAWsdC+BHklj6kDQwSLGfazmgiAbkke&#10;9zuL3+KPFwQR6jSCMZRPI6JEkcIClzNrOiMUO+gbatjrA79yeBocKKR+s0EuTOrE6o5GdBpq7GwI&#10;Ju7B2H72QmaUx5cahJkNciRCIgtCf/1tN7TVL/NY3rtxxgxziSSSpMSAJbR6wGNnYgabZN/qIH9N&#10;uEQRBmxTly7Y8KhQSmmy1+Fod9INlb+/7/cvxJY+lJN0kZ90lQsgF/K2aCirFrZF0TfDrmMkSYcJ&#10;x4nmiW1yZj2J7WW2NDt9wDXCOF5pulEnVaB1dbTX+mQbB963po12B/wtwQRNzKaeSIwPLLK8CSxJ&#10;MAXUKWLLqO9AmqYKCPpFcAY8P6S408KLNMEeTJL3GwO51BrZmoHbSCdj/NwQuQuDD+WiRpV0SPkC&#10;Y9ExS6jTR6zZ0nUf6eOB45TMZDHLqlZdYZlQpGAN3Pwe+23+K77VJIsH75QRGYtONM6PLnK0jRKk&#10;pI0hdqCgtUQGwCtqA2bTp4QSY2U7tJHGMMwIzRAEaWe70FGDErQsNqcg9n8cWmGZVj/L5DRyu2qR&#10;TFsGUgkK6bUVI1aQ57auDsTDxZWMkylknhGk7OF02GvqUAH76yaAGniomajwgiuQwKUVjKmRO8Ql&#10;ySyBlEa+5nlPjRRBNruAa24ZJLhLIFXpZQyI7DIeoiOopZChCaZVoAEk0K2F0RuZ4kXL5shsUuEz&#10;cUYkmsliqk9o5B7EK7hgC40kjWe3CuLHaQpixZUbywUEaCMpGVcagHnBViy0NXtBofSx1OJCwSzG&#10;pYQQxyoRnExOrz9MOQ40kyDUQYpTdgILYKKPi+1cjH0q2ekMz4mPC8Eix11CAK0qANagbuCRSldw&#10;Pp4LlE0EOO8WtcjqVIruPdp3PupB03rT5ShR9yjiDDy8SKeaaL2CTd4pbEZZjpch/b7SxvsaDHaw&#10;QLwQTy7DwpPy00UuPHYEqo0Shm13s5Vb01uTtue/As+bhiXJhhUmZJfbIsQ6beCikC2ANnfvQviD&#10;IkkObFGiRRKZT749R6a9gitYBSia2WxXzux/I0pEmp2ZmVQrdIRj5DbghjZ3bfyF78VKgm/gLwQn&#10;tGaRApZmXXq0BArgbgEggVv4/wC4FwADPMSZXhZFJGwiLI3cg/VQ8KGPxXiwKiDpoxiWx0ZDGTqc&#10;CwA3TEqBm8sab78RrCmKuUJXkkgcERQxUpBH8rsCCxF7FlP9eIQpLhwH4Ch4ZxCrHkfSAeZ8xg6L&#10;Iioq6dChQWkqtzQYUFbf+Xt34XYceYw9kr6SoCu0YVVPeyu6bjuwY157njKZlUOFZoYoCrdCREaR&#10;1b5kFksT4UKPmqrhTj58olv9SM9ZisctTROo+oaQbVCO+xrtrNVxoCwb0hEOMjlksyyAJDM5RmV3&#10;cKjMQTqDKbLbUF+TtwshzuYYzxQkJjgIfaWLtoXbSQ5HtNWASL+9cWyDmeJPGq4xix5oRqnaIFI2&#10;DE3Zlpdu4AIFfHCvmEaTiYwNE7oVDzNcZGqiWIDaWAB7hT/8R4vBDdUyczHRgsTR9NGDKzRayFU6&#10;lCqRK1ACjq8tud+CosfrGFTFNCVUprkDRqLumB1FizAqNTkCksHy0nJM2Dl2NHFnmLIMxMMMkNJ0&#10;o3QAI5NgtZJvyL/oWrnHZmt5RetXOQjlk1q41g9tGoBfgbDfggitScuOPkZTRnIdUCoerIYlZVJ1&#10;hnFtofUSSD7zZo9iRjYJnEry4LQxlIz1IZ6XSp9oiJOr3DYkdrvQvbh/ly8syVjUQSmZlUqSQhnS&#10;tbFW+vYALbECuBn5hipESFhCJG0qxySMZEQEJHGxBJoNuQPqUEeTxBDgjUNFCplNlQeOfnCSaAsU&#10;BEjfl3JiiZWKyX9DSkkOzte+gguFs7cAyido5BNFFJKJFd44md3kQDZI8Zw3btd+wdxe3BWfnZEw&#10;eR0cgIqo8CqvSBpgABT3VUe6i1G54UwLkcybXIZ4Cpca2BjLIVoOpJEpAqmDnUTR3F8KKCKu4zDW&#10;438f7i8P/S+VFk8wmT8r+XmfTEIp20MT/KHYkjQwv279q/4jqX8ZcXDwsbJzJIZFGmZViLdXXIL0&#10;iNZdbrFE2wbXRJuMUa43VyflMsceNIuuYzF9UwYLNGysVVVtbLC7JBOxY/PHXL+IrmP+r+U5kMPU&#10;PMSpiMuQQqRx1uqVWggAktQL6tiDxl2gpCAFWUQDmySQCWzuKcKR092CYvaZaZdF2DqZyMLVYs58&#10;Lx0w/AXk/pvnn4p+rcTH5cmLzOLmeOOZZCIIxkzMurqEl6atwEFMtWTRAPsbi8t5bByTB5PJoZ8a&#10;OH8qYrZmYgWCE9psXuXJH2HHlB/CKv8ArT1DzHmcv5efKy+YzPNOFLAiJyqL2UlFoqvusCrvz61Z&#10;AzEhgRYoAI4IpYpkIOn/AIemGIJNirDEC6F1w6VLCQgpqFAEasGJfj/Q423gibL2paJhxKAD1Jws&#10;kCr1qoGnjCDm+GY45o+nIJAFCRWdTB9l0hQQAT31BwOxA34rfNuUZOJhB516UzKkhnjn1tEuxAMS&#10;EA7fUAbG+3Fo5tzEJj5P5xxPLKsaLHBJoYsWApC1UVG5073tpB4q+VmTs7O0YSB1SMHqB5BGqgaD&#10;1KF2LJAP2PG6WSCWcBqkc/3GKuXXlFCOBlZeV+cTXIojrrG9ZCk3pVgyxlttJJsdztvw2zsYYsEL&#10;TxKkL1K8mrVMrae5MZDt8UAVu6B24sOHNjKrPj3Kkewjce0Vu7OFoFg3avHz24Q8+nbJdv0pVj6W&#10;qJemSobsWUMAApOwJUgdz2vhxBP1MWpnXS/6giuTSYjSrkRfmokK6aKsyOvY69wzO38uygDY78Zp&#10;Ji4qmX8vLK0wASSQMGVyewsWQAfgbirbjN4RJJFih1WVcYOqowcg/USyrYB+QpbtwDIxRommnWYR&#10;uFY6mIKm9+kdQr59q3uPF8VghhHKZGYvA0mPsqtrIdZvbqHTUqQJKpQCCDRBBCkHaJsiOoxktEHA&#10;UuWCRmNrYODpm1baepeokAIHTc/YsCvGHix+oFJvQHWP9MkgDUxBJBB0qRoavp3puma7jHZIoloy&#10;rJHLpMcpIUhKTSlmyoYbs2rVRFAggDoZQBJVciNVKGtIJSTsAGCiVTsGFl7JPjgGHGxosmF1iGNk&#10;Fn6lBhDrBApNX84UL7QWEoLe0gcFcwyWQAKwgV/ZHbAIAb36jSARknV0zvuAtG6I5yYFxlVckux6&#10;ZtRHR6dkmPUx0sbp2u+5BtioIIdQK0uuGTLUY5Jco1rK0nlexvSQAUsFj7gCaIWz4DQuvQ5PJkPJ&#10;rkZ3lKqoSzJ7Q6hQRRqzqClaII4SxeqYhO8ARJCCrJlWFI3IbQaYFQNmNmgvajfFn5Z6oxMvIlUS&#10;dciAmQahIgVlP0UVIlUkr/P7gbUDtIU1QfyIIEfkkjoxjh0xzRhmSOZvYooDTqYUp0sATdAFewPC&#10;PJx8uCIyQO6pHKFMyRNI40nSiJr9x0E0Xs1Z2s3xZOY5kuRAkEUf5Uk6YzdSSRO+oM9hZAL2LbAG&#10;wRZocyGdYiMeUNIuglZFZVZox7lGx0hzW5b3V27cQSSXMEU7l2DnzSk5cSZIeZm/NvM6kG7GpCAQ&#10;69tl0XseG+bjZGPE7KMqUGUKEVECnsNRlH1f/CKvyOLZDCMwGfoTRylUYxkVEGG1Rsm2/wDM53HA&#10;uZP+WikjyHXDJa45F0yKSTW7S+0OO1ghj/Lv2IIpl5Ku0vt1omyanjkPb2EAe4EbbAV5NcZ/mMmW&#10;RVleZHkAEYIV0SIf7xdQJRd9tQYH+vZ2IlkZqQO7IH64YSh02JU0QRffQN9+CosXFdBMoYIi6Xio&#10;Rld9itMP6A2SeCCFmVFmSRaYMaTIKxxrE0DqVVh5kZexXyCGHi+PocOTFD5c8YaUqsc8cgGqu5ZW&#10;0kEqdyCqmux88PlePAhh6X6cGRIwB1BZya3BCFyV82dNf8/khikadomIdTqkYs7qSRd2VrYdwSNz&#10;vV3wQRXyr5WsSywsrIxxAUZdG1AjQASw8Bh5vtvwuxuS50Ukc8s0U6QknoxKVc32LDUCW+Ax7Dtx&#10;buWQJDIPy2VEsgMjy9VS8bK1/StlTvt9RN1uPM8QilmlHSeN1LGRkUBZAe5Um9APehv2oE8QSBUw&#10;QhkfIxEVkGSwm0LkQGMkJ1OxRwhT3fSyg/qMN7veZsSc3jRSXBMw1Ruqu6yr7go02Vosp0sApAJN&#10;+bU2bgwQ9OEsCojSYS0RZsgIrFT7as6gGYtZIB3gw4g0pfLjgiVyI8ZS4QOqn+bSf0w2xshDZApr&#10;J4WVuCNffWnp1git4yQ8tXImEb9bIcJNKiRR6NFaAsY+nSLphSsNgQQQX8OVJpR0khzjFHpjkKLL&#10;JGQ1KoUChTfVqAsjYfzEHPaeXJx4ni6YkZ45WWMMhiU+0b+QPddmxR8gh3ymeHl0shRowjaj+YeJ&#10;RCigUdYAH6jAHSxLVfm9Rq9CNfG8EClZHhabp9ZRJZRQCqi/1ZiruhOlvaVFhb2Is3G4/IzjJysh&#10;RFNGDjxR0y+6wjOASSDTalPt7WCDq4JlzY55EeAGXFyZHGS8pGOi5Cg2IyVOizRutJBBPfgDKzfy&#10;+TAyQI/Vj0Rl9JZSDpJABIINAAqgX+YVZ4iBIUSzN1f8WiwyNi5+H0ZIdWdkNGUyY9MJVVRivtLA&#10;RroFBEYLdkXqs1fIhGFaTkzhlcxoh6kgCv3ZlXYVV7j7KO5IiXKxZC2QxWN3ErIj69CsaCsBqYqd&#10;RPTW9/CgXwTPzOOaeZ4RCsLFVjEgUEv2cOz3oLAG42I0iiKuiQ8BgBAXKsiLIKr+oFc7oIyGWv8A&#10;EzNTJ4+on7Dtw3zsWLIdBH0kSOMWrSlNRBoMRZrbwSvyDXCTIAhcsbi6p+uArLCD5UKNze4varOk&#10;fLPGlR9AmjLLChKUBqkOk+4hhqYEbV/biK8u+9YmI5+WppURYod2pRcoC7jdl0DUyk/Ver9/PECc&#10;pzcdx18YaQQY9KmQofCszUwHmye3zXBmPnq0ol0tjPE+0bHRp0HemY1IWHaOqUHhxnc3xTjxHRKX&#10;eTXIAQP6IFGooTRIojuL7cSQ9DBCxYYmDRtDIrRkl8h5gSC+9KhBJUDsAdq3HCV4Zy0mPBqUQlnS&#10;SMKrBTVFKZdQN7m6+LrhlHzOESTCbItZV1/ltAVg1e0BH2II7aNz5s8MYxiZQQRQKpnjMbFiFYL3&#10;1EaWooewAAqhfngAagiCHBGsKoJV9pylllmIAYuQEYAUy69ZK0PcAP6/PBEixNP18dMlRHGqFE90&#10;Qs+5WNLqFUbLUCOMczli7JDJK7Q9miVbsb0xKhSPG7b9qHbgNFy1lAyJZERmGp2oGSgNN6bUaP8A&#10;CDve/kghZQwJe3D9wdkJkxITA8SRALksHAJ6hKltW2ugg9ptlA3BoUHGNlPOJzHDYRGiV2dS60hY&#10;SohBUDbsys29AAaTwsmfHMxfMjY4xjWAs7+2RQVC6kFmgwoG6XvW/B0K9ZUP6mJErkxOgpXSJCAz&#10;17qVRQr3EUe23BFCHBF4e48waD8tqSafHUT5Csen7VFBFBOkuwNAowb2mgBXA880rPAcWMhXR9cZ&#10;dtLaF1VJe4VuyMbNAjyOFx5lGchYhjqdWKB+mQTlODakkbKHXuR5778NJcuSpcSWIxNkwRGGdQzI&#10;ke1h2QWJEFqrsdNe3euKqUEu5tU9SB+YSEE3oO8ozgy0eJJvzCxnSytjJKZWUn26V12GI7kn6djX&#10;FPgxnbLyDFlS/qEqcfIDBQBITp1bLZNaQDufdVHhvGkydZPykaapl6GSQgViABbIjUVUgkArbdz3&#10;4nmeaGf9No5nESahCBUsmltVKwHTNd9xqG2obDhSpqSCA/bHuoiShgS9uH7jOfHObLFjy9SEgKx6&#10;DgFmAFlyPb7asFydyeAYcDFgyOkuQdUo1lWt2fQxBQ3YVgRZJBA307XwyimkgdJUyOnPJQKaBIiA&#10;9xYXuK7GtJJHbvJNgzPkCVVFFTNJOzdMNrB9oOo6VBs1tv8AHmpIAfKnnFI5hnxcOT3NkMpkOltT&#10;abI+pu528bG/gACosw4mZIIYkNuSBK7BVkBssUDn9Q9wTZ71fjgLUDCWXqDpNbsoaRCBe+y+5D/i&#10;JFncDbiDGhijLShcqTqq8ySJq/T+QU9mlbqls/8AeuMaHy94kO4YEtWkT/l4LZJEjVok6cJ1IjWT&#10;t1OntpvehRrydxwk5ny8Rpog6K5Ei2NL72wNsv8ANW977/bwJ858lkk6JSMRwku0je5zdmy506j8&#10;FSR4J8LYZ5cmNJChcLVkOXDMu1gNvQr4AAuj24qpQIat37rFsZ83rppFaHLmW19yNA3VkmU6A7g6&#10;qZmOlqPdSLPcVseHMMwmcTqqys0YXSX0WwGlrJI1V300B4s+WH6IfWIp01qVZiWRGkOwKDSA2kfy&#10;kn7nhOMplbpskSPDI6g6QCVLfXSMDsPgA/vxlWACa3d+HZMSFnRzwP8AcZ8/MEHLZVycV4UeFjrS&#10;RlRXFlT7BYN/8NH71x4+fxPrkcxXm+CHMT5CvHDL12dptb0qaewZhsC+xAqjvfq7655xHHymbHEs&#10;zyNExP0kspX+UGTUFrcat9h548q/xRkgzec40jx5E2KObxY7ySRKI9pATbhiCQdrZiPtxzcKE7Wm&#10;ZiAwitblw+ZZw9W5VjrbvmS0YjMSSTYPQMASXZqUeh9ux38InppuSeneVFy+LLFi4odRG06lwgAs&#10;KNCkk3aBm33247x5E2fBLWKA0jlhPKwG7yfVUgCCI6a9oUBj7bN3xq/8A+WY8Hp3DaRUU9KOXHaJ&#10;AQwpSKYKo/TUe+jpBujxtj1Dz3H9N8s5vnB8eWbMVxCGKL0mQm5QBqkBj0gKTe7EBfPHo5KqJarg&#10;G9KB6UjmbUZcycpSUsH1v5D0Iy51X1h6mi5DgsnMMyJJngZ1E6EM3sBXTWkre6oN6sV540R/+M4/&#10;+zyP/wC9/wB+KBzvm/P/AFh6gdZIsfmeMyxKslECDS5AVkNLCgUgq+o6n+pSDxeP/wAXHNP8cH9h&#10;/wDUcdBC1KFEuAwfE2QLWq1j/cZiZWhGoFG8AXj0J51LHi5U8cPRjj/3cZVg0isN2YuqtJRu9j27&#10;E8Ycv5hAY+lG2PKBJ+sKcM992VzZ1DyxQm9uFGVixiaLInX8wii4IiixySvv7rfSHt9tgBvsBwGI&#10;isLT5GjHnLEtBQjnSydOjuvbuiEFiP68ZY1AMANA0OsnmbRdRFjiAZy8TEghVXyQwDO/2oeB9uBX&#10;5mcp41Dw5DutixsjqKIEZRdz3IBY/Y+EkctujTs7WxMbBokUpW5s7lqs6X9wNhfs3xmx8ZDqcTQa&#10;xOgGzDfuVj0uWB2LHUhGxI8Z4IZQCWOMSydU5TyEqAFiQKb0qE2v7e03wL+YOLMsYREM5P5lCCzM&#10;A3YhfahY77UB/MGriLm3NxBFHIkMaxSkFZEfTKQBbWNdWv8AKusajsSTtwn5dPJK8kox2mSZgyO5&#10;ELuCaJ0t70Kn3aVJ1VQvfggi5rzB1VoupDGKKxxlYyVF2NgKRh4elr5s8VufKTqHos7HqkyBWCql&#10;d9S0QWJ7e4D+nDAogWUY6KcogI4KnUyHYMt2dSmttQNjxfAcPKF/NaHmEEEadRy6SEvKe7vqZiaO&#10;yhiik+G4IIPSRskBZHEPVKRIwPRkJC7H9T2F3W9LJvOntN7cQZLK2IdEYkyknMDTqOlPRNaJa1aG&#10;Nbbvo77d+CsuB8eHGjMDZCSn/Z3MYdaUh48iWv8A1oPbcdh7DxxAIc3GmR5o4Z3ZZStimKseq5Wv&#10;021jY78SAMy3T2MEfYlqsjsrJjrphLvqlWOdm/UWI93Yjd9YAk/bRxy+Ciy9GKJ8iWNhM0mvQmkL&#10;pZY1/wDVqRrY0RoO9uduMhJHjscHGAdXmR3kRw8gAW2XQdi7ya6upPIrgmCIos2XDlSxzS6ozDJp&#10;98Stuxvs7dhf+8QkfI4uEChdxyv5wRhhYWPHFkflZDKJg50SUogu2ZQ0lCS5A9g+9KBBcvXA/TEU&#10;IVGGiIBWfI3QSl9gdFSSCgOn/wAFjiDPypQ8khOsIIo26X6elQtqiKB05Ch3kv8A68ZJKuYHgSJt&#10;LsLMm7SgL2sE9X/F1PBH/HuyKgByQ3BstfGM3wRkLJLOsISPobRS9RPHTJj7izuOoKCXZ24PlWCK&#10;LT+XU5DqV6+ka3jO5YfU8lDaqHxVJwLCMWBsqWEJIDFCvRsIrsum1F+WNgj/ANVul8LhmmbJkkZU&#10;x2RmJiDaRqZSgVC+saPn3f7zx24ggEgnL1p7RaCUZZpkxAziCIEkuSQ5YGgSdJ87Blv+vAf5FYWa&#10;ToFKZwZYqLFRuqkC2qtrT27+6r2kV55kL5GLOlSF2kRwQygkBWJWq3pm7A+a4wzI8sGKLGXpqxSS&#10;UOQtUbJVj7lGm6dfYfv4CAbi1oIyiTHeYT4+Q0kTKuvHkTQwkHclu9fPx4I4w5g+MutSAoX6VjHV&#10;YlyCUJ0MLvce4jbgVpemZFyywVAXjkj7FyfZrMezL/8ArNr/AH4wTIdOp+ZCGaSvysrSJqUN2r67&#10;INldfEfSng/Mv7XgiPHSSbW2FeuNQodivVUNWq0I+kA1SUK2Pc8B5BIy9KZT1GUSeXoOQWJ3iqgg&#10;QWbq9+2/E0cOTLmuYZWUxUzy6X1M1/QytpUFt60Cq+RfD1mgx4tAlDSyMrPG8TMLPcMgoOd7B+Pj&#10;hMB4VjKKGEQBRkyFXkW4xvBX+EJoLWT8kC73quIlwoIsqQTZxAkVhFEVKaDsdFfTpP7A/Ha+IJZ+&#10;ZzuyRERxKmzpHptBVqB8VQI8g8M4xIiJK8yy+333EHKivpVdixru38uw4IAXAOoeK/zOOKSF4hAi&#10;5JxQEdGeUXHZDMBspIDajtR0sNzskx0lxoXgjZBK8YeVCjKUVKZWBNAkAEAE0dVV54s0kmHAA0su&#10;ScaVhGgisMGc/qFoxXtJIZBqJsdh34hOP05dbTZEeNI/TjklAkchwRewLxhgbKsniilLZSqa1kuX&#10;YV9eJGUEV2aSRo5BFHYMMbLMAf1C50kKPpDajuVBIrbtxlL1cWFWeWeZkTSIwZTpZBbPp6ZkLEHb&#10;3MtjdUFg2WTB6OlIm6hj0tfT0qYiCSyjQDDXcsE924r2jjGSESgzZILSEHou1aQgBUAsaWIbbu4s&#10;itiduFhRJ+1uf7FeUEa+myszKBjhM0LM9hHk9siMQQWk2CGwbOnTto+o8WXAwCYw7LHCzLCZ5Akg&#10;1AIda0wtVUWeoyhWO6kbHg8YeCmRDDPN03xv1VdAkmmOQ3EpY+x9RJDSjULoUvZbPhzQopb2ZzsK&#10;EUgCKjMDSRke9mAHZKB7CuytCiSHY101p07d4I1zzvToMeO00TMyqsi7tpfYhH7kE6zquzsvfhDi&#10;K0peIxSyyQKVDyhnaRr0ljHI406QbIrbdqvZdp5GGmmX8zGf1ZG0RtjnRFIAGUhmBYqp9kVqQCTa&#10;VZ4Cx+UCOcSZBlMc8iRexlVFbv7lCiUV/wAK6RuD2vhsEAYGRi4AbHyAssrrGFRdOvUV3pgGNA/y&#10;+BvVcRZUcubIqQu6xxOTKjGwG3ICtqTTa97/AK8WXmPLMQTCKJIGIe0yEiBZHXct+Y6bBqrTQ0ij&#10;uSeFrwJlK0DZC6IDrmZSY+o3+E6LDE1VEJttvxRZZhd78u3ghFy+OU5cj6n/AC8coM3WDLt2BXUC&#10;GTsNVgbd67sJp448iaV5YNERDIkgZXdQbKRlfZpFbktR8cWiMR5GKgUpjRxqukbL1VX26VYG6236&#10;hu+xHAUuBjzfmHdJI2VB03CpLGZOwuOtiR9TXt3tu3EIOQHGpfTgIhVjyPpFRzMzEylaSGdI5Mka&#10;WhVCHlUHsFdrYL2tASQN9jxxhYcUq9YQEaBIgkmCoAV80vsbV2AWjW57cWKHBw2mCvjw5E3RAZNK&#10;IEBIuSNRW48gFfgX24tUWNywYxx8mXGBjjAiiMYDKT8k0lGhRIVr8HvwyERrGDDYzSyypjJGQNJH&#10;uBqwqFACNR82OHQ5Qs56v5bGfHZAXIdwXZf5VKFkDKeylQRdfcNcqFcXrZEccU0AXQkIZTK5A3NL&#10;sFAre7Hzwl5XzNMzIKQKsBiYggio0rcUrPRbuNZ+rbbjRBEWVgiFsdoVhDTOT+Xkd/AJouT9TVX0&#10;tpI0lkJrj7GgueZJDIvVAox+9ISSATqBFBmNfVW2/VBNNPy0GTlmTKj/ADC2+jSbCMNWoPGpCsW3&#10;CyEgMQAVIPBsJXGWRcXpvFO4iaFkeTIWMEHoinJ3QCtIKIdK1ZFEQbFtDCyTFzhE008iakUJHIp6&#10;jmiRpUKCocqApCdNe4NXYX4/I8lZKZDmHMEkbEtoSPq0QOmjGgNlBZ17tYF2bMssYaH/AGZWVw0M&#10;SkKoQhaBQMQxarcjXdkjp9iPscpFPHiiARlJAcgBnVI2pmjLM4FM0dAslnSCw3I4IRV+Pm8AY3Ij&#10;AywF5HyUXoyMpNxKDYUIwp302GFsCAPfdDhwmHyuDKhwxqEsaXMzqdDsylkCM3+7bVX6a7FBua4F&#10;5jzmIJFBBRjZmyHChWdbOlisgfrsQVtEVSANmBLb09+Z8wkZGxJmjhbJYrFMhVZEvS3VdySZWYgj&#10;3qRQUE3pAagxOI6nv+rRsJzLNHFjxPFG2M85jb6bYC9aVYSE9w6kpbHa6PHRj+IqSc4ObNNG+ZlL&#10;DMQVpcYkK5IVjQDWN7U6dzXu27x8qgizMLJyGAlyseP3CO1qJQWkXTZKuh+ssrg+0AGweOif8T3M&#10;mh5PzGLBnmx5cnGzEWR0Ac5M0UkMUaqCKLO6BGogNROwJOSfKBSCVAEEMSAzuCHc2dnrSN+75xlb&#10;TLmZoVi4EOKHTNzpleKl/A96I5hzTBwubQ4UjR5ckkk0tEiNDI1hVhVdOwqjZ8i9+PUiSGHGypIZ&#10;UkdegIorLMEKCmJiVWkjr4cGxvY7Dqd/BR6RyvQv4Z8qwpppJp5eSpLkyyByFyJVLSkPJdli59pB&#10;3uhdcdnpZ+m5eN1cdQIWaQGiT7gyrRQnzuP/AId+HS0kJT9Ttwzzzo/LOjQ3btrVte1zdoUACpZL&#10;JoGeg8BFI9U4emTHaMsy2R01VyCWJGsNepzW5Pu+LA4VY3KHkEsc0ZeQaZFJDsyqSApUMQsZo7Xt&#10;4ri850ytkpitKy/mKOlwAkexAdAARpvchmvzV3x8r/6ux5YRIJDIwJyIwuw8BZAupD4JAJHyO3Gm&#10;UWUaPT8iM6VuWs9L+WUV3F5MC8cJSSBEDGRtHVJNbMy0LN0Vost9gduA+d8qiSPXE0kssSr+raxh&#10;BWwZXChl8ml1eBvxbeXz5k88rtzGPGqMucTolpJFH8zShAGIBuj+7fHE/OII8nAjVKyWy3Kyagg2&#10;A2L0Nf1bL/JvtfDHLM9NIvGnMLHjjkkcIhdmIkydBcyG/IGwQdk0gt8/PAOZytVSbIEqMA6vINFo&#10;qFtyVX6qO9A1/wAIJ4PyMCTCnkjy8dVgWbVGUmkVWCt50lbCjcgkjwQa4bwTpJjZEuNnR9T3CGMR&#10;F/0wLYWEYG+xLat/IJ4IISY6YrQNCmQk9aSmkuojRwxkcQ9gTsLOxI91gHiHLxWSskdRoYoS0bxs&#10;zsFWhZQAhQGI8F/i1rh/DgqmNJmTQQOWjRmJ0hxKTVLGxI0sKoGvdqYMSRUEEmDjZkckbSNgsmnJ&#10;xgpeOFd2ZOpvMA5L9tkH07XdVfae84IXx8pfJxUnDrOs08U1SkdQIoDEqOmQSqb7AEkURfHHMOVT&#10;HHkYYqy40szozMWMgOnUFJhUOjgCzGtUK7bcXdc3FzMSTJ5cuLhjEaNYzK8Uaouo6iYqPVLANsvY&#10;+1iK4Syc0wppJAojjjEhikVNKwnIegZGjsAASXRqioP34olTXc96v5QRqn/0eaJ/ymI7yTagwLhn&#10;SOzfTNC2YCwqrR1bsQorhpyn08cHeY5UTZMjl3AYA0TajRq6aqe2o7EkqAQQt2yFmxHjmyTCZIPd&#10;AiuDJPC5IvTsATuQW2CgXVghI/OS+Y2MkvaLU4VQRHOWLJHK+oWNd2Ecg9z1PEhSQ96l7CnnBDGO&#10;V45YEfSXxiUZ51MjMhUEbP7VFofebEnezp2aIseaVdZWyGRgQ8caaUN0UIJXUKatKEWftvwrCqww&#10;2yAPzTzIso2AlQW7IiMSuxBs0xAJ378P4cnFwJ2kgZMXcqIQhooKVmLagqURatuQNQA3PEFZelnB&#10;48oIfY+BDj45ecMcUrpjCWkuqqZmUliu99l27+OKfzrGYRiP8pDkwKSymZy7xoRsSpQADxZNHfzd&#10;Scw50vVgCZTRxM5ciP3r7jVg0dG9FV3+eE4lSeXL0ZM+UwIURmiSCLYldRujW/uIG+3bgSpgzZwQ&#10;DFjpJA4WRC8TBkSNgqaR2QEfqWO1kg0O1XWK5GdE+t1EMeg6k1F2C9gVKndtrAYMfNDvw2WFI10o&#10;q9QKJDuRKCN6VlUsjDyoX3Ab7HgWfl/Lp3kyHyc2KeRQfyiM/SLCveQdegtuPYgs96o8T8zh5wRW&#10;c7JdnX8tI8tjVblmCMp3VkbUqux2s6yT4Xh/y/MyZoZOqnTMcYLAtRFVsVoEk/LKKFdgBZ8/Iaij&#10;0Ewq8IkRJWLlmq9ytbE7+5SQfI7cCpFNhMqiB8mSSIR/piOOzfcMY1KiuzFt6J4n5gzB9faID5l+&#10;jQXDlyRs7OuGkfSDhIzGGpiQDYYM5B3NpsaGx7YNzKdQ8ZeIPLRVFVVlCijYNoO23b3dgTxKOW4e&#10;PiPNk8reKaVidb5AkVGNkAGLUwBN2CQAf24WYeJDkTQ5OQoJQtGocTSBSDsEUt301XuIHld+IUsE&#10;EV7POJg+XJSGJZCJEJyo6fI16mksyMySCPV0xqC+1tBvSSxBrhM+aXqxkIyswyIZZXdFVRSsCQtM&#10;RuikqCbAJPDHMXJkmpYIzhtCsRlSUAe0bN0mRqm1AIoo0Sy2NRv6VcaPEXHy4RK6mkkQKDbUQ8gD&#10;nQVJpv8AGRdCweEHFUggDutR3xzIyx+YDKEomy0hcnQIXRI9axpaKGpX0sBp6g2v9+Es+crAq0ck&#10;EvVISZ01pNEEJtrPTqyWAu7Fn6q4yysGeOOGYSPK0kmgzR/SlNt1wADHS0Ehsq/dgAeBXgzHSfFE&#10;sk7TIQInUnQtDct9KNV6V+gala9jxeCIsbIH6uHlBshMi2WTGYsq21MrMTaaFuiSANJorezFZcaK&#10;OJ3x9Rw1McbO69QnV7GcI7EKzGwrhL8a9WoquV8phRx+WkljyDcUqTl41C76nd2IJnLf4VaNddqL&#10;Bss4MsKzR9Mowg0dU/q9OVTetkdQZNYKsoC+0k7+GIsksocad9+NoKm5y0kkuIrFrjVjHFEiskez&#10;DRKQSWFAAAlyLIFBjxFFlQ8xkyujAIHx5olnR1EiSMVtiJVBZpCoDMWVaP1MEHFffFyYlEYXKkny&#10;gpZg5V49TaQYwwYRobtlVgWoKQt0LJj8uGDj45eTJilZys5MiqHkH0CYaiWL2Rq9uofN8EOj6Wab&#10;G9rTHHR5qjialcIew0g+5fP0qBtp27i5vPxNG2OJFAVlh6yDpGI/JbY7/ChTfYDvwz5nDE8TPNDD&#10;L+ixRuqY2UhTbB47ACmhpYG62O4417gcvueLGVtRyWMoLtZI13SuWTSALOpgDX9OCCLfg9DNGVjR&#10;NMzQqhjyZ9kLk2ek1hXBu/fsBsTe3DvFxmVlVsoNdRKVMaqXFbaHGmqv6GezZAB4I/1bDj8vXpFS&#10;zjR3YqpFWCqswcDc6lpjufJ4TNzCPAmRRKqnHPuJgZoSzba9t1YHte/z54IIZ5nLHxpPzUZWRnVV&#10;DMpKkjsrSfUGG5oUD8AjgfGyJYBIgyDHlF1CtEA4SzZOj+WqO5/f7cLT6gkCSGSR8yJpCVGlpNNk&#10;kBEP8xNUdQ07nsBxXmz8ieYrAs0ZsSMZ1VJFQNf1MSGUjsFJPm+CCNqR5yKjAyl5JCDIS9Fm7DSa&#10;89ytHfv34j5lzKCOPGQOZnLr1Ktgqkbs0Zvt5OntvxToMiZYukrtrlfqBaYxlfB1soKk1/K2x2Fj&#10;tiGOToR3OM0rurEWp22ADrq2btZonuSOCKr+09PUQ3TPx5nd7V41neNInKkOFYe5Q27bk70KWiNy&#10;OLMoymxTksFA1OiQISFEbpuDDswGncmQ6mK2F00eKJFidV+k0JhbDCyDJUu2khiBQN7E+9ntt1I2&#10;u1tOJniJhrzUeQoRMR+ojCMFvYSDJrKlg0gFeNuIJYE6QmGHKcPXmrlNIquIel0NS/pWPbpjX6VG&#10;3uB1A3Z0ElbFOkKY7pk5NyK6h2R9P6ZJoSEI4A1fUQLTs1Fa4rEfMkxxA3SGS0uuaGKMRFFUj63Z&#10;T1dan3LqCqCTsTY4ZMmVrwWRleTJYu3UPUeKNhqsp2Lj30utdXbSOFlQINGJz7HCKYlUOGmj+Btz&#10;7aMMVI0kmjx2dYr1jrNrDi92SQiygPYIEIHdt64YaICsr0ssi9MuoZAls4oxNrQaygJIsn5LGwJ3&#10;ihoTMXmiijZVEiBFldlNHQbVdPfpXe37cI7fNdscSpBEzBg6IU0TajdV9LlQAvTJPexwtRABJya/&#10;OJV9p6eojDMlePJQIuRHt7xpMgjDFihjVL13VsPcQN6Hbg1py7xDIaljBkWV5CyL7dDExtVBiRa6&#10;Fo7HtxPI0cMWpml6qRvCP00JZhfu11r938vS0P31X34G6MRjVGIQqhaUuS6gFQbSiXBP/rAa3pjZ&#10;HGdS0Fy5elG5ZvCYixsmZ5pY1kjkJQIyqqpFoY1rBtvd8Deq2UHhoscGIY1mlmdZBIqqqpIlkdiS&#10;CVB23AA2o8Cx4yYqsXi6RZUCyBTpa9wUVSo1AGyJWsncAeWOZLhiJXV3lliVRuHHUY7WdqJF1sx7&#10;duICgTx4xZJOIcadO6xVuawExGWLFbVaxkgo5aidJZFQ+0DyCBfcDhDLm/lpmjkXoRLGoEkSpGxY&#10;j3ByFIIvYgVv37b3uDCJP5jJSSaOU6UjDkBVPk0zuoXwxNX24rXNoo45mPWWSGNykqSJq0hhYBZC&#10;WZgTVsAO1m+BRIDj+oYSk0OZPC3ecV5ubu6MBmZEqk0mlUcREfSFVgACB3K14u+F2LIiSddJAxfW&#10;JY5nuUgfVIKIF2L0IFAH1duGGQnSWJsdogQGJjRAoUNe5IXdiKq2JFnc8UyVpcaSYRxNO7SmR5mj&#10;0pHHZLRqSSWG24SrO5FbjHPUyXJa9T0fO4FokBNwBz77yhN+IUYk5dkTwsWklxyVURrqer1bhFYG&#10;r9lUQBXHnNz1uXxepYxkapJ3zIxDiTAtC0gfuYRFTlT9L6DpNMWoHjvb6p5riz4uS8s0qSQao1CC&#10;aNdRWgtG0JGxpRp+SOOrWH6XX1B60xPzBLyQSFlMmKikqXBrUNTsLrc6e+3zxyCErmhYXiBZIANA&#10;CXcjNhryZo6clSZUgBSWJdVnJegKT5njpeO6v4JY80nJcYSHp4qzBYGAL/luqoBj9iqpUm9IBGkU&#10;CCO7j8QjCjvy5IyzEP1MiVBLFJdlYzqkUgMD2/lJAoXxffSHIsb096WwhJHINaosiRxCMAaQ2pUb&#10;UCSV2kHuDXbcah9bZmXlc3ysdeocYyqSxFgoqgAKXWge2qQMbNih59Ps5ISgNYBi92CRy69bRylh&#10;yVCvSudaRQfS/I8PGyHmhhaISzMuRG6WI3DFSwr2BACdIDrv3PfjaH+o8H/3zI/+0/8A3vBXpxMe&#10;PDeLEgi1FYzLHIyl9Zq5HsKQBuSunZWABI7t/wAtl/8Auo/un/1PHZkTQhJGHMW4C8Y1XPMxt2bm&#10;+XlyAvkxMsI1xrAxAWQ+G0mrBNbECz2I4iTm8glnlMccsnTIkDgqpI2KqeoRrv3WiaqvjjC5WrCF&#10;poBjsykP7EjXqDuqAEu4J/kIJ8m9uAs/kzvmaRMYRKqgpENaSqvjeP2EjvZIB7Ld8YwS5cMNXv0j&#10;fC2fKikmedh+aiZSwgwz/wDe8g2OtW94PYl0ADb6vPDzkGPTKXlVEmjZjDKVLAfVQIBUPZptRB8e&#10;OJsf0qkAkyI7x9IUO7FDIyWKFkdRV72WAV9hXFhhxYUVY0x1LoyssxGkPqI1MUfUCK7AAe7uOEQR&#10;DNDAdU/QU6ISqxSSaY3L7E7eyMm7tN2N8LcHDjXM6zSTqpQasdmd4yV3JW/91GPAs6qBPDjMx8VZ&#10;TL14YWiQsVZQqHT2BRbLHuVY+0n47cQ8uyEyZJGnkCR+xIXjCwEEmwAy2GBBNq4VbNU3fggjmbFy&#10;VnkkBtIYxKI1K1psFSsesdQEH6rUgC6btwXNNDN0woWMzqpnMj1vQ2If2AWbpSp388T5WWcZmh0Q&#10;dPpe2ZywdFJ23UXJZrY+3478IGyoJIQ7ZDqyPfQbGchwDsdQ0oEY1VqaPnggiwJmRyERI0/XxY26&#10;DRaXiFNTvq0LQ1U+wbt/vK4ym5QWwsZgkRNySzzqUQ62H+7+bHfVJWsuR24reNnGTMhyVyY0LpJj&#10;JhfSG3+lk220dyNUfkjyWazoy5LO7CFVYmONykobT7lJArQUvcfzm/5uCCEvLky8PNKNFHGjNqVm&#10;26ShgsVxvtK8huvcAf27XWWSRpYYpWxtMpMSkIEltQPaxuvdese3TtUf3rM3M43EAbHoxKUSZFF6&#10;AAuo1oj860J6m97cNeSwdScZD5GPKsRjlSObWhUBrOhxZ1aP95rT53PDEHLr6Bv35QRA/L5ZcdoZ&#10;1MziYlK0JqIGopZCa7A1dEmydifPEcnLmRI5UScOklCJv0oWW/oDx79QoS36m18OeYZEL5ZMGhY1&#10;pmUl0BsMuqMR6EMxA1q0n+8ocEPnRh4ordsaKMBiYg7MSweNpU92oAjQZCKXv/xuyKpThGsVSSHI&#10;SF43kR2eVzjx4zxO7DxG7fQhUjXITew/3g7vDBy/KijafIL0VMSDptJpJ+htO41vepzrAqtvPFl5&#10;1+WmxsaTGxmw45lKRGOMO3UEm5Rh+mC7+Dv234AwspYg0U7SsFfTrjjfrsDpBWWh9TaKBH+C/wCf&#10;gi0JBE0TSLkzZKrAqrED+jCSRuI5PfrJJ9zeF/rwbCrflnaWLW0wKRU6+9GPu6nbSq1QfTbd9vDf&#10;mMqZGOsCLKIICyvq1o6BxWl3fTr/AP8AImx7HVwk5ViyzxTxwYsjxxyWZJJSlEbgqTSkfIFE/Dd+&#10;CCJIoMWijoccxoAIlAmx2J7aDsFB877NudtuFvM8NMRh7HE7EGGUfq6A4FUh1IaJu9Jr/EKvhtIs&#10;i5a44WOaOUKJ1TVUbabFsmsIL294Hc9uJJEV8fSy48chZo16UhyZQBsqsE1aFA3rX/y4UFkXr3yr&#10;BCTA0rJLE7NbqrpL9CrIPrLi+9+FoHbb5PlNSInV6hegSpUopOweRSGtq3CEihXxwdiYGPFH1chJ&#10;WEDiQhx09QO+sFzbJ3281te1CZccJDSrPpiyZCyxjGlcg/yGMOYyd/NOi7AHfehLknUvBE4nhURK&#10;8hAEgjOQf1bVf5WPZN/A8fHDkzxTRtFBFDkOzLc7rSaAKIU71Qsm1FfPFPlikx2VFWbpIokZ/eqm&#10;9/o91udwU2HBuPkLErLKRFrBZIlZw9AWOon0q3xXnxfFCsAsz68PeDhSnfSCJuVvPmQyRziOFJNI&#10;gUhktFNN7bYBvZ9IJFmhfAkKMix3mqomzHjfUplh6kbe0KT2VRsVbUC1LJCApPAc2bLOnWx8eTVG&#10;zwh5Q6MYyxWQKOmNRN+x9ZoWaPZZMeWTHSTHySEx95Y5AK0s2otEpOgEsTRQgjud9xxlUoFwNXfi&#10;Gt6ZQQwGtshjNKjSRyHX+TQKGhPtVI1BVATsX9g8h96vDLR8yCaIiZVjJf8AXKIJRYsSfOhfp2sN&#10;q/Y4YWYZJHEUSYrxjaTeQtGAWClN1WQn2gjsBtwu5lkwASDqxyyltL0NKsjb01C1AOwe26je33WK&#10;lKgBUl350giNg0xEUsWLAYXuKVAGSRUsjVZAKBw12F38r2LCOfJxYmYx4iyLEJNMbIGViLWUvI9o&#10;5oNTMRpPsU9uFUa/muvNjYcUH5bGsO7/AO8djZ0IbbQaGy2xOw1mqcumG8iwiDGkyp8dC0i9QszI&#10;mlqb9QqRp0hSUFn9b26aYggkEFw4/EEL4uZyRQrLIss8mS7iaNZGcLDqpXeZiQorVWgKo7D5GCsI&#10;OrUhaOdD0kmIkMahmZtL0D7lstQJJ079zxMeVyz6JsQFYwhSaJqKHS1MqqaIBGw1kDV9FbcQz4sZ&#10;gaN4NRZwwkIEZUKSGDuQyxgye0bgODRoHjRBEYQmCVpMpoo4r0spcqS57t2JI8D+33SnMaHMkgSH&#10;Ihx2WILlqCsbMRu+q7ZXshkHY3v54tOTjdPGePUMaV1QogQZBeu4DilpRsC258cLhFHFKJJZgyQp&#10;fTeRfqNUxI6hU6tgtggfy3txBbPKvhAbHKGcJhkx1jy5BEiICJQtA2fbRPskYncLsa/yFeZyZIo5&#10;mlVav9MQukYG1f4tq/qf34JWcMpYSAOFBUGESRpt9V01bdiFG9bjccQSFpJI+k0YmmYdRfLqNrai&#10;NQNbID8bHzN7RQ/Skglyba18ePpFTfKyVz3jx2yMeFiAcjIKyKWIpkGn3AHftV/PDlUyHlgBkOak&#10;al3eMsWZgb0gBgwC1Q1efPEuTCn5nIiMQlDqNIi1kROO1J4IIsgKfu18NYz0sMDIJWaNgBIyaBor&#10;awlsgHkEUdrB4Z8vj5fuFQDlwTZUPUhx5i8YLByQh0VTdyQaBKjSwFjcgjhfhcuEM0kn5cS9RQZo&#10;5WsRqdx1NLhQxHbc0PHfh1HNDkPHCGRZxsxSVaIJumjlKoAe+kDUPAB4nnWIjIhaJMYvQDBolRyO&#10;0nUUEg7D2hT/AFYVxcvkW6PBCyIJBKBC7xSRsGWJT1Y1Vm+lzRuNybC6vYtgjwWLOHkli6iwy6wu&#10;RNGqoAqjqEAsLpx9Zj91AeL4BfFMUQJRInK2kiupMsSkD6mCK0hWtFgWFobkDgYTSxIERmRGnDKM&#10;oLK7utFizNRGwGnTen6dr4nlfKAlgToHibMwZ2ilMMvUYkHGmp6hL7vImQewVQa3vVX6ZO4XN/tM&#10;4wlyGnyxjblZSCwUqHDayS0pHvpwqkNsxNFrBBmu6PBAVVcoxAxoJAC+saldTsqKRpJXYqSD7SeB&#10;2giiymyTGvVWYwmVBpYuxIYtHGLJG4se3SB5riSoqZ2oGoG8eMJJdTtmKcoSSwzvPDjRRpFLBFon&#10;Kh0KAqCjo6qwtgAQ2uTfV7T3MgxVelnyH0xkoJXQSo7LTH9URkRhh2L3ShVGkiuOMvObHzxojVYs&#10;ljCJrcBHCqI1kAO7Mb0g0Ku6WuMpslPykcDgRrFkayI2aDqFjrk6kaiRSLNgpSk0tWN14ST9x6U/&#10;MNYXwh7tS/PvWC8bm78swciWVm6yqRIQRHcbWqdcBAeofdpF+5abxx0S/G3m2NzvPfGWN8rlxzsK&#10;ARKLAn/MxlxAVt9QKav1CqFVAOxo94ueLG/Ksnm0SpDGMcRyxLcMp0ikla7vSd5Dp3IX2+OOgnq7&#10;kEeV6qxFmaaMz80izEkjZ416iN7R02LCYuDqICb1p6gC0yZ0j5gYqNMq1qHzpQXFfAReWsoskB8q&#10;eLt34iO/34WYYxPw9gn5ek+qKHGjGM5DB4go6gZgrCM/DIoUeOGzZsbZIBx1QN2ETksrEe7qkJ7g&#10;CDbBSSOw4N9B/msD0tywR5USxNjpDckXRaVEUAodnDVVWwKg7GuA8qCMzZEyxRYxdyBKxkQyHex0&#10;9Y9pJsMK1D6eNCUgBKRYAJD3awiuvbUEZnmMKBoGhGZLpLMxbQ+gE0FkKABV+Wo+SorcT/WDxxpA&#10;slLM5N9eOZkS7A1dMK1HyFBWq1NvwHlmAtjx48a/myGjeWM6k0sKJ1O1gA99at2JBHfjCPlvThjX&#10;KETBC4ikgTrSD3EkMxtFJO/ggC9qHD0pCS5L+XvEgsQdIeR8yZUVoZYopYF3lcxHrruFC/SXB2Gy&#10;krfizxx/rCeeGN5i0Gl2Zmjcaj8UoGogndQxA8CvIWEmOESCRUlCyFo5ZoWcoD30sPZYPk7Ld/sW&#10;+NNOk6xTGR4gVSFCgSvLCW1cBb+dI322HDMVGAAHn4/qL/MGlO8v3AGZgjmiRyYq5k79QiZJVViy&#10;KLJVGKqvyfYn21d+Krnn/V3MseLHRIo5AFmiMYQDtrLOpOgfLagQTYvsWEM+bh5phg1RTSKVkkkk&#10;1KwPdlFLVX/vLbff54hyoGzHKZGmTIitkZWVZHB/4W2k+zliNu/jihLAnSJCwTpziTmXNseXISDH&#10;P5SAYyRIgUZAky1vSdZBAJPuDgk+G37ZY0qIuLlQZMByVD9QZAKJkGG2eJnbewwNMhCiq7kcLZsB&#10;MQ4JlR3yWlVwJGLKkQOvTJY0aiBYaNqIJoGuDxI2TIMSWBwYpG6UmMAwpjQVGAGoElixI9xA39tc&#10;LKwQQzGLwFm5L5WRgRr+XwomlkmzIGUorK1hVUKqBgWIA91R1tqFHgVJ5ZBMQsUGKjN1FKKjtJjs&#10;FRtRpgaFqNR2BSj4uqcjjWN5cWANLFJGsjzoENgWSQT7nUkVuAdxYuitk5SuTkuOpFJFJp6gieyZ&#10;Sae0WiCn+NgAn1ktsCsvk3UH39oIqGZn50qllIaKYGIytIS6Iqk6nTSf063Vb9pXgHEx3Zo5YpGy&#10;ZS6uZtHTU6W0tGT0jQYnUtSL9t6HF+n5NCknUw4iRqZZY5dDLGxSx040ZCdzRF3tegHuoMUMIaKF&#10;GjDMqTKvu3N2Gd20tqJYBQfb2AIHEfVwPiPfsQRDOpkywRFIMlDGLaW2oC1p2UOpGwPTomwFDKQR&#10;mkWTNLkUrtHpqaIk+xRR1mZhrsEMgiYS1v8ATwPEGyHnESPDNjMVhLEA6R9YU11Oy/yNuNqIscT5&#10;mXJirB+XZopcuRlk7BNcaEv1HkIUFmBIoJv9SA7mXZzp50ggs8olaKSWOOOHHaYEFmV9lAKkowO5&#10;P82/fcgcRRYpEpcDGRQaaQ6HbqHb2mOirHwqPXyQdgFy/wBXTB5sTNmSRFLBVMYJO539nsYb7uA5&#10;PxvtLLzIZCExY8RjU6naGXTY2pnUIbNiyPb/AJ8ALh69YIhyzPjzSvNF05HqKOYsWj6fcHQos97Y&#10;Mb7C9uFrZ7tGDjujTQEAEQ9N9QPYBmKFSaIJLePbxZYo2yDK9GEMqshlfQsw+LLEk7Vtudv24xx4&#10;cZo5pJTDiyKzU6BiNV7akYFXU9wRuTYBvgJYO2fhxsYIUxczycjU2Yk08qgIGK0WU0SRpT6RuBVL&#10;fbg6GRZkySvVWOMoVkldfYPIG9qpHZqBGx+eIXmhlMsbmVvy4WQGDqKXDAgMWYUqA/UCL+Ce4y5f&#10;hSyo7ySFY2Yv0zqk1ITamUjejsAGG5G3EwRN+Yx83JjxsWfqMigHdnKGt9OtStfzGqJG9nibO5Zl&#10;Ygj6pjeJ3QoYkBQrdkMVLMG8EgGv8+I0xpEabNjljpHZOmwEMoGkDSsYBdiO4JAv5HDTHliyI0ja&#10;JUmRiVkd2YByKDan1MzUBaW2knuviK6jw/cEBDFkkZcYLFGk7FniAZrF2hV2AZK8kkUbFm+MXjMU&#10;WgGUFZVRpPZIodTQARj7aBvqB7T6v5gDNK0EEs2OjashY3lkneUxRvV6o1Wm0tdgEnetOshqE0OT&#10;nTmBXnijwTGyxIYSgklYUUY04ZgNgWADfVvdcLUoE1Bo4u3kRBEJZRBNAGcR6XmMzNbmZQKKpvYB&#10;N7MbaiKscKMRvzXTMKp+YQFQ80qQ9WyLKh/aCAW6g0tZrYfVxbJMKKOFq6kRWMFlsE6ANwI9Oiix&#10;LKtMWo9u5UQYEOqExCOVemzuqlxILYmpNbAkqNgUb/hoVfF0swZ/M99KX4xIDkDXrApkgxRDrWNg&#10;WJdCFVl/lJDLv9N22mmUKBZ9x4PNsZlL/lHVkyelHkyP0zKwjqAr7h+nQotobb4vg3mHLGlxcYpj&#10;RKjGW1aYdVipsE6zI6ApYTcXfFTHL3WaJs+CX8uspeOKP3lzYUs5kdY9UdUtEN9QXfi0MCGIL24f&#10;uCkmbORppup1ozJ7cdQhEakAIUKkBGskEuA1E7WODCcqdhLE6vF0R7GQyOAtWFXUSWs03UpgoJ+k&#10;Dg7MwoYkR8XIhKZYQskYT2ouxDoXvXex1SA3fcHiXEgwoDLPMohKRokClrfIDGm/TRPL2QSzdrph&#10;YJF4U5GIxXTjpEerpZ4pZ03DUCyqik6VayVelHe74EXCycKYu2LEWSIJ+kwKaGNlY2Z7L73YYg/4&#10;a4eMY2AeaIzrHsBjoC8Qv6FKsznbYggUDYUEcSZsWEsX5mN58VXCkDRqmJA3VtSIx0+Wa7B/qSCO&#10;YppTAsSs0KhCyCVUR45CD9L6aPgbFqHauFuT1pEVIUjeZgVn/MKGVxfeMyKq0T5W68jgzHyYzH+Y&#10;yRJHjqwEU5j6g1AUDKt0gJ7nY77cGx40WYIzPkquoPJHIIGtVU2Gjkf3EnaxvV9quymZYd8oIB5X&#10;y/FMMoy0xo3sx7IqhWIAvW/sevAT3KN74V80w+X4chgnikknCWksMnVQatwxZBRBXbS/YbcNOhkN&#10;lDDJkmSR2aJ4l3aMKTb0PdIzbaSdJuvnhYnLc+RchVTIeb8wEfHmjKkrZ1MbLEKEqkAVFP8AMB2Q&#10;qfLS4UQDkC1ed86Zt5QRzg8tXOaMyx5E2KiWHSRA6LsKMV2qg7/JvvxbMTkM0kaxYxxhjqzFchgw&#10;lND2gmWySO11Vg7jh96d9NZCLqTDyIsd4QJpFk1BiCAEskxhAdz9Tf8ALjc3JeXcshMEOfia2xEV&#10;9ZZ3RFG9kbg3vdAU3YjsJlzkLH0s7swtU8hzsPGIUHBDtxjQ+R6fy+VwnJySxGTBUKER6DJdtpJt&#10;dJBBUksVO5o+5a/DywytKyzRtLDIsjopLZGkn6CEJCqd7YnQwA2FVxun8QMnA5hlJgREBBHqxEtR&#10;qT+ZSN4x8LZRkG5ck8ULDw5IJpZEgxsO4lWZ5GTTMqHTVMtlgBuVanPz34spV0t1frCSEgPi8iPO&#10;K6IZMGWPKaUXNI0dGF9dIANBC6QgHdWDEUoOm7PFkwZFgWWpWylnuVgAuqI0d1mAGgRjZjIBa7AP&#10;2AebjhSpgVJ4XfU+Rv0IlIGo6D3K1YGsad1ra+CMbFlULrdbc3piDKwhJauiCwQRsKbUXUpdtttw&#10;olg8VcajxgOSKXpRQKMgdQyTRStJcJV2OpVUi9vaNRIr6goBHFXxoOY4vM4480yQRtJ+jMtyI2pi&#10;CCusspIOzKtmwe3G21ixMrHWNyS+KAiMiMVZWH+7d2FOSD9SCnYUr1wvhxYYociGSObLWIl4w4DC&#10;PW1BFBJkXT3Fk6RttwpagpJFRz/vrzgIcM984XjJh6ZDSGfSx6YMdSiRj7dcgAUirIskkMVbccYP&#10;AIjGJIXZZ3DPKzqZOmKIS4yWQFtghQkXvt2FnTI66dFnaINvE1x6QvfU7C3KiqA87eeCJkp49MJD&#10;SAMumW2YKLaV1sBQNxGLG5umIrjMZiBTC/r1a3jWKfL4+X7g/MzEnQLpJOORGgkQsCAKsuoC7f4l&#10;NAfe6VnEjPtlZRN1FkjZJgdrBKaZAAqk0PqN9+PukySR9RpnMpJVZNtNm9J3BUgV7lD/ALAjhg0O&#10;SiRP+XQpuElcltCnuL0IzKPknV4K8AmSxVlA6dmv6s8SEMXf8RnFnyspZYkU4hI6UZ1E6/bvGBT3&#10;eoutlSLH3rOfiiNlPTI/MzdSUY50upPuGvX7t/8A9b7avauHTK8LnTHGWbcyhym9dgpBBI+Xej/K&#10;AeK/kyZbT6UmRwysoBjWtXkMulS5Hg+D5rixWFCmf9+PCBYJZsu/xEWTBBFCylhCpJOlx1ZXVu+r&#10;TpiC/AD15FncUnnONhpiykCeQOKi6O1t5GlnG4G4CgqQBwzyeaMjJHOHmnk1x04pY9NgfpqLUDbs&#10;G8GvPFM55zh41CAnHkW1WYBmViSNgZGAT4sKNt6G/HP2xSDLUkk4moBVy9Bw48xFpYbCDRjV6MHc&#10;ni3nkY63+v8AmMmFMyxSFsfQ7vHOFDFx5YiNNxWwptwAWFcV38Hkg5xz6bPi1PolXqaDrqn3BNtp&#10;PmgrX2sA8Wv12mNk4udLkBTmJDIFBQ+4FSdRZgFs1YYXRNUe/Gf8LnKoMvmiyZeRDhGWeViZo9aF&#10;Edhcxi7BiNlJHfji7FLAm0fMuTQFw9Gd20LNHU2qY8lKQwYAOE5OGsQfy+WUd025riY3KMt558lZ&#10;44dOArselEyoKJBHsCIGsAH9t9XHUf1H6kPqDnUmBHI2QVkSzCTGemB9cTLZPyVJZn/lFHVxvH8R&#10;s8535yI5UMaQPJBjiAyxRydIaTJIikiRCgGkMTtsbvfS3p7kPWyYsiXO1RiYuVRLdgrfWqoDoW90&#10;cCh3dgduPWy56foTRLADNiaCzBuhjmrCsAIcAB8VntTUNQDhwjY3pHl2RgzxTl5JcWZkjRjKA4kX&#10;YLK5srY9vTYllAs78bUo/wCJf/65v+3CXl2HWLFEGH5fWMmN+mVMkyC2JkO0hddwyWC3868WXrYP&#10;/uuf/wDL/wD9eO3JmywgAprn9WZa/l/QjGpOIu7dP3F3kggjlaSVpeo8rFJ+t1ixs2EXelG21mj5&#10;oXxzLk5cECyGKSQrbJqrX07o28YJLEdlMZ2P82/E0imTprI0dQpFomRXAD2PcgB0EdwbP1f34dR4&#10;cGWVJtnUgBXIUS6huypShq7mmAJ2vjK4NiD1jXEPLMv86JWVRCAgaZSxkk6VD2CMgG73K6Vo73d8&#10;fZyygxSwSMMSP9N7WQMQw3GgK4NHtQJrvwbk4sGGolxkbGmDRh2l0KAAQCdJJsadl3J3/ewWzsnH&#10;mYqI3gmJdhoMrRgA0UUbg2OzbbjTe/CIYEOAXuHt+4WZLsQ0GKmPCvT/AN7llwWBNkKdGokncBgo&#10;PbSa4PggaIRVFERIqvMUjtXAF32ZRbHbTpYL4F1wNJlQ9SbIycj8zS6Y4njjQhW+I/Gknv7T50na&#10;nvLHixqZJ4BJLAXIdnZUvelVtSlgNiAtWO3bghcYZUDHHGoRt1GHTRdcegCqAj/lAHdrN324UZOL&#10;MrpCixBZbAGqGnNAiMghSKIqyAT/AIuG+XgZTATATzxSAmoCz9MEbbAhj8kxpSVudtvsTGj/AEVW&#10;BmIjfXI20dAEqrP7jZOx6q9+1DgPt6/mCKNmwZeJM88OIiyINSJFTmSN2DMQ1kA22/TP0/zPvGX3&#10;JoZMrGZek8KSBWnikTW72TVfQdz7hTPH86+3DDmAwoXsI+qRImeOM64hZNq3iQK7arv31QqjwfCc&#10;aBWb81LK8YRWjiHS6QoFbQEmTQzkjbsPseJAJt6iCB15cuPLK7E/lzFcDzroC37BpiqS4VJ31mq7&#10;cH5GAFw8WcRpkSxrZ6DiMlT2IMZYyOhGoD+9cGtKrMZSZGeRGqBqRGP8psbua/8AVa9/2PAceZI0&#10;DGSJMadZF6ZFBFOoWhQ9tSD3EhO+xJ+ucKhYN1HvBGfLY4JcUy5SyLkyRhccOzSBpEJUtK6bj77E&#10;/wDGDr4kk5ekaSoAzzMruUaQCRgveMaNJkDfX1LJA8yVXA0ofHRGMk7BidWLjAosbf4ww1pKgJcm&#10;Q3Rc9934jjzVkQNK7RyiNjpkI/3Sg6XLoPC2D0+nUn8p78NFBUvxgjGGNMcRFMz8zGhEn5A65w/k&#10;pEnTPTkQuRqDjqaK8VwxQ8tky1kx8ho553RBDMrgBV7gxnaM6/N1JJXweK7LJPDNivhGSUZMOnUi&#10;XoRWsq6/URu++3UFAj4Gkypp8wyHKV6mfqLJE4Z5FQ+1m10FSvZ0x0x7Aa34mCH/ADvlkgx58n88&#10;ZWfJOjGX3VGN/d/6wVvvf9fHAXK+ZY64WSkmDNpxq3nkYRITYLIPrY3uCRt8Gr4WRzZbSmQl3yI5&#10;UcoZQEkB39rE+wnYEKoB7azexkmOmaizZYnOQ0hZo8cpJ7Qdo30e4fYtY83XBBGD9Mhkg/2V8iPq&#10;SNe0t9vd5NHtZNfyqb4HxRE8laYlfDQBmMhjaSzZBT+ftV/y3vd8N/yejHkbKM0MwBOPEwBEcVe0&#10;Ef42NXdLvt2HAWM0HSjmljkkkllCEtGkSFVNEPH3dFrvvxniCHDO3GDWmBDFyhWUKo1Qs5x1H06b&#10;0JRO+xr99uOMfDiOQ0uS8+XAAemaEKBq+qx7hXa9Xg7HhNm83iw26qSpJFHJoMWnUiAEmipQb/HT&#10;IWzuRxDJ6gjmVZYAjxiRT02DgICQCldx8jcjvxD1ZsneJiy58EWSq9PqxKE6esBiIyO1ZM1Ib+2o&#10;/wDCKB4r0/KMlNWQomRcdaYARzM6E+52fqAkHuDT12+eOZ+etkHoNKsUI+mOxKq0L3uNB7q7gl17&#10;aeGEPNGycfTGI7U6WeV3S463IBCJXerbbihUk3TWgrQ5nn/cVSLl3dh4CJuX4sLxN/tABKJ7QUaR&#10;k/w9P5B7G7v2niF8PEnmaFRkZHUZFX2HpRADdQKfTJq9pIJq7+eOGi0KMrFhAXWA8gYIpJFH6GqQ&#10;XsGOw2sjvwPiyyR5RAzRDC/vbpib2SOWFszxsyhiQDemNQdakjfjIxNgT0iwsM4m5pyX8qrxonQD&#10;IpLzao0UVQ1fX9LLoZNQ2JbTsBxUWwPzhOOHlnjjjRtUGhFd4ySqdV6bSWNNSncKaO/F5zOmEQT5&#10;BZVErrJrLsmoEAtqjCsxq0j2JDHYH3Cq8szZUy5T0EiaYhIZJEdW2vy2pHAFDTqTRWyCg3Fvlgip&#10;uLEfvXzgidOXSU4SGGBGKdQAgSiNQSzKxjplFe6M7NuTxHkyZcKrOrY6urGLUgQsY7ZVkJILK1AA&#10;IpINVSjtzk5vWdpJdSSRMywuzC3RL1nQ223t3Pt0+0qANQ5x8nEzI+m8BmUsGAltkX2m3CpXYBdO&#10;okWbXuOGISEsBqPxBGL+oJsOR4J4VlhKLH+ZiBRELLdFbNBydPfZiRY08L5MrroBEudMXcqyA26g&#10;hwyyR0Q2kkKWJOxAo6a4Kiw4afpTKzSq00eLM2j8usTnpNIAGl0n+UE6x86eBpcjKKqCJYIyAZJc&#10;VemUeRiGKysbGragCCo99iuNMEcNzGTE0xyRMoZv0G2aWqrR0mOkBSewCaOwI78K4xJmNKshmMuo&#10;sNf6b6VbVQXe1bzqdjXYjiGTHyYzNGxaWGI/7PPIrlmL/wCJ6ZHdT5QizZBoXxhjvm48kEjOuRWt&#10;C8VmSA7j3UViAr/Efq8niikkl3/XL1yiKkXvYj+zD1jlPGMlUMkMbLGUIKaSKHi+oLBIFi2Hffj5&#10;zoYSBp4mRL3WNQVPc7DQzC6Ftqrya3rmfLlOsipJk48cgEhmBKBh5HufTqOxJU71Y24Y4WexhQZb&#10;S5UcCBIVULqmJPcqASxHlrF/ftxKUkEfVTTL1pCiDV6sGux58b9eMNSywxiaTKkGtwTqANLQptVa&#10;/wD7EWNwNIHE+PmR5byxZMqCMD/Z9Xtkc9gQoJ0+PaoF37qPEuNymaYZEh6itpR4YpwsTFWHc9QH&#10;SoG1KPdRagN+Fx5fHjFMrKxzNJr0QrHPH04hf1tHahVvcNVeeNIDBneKxxl4MaBTIpjmeS4nkdmj&#10;sXW57ErvpJO445gmWXJEErwTsIw0eTHrADp/LbRhbG9EF+x9w4NrGypHeQIssZACvTQBQaNFnKhh&#10;YOwJv4G3Bpx4o1kmRYJHUDTIj3qUrvYsDfsOmQB3PniYK9j9xXcvNmzBIstSqsrQJDSszlStEkG9&#10;V7gqVSgDV9s+jkTRySFDFp0pEpUWTXsD3IBQ1E9xRoijR4PiRItT9FFfIbZo5FVo3YmqlaiW02KO&#10;oawD7hsCppoiyxnISNECrkFpUdnIPbR3Lf4NNIBsUBW+CCFMP5mAvkQSlJIXFY8jsi1qrpRgLrsk&#10;lt2obkazTcNRlQTM8ZSYZObT6JY9AjZAAQmkgNdLWiy/1ShiCDMIcXJld7MzyBInnIREKCtAjWva&#10;yD2uR523HHM+Ai5kmuWJTBGDEwbSqyhdqktdbMo0gBAVZrBJqyKBABd3gXLwuXLE2PJkD88J0kEc&#10;o60ZAFmNjSug/wDg6i3W4OwCXk8s0YkkmptcjJ0wJCwJoL02JMar/IxJcbnWRYBuVFBnLBLmrFFJ&#10;AGd3g/3kqxkGNy+xbelKlVks6QTR4i5MWjlOQ6o2Kuo9LJl0zmR7IJjX6UQ3pOw0sa31cVBV/wBW&#10;6xeCJsGWPCykyFaGF8HSS0YlP6JY2pKuGLWDoOq+2s3bdFsvo+oPxW5fgYUOdI+AplyBkEJjsrzP&#10;CoC6kJJ07diq9jqYsfQfnXMcTD9O5DTy6JnimeFP/ZxmNg3vTdlonTdhFsd146Jei8leefiRzDOm&#10;ikjOFIuFFJHAYcaWFHaRX68WrrsHlbSXKdL3IVZXDmSQKE1JoGyp+/xEB8/HXjwjvfA8uPyLC5eI&#10;YtGNi6LZo0ewovSzsWIH82+u+54q2TjSZqISy6EIUY8q/pg9w+se4KO5qgexNcMZw7flVURySsg0&#10;bOA0VCtbSWiMw7FbJNC2PeSNWj0ywQ4wMdrIJZ1kcatife21HwAor524sKEcxExW+nJjMRI0DMQQ&#10;FiBBYL26TUVOwsBlN137nieLJjEcbRSyREFjkCVYzR37XQXxe2588MsvFWYwF5EjC6zcB6wu7+hf&#10;ew8FkIAAP78ZYuNGmPLkM/UOowowiOm28iNwGKg/Vasfh+HAghxBA/LskZSxRKMkxB2YT6unb2dk&#10;dQwVCe91tYvvR+WYcfrT5gOK8y9JZdLMzpVABoXVCdtnfUTvZHgRMfShimkUxK2tOkEhMV9jpW7F&#10;2PD77324CbMlTIGPLK02NIhUX7kRdwAxJsBj31/O2/EwRiMaJXeaUPLDOgEUzG2D9lNh2Sh/hZtw&#10;Nw1kjDKw4yVMjEzqtERIDantYX2MSO0bMPkHtw2igxZIniV0iRGVpEZ2XWQLGkEFmWv8DC/H25wc&#10;WKYTBZYsUEsmvS1m/wCYx+5hYNEsCT3Xiq/tPT1EHP294VMsEuE8cihpUtwTMVZVjAKEo1FWqzpW&#10;g1VrOm+FeE4hWFpHaON5mGlVdSqqdmLn22SNN0TtYFDSGuZypJJVkeR8jpytFHGoIUlVoSq3TAKu&#10;CQQqubUatxqEC8qIfTDLrysZ1eDCWRpYpUb2sCrOelKNRDEagDsWosAmGBdg2gFbe8ZZ3qKM9N4J&#10;ZekVMmSsulfp7EaiQx3DB6UrVVvYTwc2jaR1gd11sXDIsaUx2KMQNThteouApH+EbgDc05ZkLkTz&#10;TQzxzsrQxR6TpAokNLFv7S24J2P1GkAPC5IJQseMgZ3ihEsdRlQzPQZW01a6ibdSIyuqiCCvFVO1&#10;MyByeGRfMU4z2/SnMjRfqSaZQdZBK6AwYyH3E2oJrttfH0uGQkeO88CwysA40Akxv3lkfSAjR+VU&#10;liSNQ2PFbw0z4olleXLnjvVJp1hURLVFQlSAa39wUBCFJIBPBkcmWpsxNLDkIzkCHV91VJSLVj3d&#10;tIFjc6uKpcGpFWJq5rb8cOcEc80xFEOPBmzyR5KZJx8KTE0yMYASVeStIo7gaQSKthsDxJ+Xx5YD&#10;iIytLjOvVkyyD1VPkREKNY7CSie4seRsqfXEkKxyf7MFygybRmRrteo7LKxVySQwC3uNgOKa+bly&#10;5LGZJoZZpihpnkpQCBIRJWpWFajGSG2tSO135ePL39NYIO5vyiWSbJhxBDFBSq8oKiQhjfs7nfxR&#10;H/xCuJeUen2xURpDkSFidLSMrRoV7ghNRZ73Hc+SALPBmBzSSIxyNBhvFBSOzGMs5XZXdS5kRfgH&#10;UA1mhXGfMedSZE00a4bjpoJE6UwMU6HwqkoUX7qSR/ymCPs6No9MccyzG6Z4SU0DwrGQmOq2NBN/&#10;gniRguTjjFky1gRQrMTErtYG51b6wpGyA0f8+GOFmR5OG79KLEdgvWErK7mhQWNVUFge9HSbFliN&#10;+FHMcdcmHIWOY44bpGGTV0Y5CD9IQswXfu2vv/LXEFQFzBGXLeWs8mUDnRZEa6SmssvWIug1G0A2&#10;9u2kj+pbR3Gs6Sxx4k0bAoQXSOUbaNT3brexPf4A4B5dzLHSNocnowvBIiq0TgiQ6QCSac7ndn6o&#10;IvZRwbNm43VbIliOWgjVUijbqaGutVBNye/uDMBuG4lxd6awQhzZcw5AllWNXD6oXxw7xyUu6sTY&#10;BGxvffceePsQTsC2RLkRZsspMb1J0jGPpRGDKdX+IspI8UBxZIxjrDLJGJryAdGkBDGPqouS1UaB&#10;DBXavaAeF+KhFytNPISToEkLMyUdwxAMZWuzjfwTY4oVgClfL8QQHJBknSWR5GymDTdQMFCRMAok&#10;looBdbgOwY6mam4JjKgAFTFGJKWN3Mg1hvcxQWAL+kWNqb23RklyYnEwGNlEhVAnRC4LWQ5dAwZw&#10;a206aIoq96GGyS8bMTrSJkQRmaOTUJBRC6yBoW+4YAE1QHihYgEAA1sfX8cPIghs3KjickHpNKEm&#10;EwMpkQbBowRtGgsgaU02O/cwzzJjZEMMbCSLJQyrMNLRroFsgBJJKyH3IoDeR8Dl80zxqDGrlDH1&#10;SNMjLp7oasaWX6g9ixtv3DeExiaUahjCcOiTIVSFJCLESrVyEnfSKrTfbaHoAKM55nVuEWT9whm+&#10;RUazyyLIMhCkYVSpW/ZqNgoRpoEUEN6WsgHgdEywMZHbGbGFjIhEzl5ETUQY4kOlCNlK0Dtt7SOP&#10;tcUyJGxkyQ51xlFFppUnTML0hBa6vcGFbkEcDYU0ELBZtbMZS8UQZWjBWgG/U/VkOv3dNQw02Q5O&#10;ni6VEli3HX2h0QpkO0UxjxwZGyWXVJrRhAhUFQGu9CkEAEd9gw7fO4M6LAciZmK/l0kXpqJAoJmR&#10;tQVw1En2hlu1WwbnzcQ8wkjnyHlRYWdwisQlggyaowSzAiwq2dQagqiraQzwNhxwMkuLjrKZ0fQU&#10;kEo1dRRM5V44zQqIIW+KscMggDRkxM8izaMyULIyldKIuoaht7bI+zHcb8TAyTDVLMOip1EKdXuq&#10;iwXxRv8AlF/fYcHx5mHIhAKywrGTFJIynUWO5LKzjWNyQac7aiDQ4jnxoolSSOR58NgGYRqVpjWo&#10;OOmyki+537bGyeCCE0Qkado5nMuIzj9KYGiP5SFGw8ka/ab3BO3F4xfybwiSeFGCJpoqUSMVpCh/&#10;p117iF2qu3hLCiZGgRajAt9KNC50hR2I2Kk17moUBsOJZ8qTFUdDTbr02ab3hpDtoSJx7ABt1Aws&#10;/bhc1QShSjYN6iCOTFK+TijFjR4YSQdP6hA1bFUDCjuAWKsBtanzvf0t6LweY4UkuTEGntZDqjPV&#10;3+rpiv3BdSC2wBHFV9D8jlzWGUYk6uhDGiQNoFEFixjR6re1ZlA8DfjtJyb09lQImfkv04ekgAiU&#10;xLtWpSlBjt/M7XsARx4jfG8EpUEAkPQtcfbW3bw6SUKmJoNLuCWYDzDnmbxRm5Llck5e4w0iWN49&#10;KJktqJBFaCpBZQfGkav8RvfjRvPebSwSGCGYxZB1HJCsD01BNm5DuqiwpLbAdr47beq8/l+XgDHS&#10;LGadF6agu6S7gC3C/WoAvWG1HwSOOqHqLkErZMszwwswkKmFCzP0ifYyKW1aRZbUNZ33F78dfcs9&#10;MyVQl2AFy+EC5yYZ5tq8G0Sik0socg+YtbPq1IpOJzDMlegqywL1HOW1SBoqFtO31G2qtSdqqgeM&#10;58ho1OKka5X5mWNjMiUuOHb6iWatF7fT/QcQKJcCSUtfRlm/LpBagRgAaTMzAMwvf3MCm5Db0Coz&#10;CqGBZIYZJVYqa1sW1VUclBdRGr/4BtZvjtksHjCpNGcVbiRY2/MSy4qBjHjTvGigHJSS2jkFCjZ0&#10;gEm9hqH24M5ZkpFLNEWikAiAiQx6emyklv1iiquteykA9ibuyFNzFYQmNIFlUqQ0pVDIHFH9PQdw&#10;SPejAlbslbsqsuXLgimaBkcFCtJMjBgVohFKWZE+rewrCrYi+FqW4Ibr+v3EBAYkl6AYbOzVvw0i&#10;+Tcw6kIkiKCJFGuNVFbjSQ0hdQVDbl1NqRenipZOcTlN1IzhsyV1IZJSjsD2DKWMmrcDUXttwAN+&#10;FySTv0pFfVH+UUvjzKWmd0FWU0okjA/yI6Lfusm+F/VkedFYya3UokTgkqN2Z5KU9OiQq06ldhTg&#10;XwlZDNmfLOJAagiwZBSeDUjzKrSokrraiOtivTc6ysm3UKkqt6tjfDLJhbFQg46RxHHUJMrhnQ1q&#10;A6YITS4/nkZLFkE7DiuHmiY2Kiw4oyH1aZ2bU7xIpJLgKvTnBb4bWNrAoDiTHzUz5lkqWOVCmgTh&#10;EgSIirkLtZb4VzrBI0r7eMXesENMIRqElRp4yI7IcFkGq/bHdGj3v6bruBfBWKkKZVSqzqtFRqcB&#10;GNMGYLap33Om+3bhQzJHklpMqZpRftMQ0lL9unSApJG9qzDsRZs8OljjlxjHAWinkYuZZGKrJsTp&#10;KhKXtRPUJ7/1kTUi961AvXhl1ghtnw4UishnRUeMXKF1FW83ROuxsLF9hfbilZ8eLjSxNIqTYiap&#10;I5S7KXeqCvGtErfhVJHe+3Bq5mV1ESXEiIsqojBIYId2JOmwDZ1W+9UD4S5plVnn6LZDqzKIntUU&#10;P5IFbeLFeLri2MKH0CqjmweuZr3m0RVxoxfn33aK5zjJnncBcfDSIoQj4mkOm2zSuyiRjVW0nb/h&#10;u+Na89bHggjQTpMXWTrFyqyCRd6jD2oNULVyD3veuNxz4ODy6KbMDIJMiA0GGpUZ19yo7kIgU37i&#10;dIA/m2B68+rchAXjEmJCIyziVZTIzNZYBlCooFnuGI3FKRxw94LnpQoyQ6yaVpUh2FePA6xr2WWZ&#10;kxKVMEEg2YXDAl6Pmo1sQI0x6+hfnOPpjz8jl7yRmJX6T5TaV2LnpsAdv/Vs4XcGgONufg16eh5P&#10;ydThZwypJxT5UsKQs6ge/VEpTSt2BYuxSkdzr/GxsrNyoZYpsfMDOUbHkkClr86WVmRVO6sGAPYj&#10;txvnkAyeX8oWF0ghjA3EECh5tBv61VQpB2Wvqo388J3SjaFLUqeksR9JFi7Ek6f/AKRV3qGjobwQ&#10;lMqWJZSS/wBSbkAMwYhyxIv0AdoqnrNw8qqB1XgyQzOwJStQsnWNWgIfj2d73FnejMbW65eZ+X6Y&#10;lYRwxiMLNELtnjbdkB1DSVNd/I4onqXnseXzmWFBkTpPNonjjLBISDQMulmI8HQukjsT3XjZXpdM&#10;g9PF5d0kUXK0s2rVIy940BC6AoAUE6Ca3sk8enloDhxUAHWobV4400zAgJLYSAQwYgc+JZwKZaxt&#10;rDx444PzciRCCRl6UeyEFTpVgqhBSimYWfi+44ddPC/wQ/8A0Z/78JclZZ8bQyyxwGNFaWMu6xuv&#10;eMkAdLU+5cF0J3Ze54Uf6q5h/jn/APph/wDVcdNBNQA/XkND/XKM0bdZ3ycebEEmOsSorxyumko2&#10;22va037XYob3fHGM+XFCfzMmKz1oieGwXRTsVBvc7Cxsd+MDJC0EjE2iw2WZQSw3IBWgVI87fO23&#10;AGLkrGZAv68iKoiMhtQj7soA3AHihV+eI+YgUAGnp30etY2fL4+X7ieTKypcloJYNakakZgxNDb2&#10;jsNtzsb+/fiZY5ekuqkqU0jkq6o10WBvUo8327cK8jmmMJg3XaOQAIyJdBrsrsfjuPFdj24PyOb4&#10;0cceTEpcaVV/51vsO3yft3sdq4rDAGAGgaA58RsthJAI1iiZkdwwZmUd2VSBbXsB8beeJ8H81jqW&#10;mcusTgKdIL9Nu1AWDYG4H73wKmdDkSAPGUjlOoKiFdUtbHagCV/b53HEuRkkCSHWUCRKLHZwaCBa&#10;7Fe7HftwQlk/9vL99tyc88xl1SCDJlRWU6V1UuliA9qQGUkbCrHBC5ZiilhxCYtCe5ppQxckWdjV&#10;gk9/n7cVOJ5Y2cu3Wncgx2h0LH4o3X7mwdr4LErSoYpTjyum0jqQg0qbCnfY+NV799uAVIGsVjM8&#10;wjM+iYIzGFY5ZIyW/UK0ADZCtqotRIAJI234N5XzKNncLp9yO2RLqHda0qCfpO1HvY7VvxTsvrT5&#10;D/klk/LB2kYKpIDhPbpI+oBdlI7mgdzwvihyVkyEjdmjKF11MVDOT71UbFSDQGr/AJMeLlISKknT&#10;LnrEsaHW3SNxNLjS4alEkaSmYNGTcQX6tL3Xf5of5DjCEwxrE1tOHaNRE99Q2QQCexJIsfA2vimw&#10;/wCssXGjj6TQiaMY7Es7hQU1tkLfYKSFIba9z4p/yhoi35KZyHx1YmYltRLkaCFOy2fpIOoXY2I4&#10;gKZmHMOa21tanhERa45YZxJE0jUqOHjh9yRNGNMahqs2xDNXceKrhY+OyyDMiCgIpwjHIDZjY+6R&#10;UINn4J2/5cZxwrgspx433ZWUgljugErvq3uu9bf/ACiwcnMljllSaPKWMxrIqoLY6GBYq1mixAUA&#10;97FXZ4sF66jwzPfnBBhaHlQ1ZYmWFiFjkWIquuRaUaz9KhiCdO9WduFy4zTZcGMk6jGhWXLecIXO&#10;qQWqGhqL1upPt8kUN+RNPzSJockTQYqOjxQT0WCsQQSwrfVY/wDhNdyBxYYoo8GEKZFjmmjYK5BL&#10;CvahW/bSpepTe1CvmPmHQd9nsVIq+cYo4kjjVZchqVShJcqvZ3VewYi7rttxlPmHFw1RrhyJEApd&#10;211tprdh3vt+99y8NcODLE+V1HbTIuulpwTYYAWPcd7rbsN74myThPM2QANSkCCNhqZAQKOk0Nj8&#10;d/PnifmcPOCKNPzPJx13GTlMWUFQxIs9mok7LdkWft8cMoZsl0CyTCNpQXjQpWjbv7ro3/KDZ/rX&#10;E+VipOes0jx65T7QlCNiCAyaaIG26naxYHH2DjCKSSHKmSevptgSou1ZQDYbtf279q4XFEk4lA3v&#10;w7ZvzFYzOTcwy2YZeSkePG6uxA2cE7qTY0mu1+fPkFJy6OJI3bRGgcsiqTpm0gAOST3HkHY/fi1Z&#10;uRjyY4ij0S29GMU30igWN2WB3FCiDv24QSkTLC+VG8b4rOsccZpJF/l1Da2A8VX7nipJANBcNx9O&#10;+TxKk4s26RzBG7iWZkSZ5G0xKtDSgGkEHtYO+w7D+zqHEZiKVFMaqZWB1Kx+4+av2jb+98BYmIhV&#10;8hiY1EepVZ6KA+WXYHUewFGvkd7JjST40I6XTMbpZbSBqJuhZ3ZiBXC3KqEO1aX49D6+ECQQGOsJ&#10;s7IMSpBjxyvccrKIgdIUKxDsvj3bnuT5IratYOZmKDDO7Xqp1C0xVm0qGJ3Kgdu40gbkG+H2ZBNP&#10;HNKjtjyEbWSrH/EEFFbY2SDW9fJ4RLJPBNJHBH1MmDSJPzDfqPY32PtLIF2ANaQO3c0AOr9OTfmL&#10;QTlTz5cTwyoNKER9RTo09M6g6IaL6vduT7R22O8/RxYoceQvK+RK7pExNxx9QEKWO63fgHY/HDGW&#10;KHJijMZZJgy9cFbjoi5m1/zJva/fY1dcAw4uVJIkUrocNHZ0iEdy6Vu3vapGNFFqqI/rUoKjfkGf&#10;8wQMuKhgaeeciWFnReoNWpW1FlBuiR9VC9hX7w4sasBklnSSI3DpDRo5PYOnYr5ND73wRkctyM+Q&#10;QxxNFg451xuzFJeq1h2lFWSo+ldh288YzRzLLFBE7SxJJFExAto6FkkdmU0QO9AXw1KFAC1LPTlZ&#10;4I4xpOrNPHIiRyQgMSTR0OTZZid1JGwJI78MZUxbx4kLtCqsZOidaFm7hyxCkbkGz7QSQRwkyIIc&#10;h5Op+YhMbPHqjBV5lQsOmfBXew3nweIMfBzejO6LlRQTjpI0ysipEoOok0AhY7E76huN9+GgkioY&#10;wQ+lX8wQiurYpLKq2uoOo2ujTAdq7D9uFy8uQpJf/rXETxrtdn4BFGtyRRPk8RxY2QpJDJFDAVRW&#10;V7ZgO677H7m9R+OGWKIHmkjDsslCmbaMNQJN/UGrbfY/0viYLQJLyuOXTCyzr00kAeQgQtGBaoFJ&#10;3Fj2k7i9+IMDFKCFliIYko7fT0lB2pQNyRVEVfz54u0UcLdCEMmVI/ukCqXUg7FfdsK81fg1twJm&#10;wKGcsPyxUFUZQqRDwCVJ9zVex28jtwC4fWKKSC5zA9IFfmfQZY1UvIQEj1my1mqttq32A2+3CHJO&#10;Q0koeFQGJDszUQDvpVRsQP8AobvhxNyifLSJFldxHUglUVY3pgxo7Dso3Pi6rgETRQDIidY5JIDZ&#10;EpNyMBuutuzN8De+Hu5I0bzhULlSPHTUkysCG6sbgknbvZO1f8/88ochZZUEbOyFFqtlIUb6VHY/&#10;AI3A24y6ZzmV0hVHBDPGWGnp3aijuCoNHuG8cfNjuuU2NjtGzlCymFR7SF7eBsdiPPx5MwQfoj1d&#10;WGZO4VEkpdMyEMx0m7IA0i+5O1HhVm5X5jInyIjDrEsSzQRoAwDKFLL4IUi9iSCe3HMfVi1Y+REr&#10;L0nm6jfyyUxZADRKnUCSp1Eg6eK1hzZWFz2GOaGFOT5cTGXKDFmWdGJVUDDffcljtW5I4IIu3L1Y&#10;5CifXHjUZfatACPZnF+Wa22vv54sOQmXJHG0cOMYJIi6vPpDNpPs0AlSHqidXYCyfgMEZAlK10Uh&#10;EolXyW2UfJJ2JA9pBN7b8ZJPizDHEsbnQ4jAZjte3UHjQCd/saHk8EEVt58mXKnT8p0oiiorlgql&#10;gQGKmwKcgEUAaUjcm+JkhbHmddKLI0aq0xY6RYJB0k0NPlhsL/YcNs08ujinWb9RhMX0LZ0ou5fw&#10;yGxYG4tSu/Fai5zHPlIkQMyNCV0tVqqtRYgbkVWokEDxtvxUBTuTfLst6wRL6oE03JoUORHKhxpl&#10;ZtlZlA0tHY3o77Dxdb8aT9A+nFXnMssSdDTkB5kNiMyMS+rYe5mIpRtbEXvxvbnSoeVRwT4gbqsT&#10;EIgQRrII3G4AIDff7DYzeicHCgxXfNji1vMxcBAHDRsSrORuCFFFQB57bWYQ7mpenDQRL0biT4t7&#10;QXzTNfHwhcYmnUFWGkrJEKpRSDTa1RHcb/HAnKsoCNNUcTa1LjWSWZ/OoMdv++324sGTBBNM3MkK&#10;LFNI4WL3aXTtr0nydyQN9+3CuWJYZVmxYYHxVBLE/wC8Qm/pUnsDe5BJ38cWBrTI+d4iMHSZf1Ai&#10;nrMSisNJ/wDh2qhXavsfN8LM+XLw4j75CWO8Si1UMewHjbax+/fhquUGdOoZJUkYAOq2i7fzLRCg&#10;EUfuPnjObJgI6Zj60hJIv+UkbCxsQD4I/b7M+Zw8/wBQVq+tOUKsVc6aEDFCOZEBZJtQbUDe3ltv&#10;nttwDkYTDRE0/RynDk44UsSVPtIUgH3Hffet77cO0liw9FCaKd7Bs+wbXtZBA3BvawdtuC0fFkPU&#10;6gGWoJ682+57Kj0SwH7UPm7uPmHQd9nsVIQacpIKmWRGWM22jdrG/c2TtQDbDxXCbGnyYGR1XIjR&#10;pGBLAsSBYJI8k+Fo/wBe/F0mMjr+u3UfWAkSdip+pj7aNiq+378QzGGKSBhHT3pCNREYTuSD5Pj+&#10;/ccQVkhmEQSAQCbwplmyh0NBM2mR9d2ZENEoCuwQb0CNx2Pe+IcSeSNkmDMkqymLv7jdkVW7AE2e&#10;7Ht24JfIEOQMiOK3aeQuJSRG+sgkn+WgBS1vd3fAzZMCGSRI1aVZ1cJWpVokCh3LfLCu4N1xQlg9&#10;2vyiybjmIjzJ3hLyGaSTJfUkhILKF3LWGvtdkHsP23EiQhujHOrRyIxGQLJAYFnUMADSk0QK0kV8&#10;ktpOYQRxtO2PjzjIc2oa2WQ7Na+O1UNrGriFp4RGVeeGAKQTEsVF2KnZG/lBP1HsSCT34rjSRUdP&#10;DvpD4zxcuY40kSyKIIVYOyhf1ApIZW7EUTQq77nzw7PNMPLxziRQS4z4+Gg6+saJCVGrTsSN6sD7&#10;jsOKpirFIwUBgC7MyjUF3IClj2IY9h2sdjxbcXABAVDDNDpBnLLoZATVar7jYgdzVfvASlQeo7v2&#10;3KCKo+O7CdHnDNLGBrCnTpSyUrb3gMKugbsb8Cz4EOT75mECxRqIW1Bi+gkFpO24J3o+QCSDxb+Y&#10;YiyY8kkccEBxlLqqPraSJSGVCosGU7KLPYjimZEM88mNkpHJBCjl3jlbd1UhTa770LsCjdd64thS&#10;C7W4mCCI+URyI7FY3ik3eRWVRYGoiNAdye9N5+1DitZmFL1mImcxpca0LVkWyqgiyCK38WAOHZzH&#10;wonRlR8a5K00rqG8/vVVex70a4Cwso5MkY6fSihcn3repSbOo7BlN15+588SSGrZwOvH8vBAWHC0&#10;vTWfqwqxsEg6nI2/cAjv4v8AvxJnLlNE0WNFLkLGxEYkYqgWqP1UbHgizXf54f5uLk6GKFQzgHH0&#10;0wBYk6dR+nUDsANv78fQSRAB8vU8kKoHiRdbluxBVbHzv/W+KhlPTPyp1y7rBFVxOVZ5YvKnRilQ&#10;kRr7yrDs2o+T8X+w4fpgSkJpDhgu9FhqI7GQCqHna6/bi0DJx5kCwRxxP20Sgml3JO52I3FfN9yK&#10;4GVjM0sQkCKAAZkX22fg76jQrx3N8WIBDZQRWstRG8IDyMXDKYUc+16PuJF0pYXexIP9ioTLGirL&#10;mtDOQGEYF+z/AAkb+499/Pngt8SbW3ShQQFlH5pqJsd6uyGP2P8AbiHmokiijkWNQzSpE+QANTLs&#10;Qtn6fg/07bHhRDPR2LO/KjeL/hoIChDCZJZZJkiSbz5Ri1Gh3DtalewNULHDnJWXOwXghljJWXqH&#10;XQNBRd2QQS9qKuwCRtVhRAiHqSj9FGozKw1UzAi7NKLoavufvZGLpWT3IW91haNGM036grdtgLFA&#10;Cj271NTZoIz5birHEplWJeqArncOzAtYZdgyACiR2BFVx9PDLJFLIGCtiTBUgABjkQ/UbFk7aiti&#10;7O29ccz5vUkjlCBZogRFjKK0qG02VO9kbgm9/wDIuVDHEHjXRkTMrFabSqadWsk2prcBvn77cEXQ&#10;Pq5B/wAfmFkDIJn6Y6YaGRTEiWA7WXJFbbmh2NdvjgQwwBUjTGfrwxyy9QMrWa3Is3rH8oI7/aiD&#10;MSLXIGR+i4lZ5hJQElWdAOxZSCtrXc7b8c5uIGyGdI51DJREbUsZOn3Xq31mqBqgNr34lJwl+8ob&#10;A+NMciOMiKdJIm0iNyRr0qpDEV7t97P2324Gm1SKjGaQGpVaJhZVmYqAykbk0dBNAV99z8crFlxp&#10;IzFoovrckg2ACJCD7WBvc9xRG3BmTitHCltG2RMrHWjBmSE0wurGoUApsUfjh7X4B/MD8wRVOWRN&#10;NlIiRyIuIJVcS7dQCzqI7d+xojevjh3k8wnxoS6ymGEUJYNAAA7WDW4K/F97q64EggyWkdj1o1jU&#10;9V3B9wPyB9QrfuBvuCL4Y5K4+fHFD1AxWNkKlLD0NqJ2BHc34++/BBDLlU+HNHGYHsSg26OaujdA&#10;DZq3/fxw8h5eS8UzRpPjpJqlEgLMqiqodqB77/O44pvLuWzYrtJEUgWOJm0saQ0PcwI8/YDcbfu3&#10;f1A8vRx8XIaDqaY5GAAQaSFc21lgd6Nftxn2kkSVtmL6VEQ4ds/6947lfh9DyaPlmPNAIRkA6njQ&#10;qoZTX1D9tu4rz8cbRyebBI2hiULDIUjBRRJ0dRqyL2B3N7m6vuOND/hQ+M0cRJSUqUjkIIYP8syj&#10;YC9/t/z3DzOKSGQy8qVRFTmXGc0NX+IOwojYkAfT/Y8fKd9TFHaATUYgzBnDVYDhUu9mi0hAKgxq&#10;9Db/AGHjbzs8Vb1nj43LEmyIpopDLEgMzX+mWX3NQG+xIoC++9cdZfU/qOHHaSNJVeU0v5pdRKKe&#10;4K0SLN9/Hx342t+IPPpPyyrqULbJLZKxFwKIUjuw++1fseOt3OYurHIsMxEsqimAWRWY7rb+P+IU&#10;a/euPV/Ds1Bk0NkijMSSEg9684ftSFggLdmbmWBcf0Q7vBGFnY+RFpnOsTdSRWbdJW1aUZzZZbIP&#10;u22q/vlCtwzyzBZZ45W6ID3oRtlUAVpRTtsDe/zxV8IvBFUsPUdXSFluw5sW6g0QoYiqoXd8WKYx&#10;45y4lmHXjWG4yA3uO7DUtEspJ2HYmtx39OpQIYZ34W4VjGpIALEuOI4e8DSlysEscC62kCyK30Ci&#10;SxWvdRBsnc7HwDwzxp8dZnilMRkUGSM6QU06b+nya/qSAfjhRLOp60zMUbpRlIgDu4FWTXd9rC19&#10;zW/AkaZsnUyo2jihZApWRSpR4wGBQbjfTsAd+9E8KUWBIhRDjS3kXi+D8rNGMovEqCIJ7QqajZJA&#10;A9ylT4Ox7ffiq5hignmjhXTISrJOwLIWc6iPaDpYg0B2re+EcGZkJOUaX811dREJDKrG9iCKo32/&#10;8TwVM7xzqjsYpMyEMpUFkiVNSn7BlA2awdWx2rjOosCe7xI41hnkNBLCY2XoMgUyvENBJK2TR2Or&#10;47gnfhIHxFE0ksMsnUIgEoZ1WM3UchCkDX3UHc7Xx87aKxldpFEzGaaQ62jHttgxOli90V3rsO3G&#10;DkDq1OogLoyRfys49yFrF+2vtQO3jjEoKuR5284skYiztR4bMs0eMzpK8uhF9lFnCgbWRTBq+e/n&#10;44H/ANbZ2BDDKkcmQuoh0exoEm1AE3Q+Pt2HBODkCRZZXpciQlXjBFUq/VYJN1VAj4He+I0jx5sl&#10;WkmaSB6LQMtEsCd0Y/cbgVt44piYizuPW+fnEhBq9GtS/nDODKC4yylTD1GdtasXZdQ3vVYI37A/&#10;124U5mSpaBTGZcfQ6yPGSJGkayrVtpr+o778MZkiELooGOhY9FXJJO3evAOwAPx37cATY0ywx2ol&#10;WNQ7PGASd7vSN2+d7HF8RYjzsR4ZcOsRhLgEUfk4F/KKplfncmFhFq/Kx61WGUgFwLttyQa7dtvi&#10;rrR/qVmSRotUeOruVLOoYGzQuxR3+DW3G8M6aOFn6WSjNLqAgcMF1EHdfCkHYr2PgHjrJ6u5lkSc&#10;wAnZ5IoJW9iJahdW9ke0jtv3XbvR4w7RNwkhqNfi/Du1nMbZKMTVYBVhR7eDNp+RFl9OYBEijKys&#10;eYQsWqOJUZy1FffQJofcV+/Fo9R8ymxMRUxGfFaIgFyCQwk2Cm9go76qsXZo8cejk5a+H+ZMEbSG&#10;LTGVb9VG7i1c0WN+Ntr+/Crn+THnTSLNKDFA6qYuxZk8VsTdUwFkn9uN+wqTgNKkC92Nr2PDOrcC&#10;ZMUn7iCBQUNAGFal39YpnpPkjZ2Zk5ju8+Qc6TUS1KxU6ksGgwZiGrtSgn447A8lEOKuOsmIkcsT&#10;FpJl+mV9X0D4JarGwrtZviicnSCA4zSIuCkkRZQilbvYO6/NE0SbBq+3FpxMpFkaDU+QnUOqYtt5&#10;oaTQBYi6FbXvvx0JYqS/Bm837tGCYVTLn28PONpY3MGGYqSGJcdgsroGVl1LQAANBlYn3DuN+/fh&#10;p/rxP8EP/wBGP+3FOQrFjHTFG3VQvjrIaOpaGlTfYm7A7kH544/PZ/8A+jsP/wA/142pdgwJLB6H&#10;ga9RC/l8fL9xs5ISItRkRpWKqUkXSt+VYV3/AG+b78DyYGmVGZfy/wBS6xYsHsoINVvQsG+3fg/K&#10;nbD1QyQoVV7WVu6kjcDY9zvW9bcKYMuLKZhJK5kglBEJBIZR2Wj/ACjx99rI4qEpGXj3+o2RBDyO&#10;SSRZUWN4mn/2h9BLKi3ufIs7WAPHjhni8ux8WXSZB0XZwivRUWb2Wu91+wPY8Exc3jiaSPonHWSt&#10;EbISWYCl2B/mPz3PBsaDMljxZjG7yjWoC6CCBdBjvtVEDc/NcWghdl4+OglSRgsRS45EoBGG1mgN&#10;Pn71/bgMYUMeKBkqk0TXIZ1epEA7FTe4I2oHv99uJua4boNAISMMUKIDKdyQG8nb48f34TzlocaG&#10;JUOQqlgWfUgBPjRfaqvuL+exIzwbK+I+EDGqiM0hC6jM1WAy12+aG3AowhqVceAP1YSCCQHIq9Ug&#10;G5buNx974Ex4pbEgRg4UaUW2W9yrUdx3AujW23nhxyxpUSWfSEkBKM82+hx9SfI2327j/KwDm7aH&#10;jSl+MWCFUcAa1794B5TivgZLvI7xqEkeMKCVAexqo2CUkpR/4cNJ+X4+SExcUPkZTuuQ2TGoVdW7&#10;ksdthtt483wh5xzPKSSPGheOVZUKyOoFI2pn1D5C7D4HxZ2bchlmGJPOnVZmjYPpLAbWjOoo0SNi&#10;L7jY3xJSwLkFiG9G4UbwiCCL8Wi25xhXlVMpM3RUJoIIUj2SMT3O3gDsw8AcJeWr7TIAjSsVID+3&#10;qaF3bfcBdqHEZMACdNp1Yqziy4RiN3EYajTeRtfEvK48mZ5lTS6uTJGwotGoGpTRI9wb6v8AltxS&#10;IhhmZY6MdTSpPOuhytaqbTdivZ2NHsd9jvxC0yFxjy6kNoBKSXCxabQs3clSRvuAfPGU2L08mGae&#10;cNHJDIN09olJKKG+WAF/IG47cPcfCxAI3M6yS9DWBWrsposTtRTSQgFWp8jcgivPG7xwGJJsiOZ2&#10;DyKpJg0tSsx7EH+Wq+244MkypVxTE9TqZjHUoDS0yn3Lta0bFbfb54IE35KJ1TMEtOHkx4qDANel&#10;Rd3QGtwNl2Pzwp/MozmIRiBnvIViS8rsoulVthd9+3bbvwQREsc7KkasdKS0w0lSqK2xBN2a3J3H&#10;H2fjySfl8vDnXVHK0T6jrGoGwOw9zVt8X964Gn5hNM5ZIJY41Y2b9zkGhaCiATZN963HngePKl1m&#10;PpxKqNZ0qS4c1QKqaL+Q1H+/BBDJZ5FQloXbLd9GkaSgPkBRe7eCDtwkyp8iFCyxQiQyaDqUrRY7&#10;AsO9eT2sEgjgs474ro2uRmdTKXckBSd2Ia9yRW1Wo7bcQSF5cFgQZQ0pNe3Up7i2JsXtvVb0OCKs&#10;cT0IZuQ8O3gnAhSeTqGEQkLpYre9jcgeAWF7b/fyScnl6spVWZOmNbSMRuf5dIP1AfH9uEkM+SJk&#10;WctGJHRVCN7UANU5X3fFX2vbhnmydBjHLkCSEj9JYrLCQjYE9yoO5s/H7cVVYPdxyfPye8WiOCRZ&#10;9cIjrpldUhOkSKOzURdC/wCh+3DiLoiItLIVWMABSzaVYEb+CCa8X8bjiqPkThEd2QNF9Chfc1mx&#10;rVaNeLPb78TzcwbLHRZgkzxNKAi+64xQVQTsxPcnv2riqDRs7+kEWP8AMY8krS5ATRHoRNRNAkgB&#10;SoNUT3ZgAfsb4B5jHEkiydEM59tqPcjAaxVEa1K17u4HtJA4rPLc12E0Uwmmd31MpWgFjLWQSPdr&#10;oEbCqqxYPDBpi2SJI9bDpsAZHIRE0ndu9tvQVew7ni4DPQD8wQdHNDj6pHlKxSs5thuosWteUBuz&#10;+/FgxBFl4zZDgKiMqQSRlUZmJ09hsyULBOwF+OKe0k+VpxpMY61FqsaAK8cprq6jdWKGk1Q+/Z/B&#10;/sGPHjyxBGjGrQpJIYqSGZTYKD4BoWdrHEwQRmZCr1IoEfWrBWZ2Cq7WNy4suGUA0BRs9uA8nKxp&#10;z0I41w8iCMSOwsKXtQihu7NewN6QCRxW8jTJK0kjZU2RLlxxIsTERr/xADsigjYiwbHbjhI5GknM&#10;jPKr5JiDSHSVjW1R7Sy1Mja1HzZ7DgghzkSwoYlly4x0qdUdAEckDUrNV7NuAL+T4PBM3Pg+FJEz&#10;xSXUaR6aZtINhLsVdMrAH2igBY4r+XG+Sh5ewx3eP3xSmwwjO7AMN7FkkkatOlf3EnjMjxdTQEhe&#10;NU6CgDXGGBdm7kEKAVNUT8nggh5DkY+RHEEWMqZbZZBSiQn6ia1EWKrbt+3HGZ1jI+pooFDASNHG&#10;RYAAUNvY27Eb/wDPgbFjKiNlGmaPUwDkVJvYJFizfcAkf8+C+YPEcVsqYNczqgWIFl6goW9k0Cfg&#10;1sO9cM+Xx8v3BA+LzDI1PjQq8stqFlQ6AFO5IJAuhf2/c8TZPMYneRGhaWJEVXeY6kWVas38k99v&#10;mt64F5eyyssJxpmdBq1REq5U7EAsQBYN7DvYPD3I5ZiLB+XggkUyqZn1uryHsd9yLqwR8b7bgARU&#10;Vfp+4CHBGoaK0OcZetsVDIxIXpmANpjRWtQNqaOvIJN/fhTzDHmlzJBK0qs4EqsSR7hvYYbXe/8A&#10;lfccXXGxsKOGKeVmiVNcJQAa3+FHkC+9b8Kc90KxqFdomJ0g7CiaVde5uu4IseftdmJOrP0hZQwJ&#10;ewe37hFgQ5rDVkRE5GslMgSFVMKbAaRV2vcVRs77VxasXEbJBbrRY6Ohj9g/UJFaqYbrXnzv+3A0&#10;UYCKBC0bqo0oWZiCDsCAbIYfFVv+/HydcOg0LAElLiiWaiN7I23O9Hx/TgBBtC4KONjrUPU6xjd1&#10;bqfzixekn3bHckdt62NcTnF5f0tBihyEmlsRlRJ02QFaVrA77nfsD8cRQxnWjTuJJWZjEj+1ipsA&#10;Ej2kDuLHiiTvxEIAkoRQ4ZnaQIGCxANe6m92uwSPmhseJggzCYxSOxjRLLIsCjV7UGwoCiNFAg7p&#10;RHBMvUlMSIsR9oNQIFZFJNEN3LV9YPauMMaSDDQnIUQFA4SSViAdV7ow+pjZ1b7bAdiQNgTCSWZ5&#10;WY4rlVgEHyHPZ/8AiJ8cEEVrmuMZDLlkNDOzS47Ru5Ky7MqOwU+0E3tXcr22PFc5dhTByWVo5VuI&#10;MikJGntDCRhZMbE714JP7bH9RRxZGS0mNFWmEOsTUCz0FYsdt0IB7WTttwBy9sSDGkMbN1MgKJFK&#10;aiAfbTEgilNkkGzYHccQ41FbeLd/qCOOYI02LjYGNk3kYsY1SxgmiTYCsw2AU1R9xIJHxxYOX4OH&#10;yzlsQlkaTKmkLvOVJUahRLmqHkA/NjhPjRRySSyI50JIgfYqxPdioFAx6QRTb+d+H/MsmTFhxjBo&#10;MeUGiZTFrjVzQVrBI1AgmtwNRriYIrGdNnCSWJCDi40ZEAIIZxvUm1Nvded+3AmLIuziLKZ2RFl2&#10;bpjcXsbs+e3/AF4aNJj9YibIL9RlhIVKRSB7i5/lvvvVdq7AlOYMSKSVJVd5kaEBaIJqhtvRHydt&#10;vncVKSbFvfW/AQR8iQK1XMidEuRpAjMnemYCgT+w7/I4CkxzkqJUQwIzUzxqHZyPltz27GhX38gy&#10;5EyRQ4ySE2RraQ67ZySVYihQHxZHD/AysIOIWeW9lAUVGSNmJJGw7AGwaB/qJsH9ukEI3wpyekxb&#10;S7/7+a7jUGwlt2vy3fbbjgh4p3jYRyxBAiCMWQ5NAk9hd2PA7H7tuZ5QiWQsiFWkCRVMpHfYkjcV&#10;e47ffitjPlgZC+IJonkKPJE3+7RtgSKOw393gffYWghmf0HQTrMZNDBTEbCswOgGtgwBFeexs8JM&#10;0TqjOFfWQU1SMS6m9w1dye42FcM7XJI6D5DPrYlC1jV/KBtvXgdu1cC5atjl5MjWAUK6A1nUO7Mr&#10;b2DQJHfyfghSxV9fXtolgxw5igmkBKwLLEAwI6iqTbAn6TZoAdzZocE4OLGyYxmRWMuQ4bQv6gBJ&#10;Ch6NEE1d9hXAONFK6Y8pVRE6kI+klyCDSBhsrAAmjfcDuOGAx8iKN8iJHx4mWMxuSWYBWPVDVdEk&#10;g3Q2H24ookWHF+VfDV72i6ATQu5OfQQBzflEccr/AJViCsgrXYBYnUSFBtypVgpG1XfFW/Ly65sj&#10;IEsjTZSrDECGBCCjfwCuo15AAoduLdlZOQ0avMjypG4VXalDWdmBIsjT9Ru/efI2rvN5WgkxMdGd&#10;MtjLkxdC3RV0Er1L8iyFrc8VxL0foe/75RqAYAaBoZY8BjQZHVMcpkCdFxsVsP7j21BSavewTW/D&#10;SXmSytJDG5SSd0Z0RqDoooE1sfcRdV2HFH5Zk5ciCLJyGmyXJyAptQQT2N7EhTVDcb324dGSdJnK&#10;4iQhdBXIZgQyt9TWarSe3eu1HiwUWJItrR/Lt8oIsEeU+RFPKMcxQ48iRRn6WcA0XbVu1qR/Wvtx&#10;hmtDPInRiZnUqkUKewM71ev5TYm9t9xuBwohycd5YopMycMGLNHWqCUltgxFjSD7VIFWAR24Mknj&#10;X/Z3LQZhkk6bpbXGhVkIJ7AXQO/eh23qVk8OTvBGeTDiyxnHycZOsBUiRlbJXeyBsK7Hz89r4hfD&#10;xYU0xYhkjMV2JQtGtwAa9y9gLq9uMcfGXNyVMRnWcL1DNIdIkY/UhHYX/YjiLmTRHowOJhmRFgUj&#10;HtZdXt3U0w72dr4W41HjBGGQ+JBGZWeVJIoxJEraio2r3FTpO52Pz224V4EyzSjKgDRs4ZZSRpJb&#10;enCndgTdE9/JHfhrlxCWBLjIeOOnLbLTbdN0PgdwwojvdA8BcuwxDI5SQ9Ipqe7PSIPa2/l+P+dc&#10;XSo5B3Zu+XdIIPnwchOkGUhpGssV3KsLGoj6QT8gb96vgJc6aAmNTEYYmqXa3GmyQoABav3IPbhr&#10;lzyxOrrkyODpQIoDjt3Y0aHj4FDt4XwxQyNIrrHHGCXldd5WuyRddz2Io+Ptw2rcW8/OCM8LLTKi&#10;EqJM6rKx0saBOruEPtO25qq3rgzJMOUGSMNpPuECgUHA7uQd+9WO23EWOFxIdeE5yELOFhlARV1m&#10;irFhvV0SKFD78BGZceV1c/lp1IqNTYe9zpL0Cp8gXsRR3rhJNa6uRxz7yggvKxYzhfl+mYZ44leT&#10;URpYsLjGkndVBFGu/kngKOSeN1MhktoV6syo3TVbCNQHYla/cn/hvgubJTIQSMja5oRHRtDpBFOh&#10;N2o2I+d+1cGwBn//AIwA47DqYzr7nRFDEhq9yNQ2BrYjzxEEKsqKFJOvqbo0VSZSCFjo0CGssS1C&#10;u92ePpObiKBIxIpAEZidhqmKH2yEqwoqpJAs7eNhw4/IqerOgISXQVikH6SOXAMgB7RvQoDuLvtx&#10;HPykASSSgSEe2JVQdP3D3DcWqg0oA33/AHPBEgsXEV7EzZSGlYhYFkZ+q5tizV+mbqgfF/TtRG3D&#10;bFlaaJi8SaJjLonEp6goGlZQdJCnsbv44Fm5Q8IeMIZ45lRilNRba2SiKOkAEg1YvseA4sfVJIVa&#10;aIKHWHGA/T9tBbPkk7X3OobbbDsQ9aj1hiVuWI774xNoMbdObJBaSN3YnYPQC3KxBOpV2UbeODcG&#10;dseP8nPjJKJoiVyla7oC9RO9KRYra9u3GAgjRYsaaBTNKrLIxtiihAwLsTSg2p72T2vg2L8s8CY0&#10;LlMnHFNIxAQgsCVo/wAunarF6vtvoSQQ+o/I9ovBMCR5WLGqN0yG0spa2YXWknuFYX/Tv9jp8WJY&#10;3YLAie1aUDwQNKMLYEn5G/CKBI4JuoA7Rh/1NDBiEv6ip201vq/5CuJDlB5m/LQyZGOZx1Pfp6SF&#10;qDBSfBtttj44IIYy4sZgEZgkXQRTLJQpvqaSz9Pfa7/6pMvlcF2EYqpDqB7WNbllr+Qkd7N3xbok&#10;MAkV51cTEmJT7yNrpq7CvBHxwFmwZMsMYVQyFuipA0t7u412ARZOx/t8I2n/AOxM5D//AGEUKHJL&#10;34fuNx/gvkFnVIV6SggKB79Y7NdmzvuTVjjtNl44eKDHAQoNfXkLMNLEWWG++3cXVbjtx1f/AAmw&#10;BhZCzaiiRJbAk2xU7qBdgFr3GxG98dl87NhlgJw30EqskqX7gQo1DejpPbx8+L4+Tb8W20AihCmI&#10;ztV9WB9BDdnSrEzZi16kcxp56Rq31v6cxcvlEnLIIoRIrvkGXWGK9+xu9Ld/tZve+NE4HpNsdNHM&#10;FSRdbPjspo6ATVX337/578dqphjZkUo/KUiRKkkwb3AH6wR8HtfjsdqHHWL1n6l/1JzSeOB1aNGE&#10;ECPRosfcFAuhVD5N2fPHoPhxCqLdwUg5WYF2Fr2/IjpbYsKlSx/0AApyevU+7NGq+dxLiZ82CoMU&#10;QmeRsgAEM1gJFrr9MUTpHn3EAcCQGWSOQlNeS0wmUx76kspoLE6nJAs7WAQduIc/NPMJcsxnTJLl&#10;u88cp1RA7FXU0TGQLVf5QRZAF8FIWxceCVS1owqRqZkVtVFwPqAJUbfyhT3JPHsI4pSoZeYgp44h&#10;MpmcQ/pbRlSac9n1GywFhTZ+P2PxyocGJ43ZZECmZVkBktiAGUUOyk7G633qt0z81kdXR1j0lWKz&#10;JvQBIDjVZu96NbjYbcTfmcecxI0jTkQxxzq4XTGWvUVrfYmzvuaA34osluBvwtEFJFW7/HWJJcuI&#10;JpyBFGxjLo8agMI5CVUqyjUNBoiq2G3BUWMMnH0RMMoLCbnO0ioRRVh3VUY6vkgaiOEOY6s+iLFd&#10;HxZgAGtg8W9AFtyCNx9+GWJlvE0+QU/J4zRtEygWZSw2DEbAN3FbjyRV8Zlqy8YuEOAXvw/cY5fL&#10;ocPGMcDEwSRieV7Z2EhI1jVvszA0DsB8E1xVs2cKR0spVg6aMA1B9YcBmYXsAaoHxxapWlGhcebS&#10;ksellmYFShp/uoAJ3G9jbvxR+bYySfppJEJhkxsHj8qxpkWqVlJ7gk6R5rvnmFQFA/8AY5NFkpwv&#10;V+kWjlTSNC0jaEl0H9dSGJb5oggA9u11tZ4wycyUvHEk6ylNwQun3DfuBYP2H+V8A8onmjgfTENR&#10;cxurAHQUBF0CTpI7V2J83xK2cRCHhWMCKWpn6Qob9nc0Sv3A+23GRySCbjz0f05NFoPXmLg655Jc&#10;hXVWCug9hB3UX33FLv2H7cM/9aRTxGSPqIwjZHjG0jqQRaEgDSOx22rx34rCZCzxlQ6TAyMyiEG4&#10;7J9pAHbyLBr54y5ek+NkTZOTM8cUjCGNdGoWw2sHsfmtvueHIOKmefvy9IghyC7N+YB5i2vHL4wj&#10;EjCUgzgFSwFD3ML1C9z8j+vGiOYYcg5iVeXGd2BZoVp0dmNtqIB0n4G33FXxv31JFFBy8O5ORLqa&#10;VRESmkkirWtPnez3+eNPLIPzcofBEZUa+oVGpwbPuqwQLugO29jiDKxqrlSwLMc78shWLpWpNjmD&#10;4a6xyuLkY+Kk4rHAGsmHdV03WtdgD5JF1fxwFDBHLmrNmTxGNoyVAJJmdvpbSAaIPcnzfxx96n5t&#10;Pi4MH+qpIZFyAseRHKGqPf3EKPG+19txXC3keFkRTJNnMZo8hVeIxmkVifoUizfyBQPmuNkqSAmg&#10;Y0IbMBqUPOt4pMUSmta38/x5xdMeGWuirdV3BKs++mInSqLYFaCwJPwK8bM+WcvyoZpAZC8MbqX1&#10;C71bMysCNr7bnt/XhhjABY2nbFikXUTrPuEY2RSFHfTub7EX3vh4+WJsB5MjHSMCRRG0TC5KsJoA&#10;oMD/ADHzZ+3GuWku7cGIOoqeEIhtiwrkxx0xdYj00diSEsd1B3IHfa9x9uGX5B//AGh/8/14Scpm&#10;Yu56bJNEVX8uTsKHsagSCCtE/wDbtYOvl/8Asl/v/wCHHRlilSzlxR6FuMAL1EbA5z/tMssTFo7U&#10;MrIaZS30swPyKsXsNt+E8GOIdzkqo+jWVBZmHi9yf8zXxxZuQc/wOf4kM6LjMZ0WGjpZhJp7kgHz&#10;2B+e9A8fZTw4BiORiY7mGchU9oNk7s5BIIA3AG9ffjOCCcXBiNKvGkgi4I5iFmJAG0inkLMQZ3B0&#10;C7pN/cm24+/b44J/MyYyREwRSzRyPGkxYlhGb9zVbIV8E1t/mPnT4ksz5UOaYsWT3yY8YIXWoo9N&#10;lo2N7+fHfhbjssqvPjO5DlgQwO633YPfu33Px99uLd9+cK+YdB32exVnBnAzUZlUtquTZwXP00x3&#10;7bH4G54TczleYRKzhsdWZpOkNzXcgr52uga8cE5uPPHLANAjIII0Cg6utltQBXfsTX7kbHiKeB1g&#10;6Gt4jYYMqAglj21m9z5r4/rwQuE2JzFuogx5XcCWhGwJG/hrojbc+b8bcSrnyTzSIsYijaVlmYkg&#10;M9EAgE7i/P8ATvw95XyjEyY5RlMImVwUZBpkYrtr2G2vzexG4++WdyrGhgPSjkJjmChjd971ULLA&#10;3X234K9Pz3wgc6wLHgiYQGZEjWFVI0qD1XQbEgAlVb7n3X7u/Fmw3SJJYYYhij8qoIJoO7t7VW6t&#10;2p2N7ix9+AeXYOYkDusiSCXIKKJIzox0KghzXu1juNRCkH9uH68oEEaZDSnmOtFYMrEaZADpTSBt&#10;pPjwPI8kSSTcvCSWeBTHJlEPNG3QogkFmutQXZRpsEjY3tXmfD6kd5AMETI5YrG2oiLsA6jZC4NW&#10;b92/3Bg5eox5ZtDOgkqRmUOVDrqCkAbBG9quNwOOYuWQRkKjNImWVJQGgoIJIUt7j9Z+31eAOCIg&#10;2aaPNx1lcIuLjKWUghpGkH1SMACdJLkCwRe+17KWzjEJER0KyRdOMMml11r5Is17yx+FBUcGKhR0&#10;TEc47w3E8EtGOaOjuCR7vcDYoDY/bgBMQZeRLlSPCrIrSGNGsnQSshAArSbuhtVjvXBBEmNFDkSI&#10;5x1CY8eqaSM2zn6ao7kSD3MewPbfjmX0+sudjyrlPpeZBpIIaKypCL50FPaX733F8ERBMCLScku8&#10;rFzGqC9R9yRl1HsQ6zt437UOMTzCRSQI0C6dRst1UKfUISSAbA27X/fggiTmHKsfEZJos4mTqGOS&#10;NV1IzHwLG47iwew7jjPF5fhwIcsiOaZ30uqrRiW+5O4LP3o715q+A15mkkoeJKiRj7pN1ZnHvZQT&#10;s47EeDf24Em5rLFKy4sIaMW0oVgSWU+0lRuCR22P234IIcZuNULCEAOJNaksCFVhZU2fcwG5Udu3&#10;fhakUDJOQrM6ldQg+exBG1na7FUPN3wBPkibHRg03XeUyLHRVUrcnSaDD7n7EjjHH5i6RuRImM4e&#10;mCoXdxsCXoWFGzChX/PgiHOIhqa+H7iSWNMfp9ExvKXLvE/1gVYFlSS3yD2/zKvJiedomMTBkdpF&#10;0XpD2SNhdkdivY2duJJpGlyFyI0a6YPO1Udq1Kt+3xe1jYbVsHBlTExxGV0kEjhZNygWzRJNgk9x&#10;ewHFVOQwD6+I/fd5ifHwYJktnf8AOZJfUGNIoB++679iO3biSPHjjBkaSKE45KnJchlrcOHoE7ns&#10;AaI3JvuQ066Q1xtJD9U1aZQrH3EnZd7vt/fivZHMZYpDj4uidDIGnaaKonX/AAqfpY0dyfP9uKoF&#10;y/BvD2MEN2wggbMhnikEiIBpplZHarQk997K1Y88NkwMeNMgwJ1oWhUKAQGEzCyzah7QAdNL424r&#10;bZcsSdVMaFYCigoCdKmwHkjUE3IAQfte1DjNs4JC88ssqo76Y44QQpWgLYHcOLs0N/it+GQQxXSm&#10;WHmEkUccauqC/dpPt38rrA9psd/sePsrmErSrJLGBHMUUK/tk0jWbXyb70KG5B7Dj6NnmVmExMQA&#10;X3gFkO7B1sAUdqF96PfbhfLGs8+M80ck08KMY21kLdkKtAm3JrUDuNx2A4IIX5WXFjyxtH10eLI1&#10;FY11a2YLuT2AYbDyKo964JwBNF+aklVjG8xyBI5sQq5a0AursivNn47sUw5ZI5JJSkUzOsa41USw&#10;IawaNmgCKJI3G18YSxQq8mNE0skpcLJGz1AtrZK7C/cfpY0DuPkSEk2HWCB8dIkbrOYjLJJ7XDe5&#10;UN0LI01R3FWTVnbjPmZ6Dl8YQyRxqBKBRZQaYkgba6B3Hg7bcRRcrX/aizmNoFeWPWQEbs1f8RBa&#10;9qBJPgcJoY5skiQQzm7jKKxJaairG+5jI1Ehuwvfi/y+Pl+4IccrzcbJlXUAZoy6qsjUBe+lFNar&#10;23Ox8b8N+cTo0JggEEEyos0gmBdEJ2Wq2BvcXW2x78VDB5OY+Y/mJSXaWO4Yg+kqyE+4m9mFbr22&#10;2q+GGYch8i5ixDRFGO2keEs9zQ+//LhkEF8qjypHM9ie4mUGCtIYGmZQPPkiiNgLHDGLFygGkjmI&#10;fdy00hT5JFHuR2Kg1/XiHlkhwUjARUjUklkaw4Io1vtZ7/fg/OzBkYiqihYDIUd1AZQSd6bYhhY/&#10;57CjwQQOZI0dJNI/MBSxVbaJ621aSdix7kAk7m64gdIw8gnjMpmHVHQauj4pYyd2uz2Pnt24geRE&#10;ESqhMiErG97yDsLbvdEmv+g4kwy6z9VLknaQxmwGRFI3NC6IG3cUd64IhVjyPpEcA0TaYmmkV2Oi&#10;WQkBNI9yuSK1Cqr5F+OGk0kkIVmx1kiFXMXUKrH+ewbbSOy+dzttxM00RBxRbKxBRTGqssn8wJoW&#10;DR3J34ByJdKFGjYoGKxqqsyWuxauxLdiPHjgYCwaEROmQ0qnpiJ5AjBJjViyCuw22qr8bE3vcCBm&#10;dUkCtYIbQCdLk2d/tpYCiN9Jqt+OUxWyZRIF/LQLCtADSJiABVgDcn+tXvxK0TF5BHDLBJCysGNl&#10;WIUUe/0kefvwQQTmY0GRFFkSkOImRY8ViXLBSBqdb2vdhtZIA7b8B5cckDNGt6mVekkdhFJYO4AF&#10;e5dQPyCCN9+AZV5piGVongyJMleqVZgGivZUjLWNKdyRtRI4hgbNJEck7ZMhcTSIR7YzWulf+YAk&#10;juBt87cEGvl4D8vBbfm/zLySJcjERjqqdL+0aWC7AKaGw32JI3vjN2148adQJIki9UMvsBDG1SgL&#10;W6IG+mvvxPlZf5yGRnYRyRvGmkkqNqAaP5Cke4ed6++M2EZoFZXUqDqYR7WwG5Unb3eRffv9oCRS&#10;gHHSCGXJI8aXMUuhkR5dTJGQBqQL3ugyg0SKogkeeGPNQllFUx48WQZDHGptRexBPYKe5Hexv34X&#10;8hgnjyY5Syp0zqeNVDO0YVdJY9lJv3bA7f3M9QidHDUytNGrBdQ3DEli4FbCuxNG+3DghIuSdevD&#10;UZeOjEa9z5spsgxRKkGLkSSSFgQ0hYdlbYkMfJPgj9uBopOYYUKtk9VyHpSEPuiJoBQAbbxZ7jtX&#10;mxcvXEfMVBA0jsAG626K17FaNbf/AF64tmRjR4p1SvijqrqKs2rpxhfbsTQF/wBf6VwqnHw5ce2g&#10;ih4iadbmSSp7cIyjXGp3LMCKB+wNgdr24Gy1lhDiLLMauqyIWB12xoKAQLsjez9vvw966q0hIjeQ&#10;uxjegI1UmgSAKIAqgdht545lEWRCylRqZgvUcbhvJUjcAHcDYAeL4s30lT2yblx4wRVDBPngwSK3&#10;WijEmpQwSY1sB3HUNi+3e+GeNgdKGINJNixlT+a2u3OyqQd1BsbCwTR24aJLHhSaWZJ5NDR0oCoR&#10;WzBj/Ovfubo/0mTLgjSSR9UxlW2TTqSMR3Rba+/z/UduKwQojyosKJY0Sdm6h6Mhhtzp77+aon4H&#10;9TwckmNnMkrnqTxmmWVQCgbZiw77kjuPk78SwBHhikmMitLqEBI9qFiSWC1Y2r3XXc/PA0WII8+R&#10;VaObInYKwUnSAN9bkUAf6A71XBBHOTI/LmhMPTkVJtLI63HAJCpN0DvWymq9x34lhyZWeUZLvJHJ&#10;lRiKGP6QsgNVW5WrsHxXfg+UMYcuJ8fU0ixqJAAKaL3aWFAsDp+rYV2PCCKKSTILQa16BVvcPqdq&#10;Ujbb20Co/oOw4opTEDqYlNxzHrD3muHFkQyyRP0kxh+il11JAQdWgCtlIBFCzVmgeKekUeZ1WNR5&#10;MYaNJTtTMpDgHwwAAsbb0LNcPsjNzGiWNpcXWpLsHqNqDUdT7amsGx3ANnjjDx4spmypYkRYmulY&#10;D9Rt1Vgp0lSR7a3JayRfAFjr3a/R/GHxUYMSXHaF1IMzxyqjyrQ1MCRRq7bvfbUSBQ4Ok5eM7HOM&#10;+R0Zo4lZH1kxqwstG4JGwYH7gX34fZzRZGQs7oVVVWOOGCvb7QA4CiiwtR9qN/IXpDpjEhV3Vr1k&#10;11DGWJYNRI8kavHjbihmj7WIJHSrfvwrBAGJjzZkpxVki0xwNIWjjAGqNtITURdOwtCNh3A+S8iO&#10;aWeHJmDRtDCVuPSQUChSwPewQWAI70O3E568KpJAwSOY6HkiUAohsqST4VBe3dga7njiUs0C9BBk&#10;ApIrPIxWQPdkgA1W1/AsHzxWCBWbNWFHxg2pHVC4BI3qr8XV0P6b8KMlc+XKmYLK2QgUIWag6+Qg&#10;O4IO/ahw8xeussLPMQkoIOOWHTMi2ABW+sWSL79yfIZSQxMyySOIpCCQDRYgGhuP+V3v44rgDk+W&#10;QiCoAgZkt/cVz84wRCYnaXcZGtrUKooAmz28/A244LgRiSNj+qCIx3UMN9NjuPjVfx+5kmLkPkRJ&#10;FFCQzOs8jsVj6TbnbzJQHcncngaYR4sc0IkGiFyY+nHsBttYsBgdgw87E/F0nC2bU76RMM4WV40M&#10;iRx0g6hBIND+ZtwBW1j+9duFUsUX5kzY80hjQ2q91duxJrYoO4+2/e+F5nYp1BBlz6lKOI+4Qira&#10;6BvvtYN7eOJvzcsH5fHxYQ2O6Vk6hUqM/wAudgR3Ndh+/FjMapFKPr28EGN1ItCnTISddLRUbitS&#10;7fsPir79zJOVtzJkfIMULK40Ma1KANgbs/5kV478L8aATajLrj6f+4csak8Hbu3mu4+OGauschYx&#10;yTQKkbK0hZSXTZgdwR8ftV/YSpKr5l3L3LUHu7UgjjLjjw5Ig7dRVQhHXcmXTsurst97rtsKviTl&#10;eWpamiilcsSda04CgHUB30tdkkUbI2IvjLOEuSg/ThjuVSFU7gMuuMWLtq0iyNqrhU0ZhDr1f1xB&#10;JIGRfcCN9BPc7MSB8V+3ElAehbgz/mCHzc1jefpmBu+lOmC0NKTve5UAe4qfI2HBLzSwPpDFjIVY&#10;JoLaUN6SAbCqd9R7+RvwgwEUoskskqylEkUSLoVnolQQa2J2PbYm7rglcsSBjK7LIzkTOGsIE7BC&#10;DdXpVR2G+2/FgkDIHiRBDHmmVCI2VstMV1hRVK3rUMLsCtlJJF1fzYPFZikdJpgVfTUTREe5CKos&#10;CbOpiwYjsPG91LPnJKzxxY0c07Ap15NI11oJ07El0FAiqNf14hyI5YFmmJUvpVUj1aQHbsStEWNw&#10;QPkeOJYaCnCJSWIMMc49bHR4gBKVLSM40sAukKoPc+0MpB3vfbhbhRZDLKZY4VPTOkA2TuShrcFi&#10;u1jtp+/BUaZLYMmRLDqoFVUPW2miGO9UbF1ZJA4x5UkrvE4wsoRhyJi+0McLsRGTfcmtyDuCLF8T&#10;DgXc5Zd84a4+E7RrIzJGXRNoidVWNwp21N+5rcgccT8vSJjPCwjAIEsVnSxv2kkVTnewPO/xw2x+&#10;YwtkywrCGkQhYwwA6agUpVR3J+fFG+MsiaGUaGZYyr2TpVf23BAY97vft24ImBIUaFTLFHrbUGIc&#10;lwaH0+aA83sRsSL4Khy5MlzFJJBGqyrI0b0tnsFVb2P9jwP+cwGimuURMhCB1cqXcXalSPdf2+fH&#10;HHLMfBiy48nJLyQu6szuwNOewIqq2A3uh3rhO0B5Mwaj8j8wtb0IPBg/dfaOwXp9IeW8ugYIY2eP&#10;qCQMa924o+GP+E9gDX3tcHN8mVVeQR9KVhArG1kI7F7FWAdxYPFOw5JczBgPQYRpFpQoVKsFPtAA&#10;/mA7jfYcHY+eMaKRpioijHttNSgrQ+kdq3BPyL/b5dvfZVzJ9EuSXrZjnnYW14Z79jYLAUHLAPxo&#10;xreoOl+kbCgkuLJSGQvEsJSWJASTY7tW4UEdwdwf2HHUD8RYxl84yIE0J0rfq6tJDK2+290Ow8+f&#10;njsSnqwcq5RzTIgOO8mXGY0Y0HVNO/c2Go7GwB/z6n8/5g/Mc2WfonKAL9aaJtwdROlgu5Y9rJHb&#10;jv7gkTpCQF/aUhsmfDQPw43o1IftqpZAShnBsM7OfKnb5YeJEoaQKpXSrTSO4AmYqdVC6pu5IJNi&#10;/njOSKMxdJXCahrWK2cMLI9hP8xFmlsA1QHAGFizOqMpnXHJ1iBhaIoGyEtuHbf9gB34czYU8hx5&#10;Y1VEhQsQD2Iqw9WQouxVbmjfj1EcYkvWh9O2gGTl8UnUGH0ogrQxzM5t1ZxbE3tps0FAG/ntwoyO&#10;WyhjAmX0ppHVS6xkaqa0s9wCR3B7DiwR64AIJYXkfKlLiUDbSpO0hB7oAQPLbH7cEvCclD7UZwFd&#10;JBtq6RGhbFkbWSPjYAdjVf2np6iLpU7Bh/Vr98mgR8PHghbNnlSR4YVUIWJLyIKfYbsL7X588Qww&#10;yzKrSwmbGZTKyKfpDXpH3UE70LBvbbhbzKOZZVdBLGY5HMiEg6oiLDAnugNsb33rfgnBz+nEqPOV&#10;fpljEoBWQOTX1eCCW2H2HGNf3Hp6CGR9mYUwjjAQJ1EbpiQgCOJRTHY02qgFHgDUeKfJi5EbALEj&#10;KhYgN3AG6qSTeo+CDuK42LNImbCqiMQdGJ4o2YHQyk7liN/n7Cx8jhCTBiTxxMBIxfQ5CElGZb6o&#10;LXY2ABr4FXwtX2nvOLJGIs7UeKyYpjKJ2aaNlGyRKwjOvZe1dQ+Dq/y4P5hjwJgRJJI8JCMaZSEk&#10;Zt/dVlmuwLsntxcuVycunkeEt+YMekCOxsynsWofG4Havg3wF6mw1x4lyI2EwkZv0H0tp8Lp2AAU&#10;jud6+L4wk8g57Ai3y+Pl+41lyWZkz5hJkHHxXoRsqj3nbydyQdtvj+vGx5Ex5cRESaSRlcNegKrA&#10;dgxO9m9z38d+NQdWTCyixHUyZZmECFS6RWx9xAIA0+CBvv8AHGyuU5XWhCZgkWdVMqkALEABs2xG&#10;r40kXe3YcOkkAknL+vc28Ykyy9Sz1tr1gT1FmI2FLG3ThZEChaVmcgbC1qi1d/8ALfjQPNeYPgGV&#10;1JM87gPb7rGK7An2gjZr/t87K9YZ0kME0sEJeIs3WnYW0ZoksfAA7LQPHQ71r+KMWDzscrx81JMt&#10;p6mxp2LlIGYgSEqdg38qk2B488XQsGapI4ku/Atp51vF1SiJQWGZ2NK8fUGuVqNHaLlGYk7yyT46&#10;TqwKiKQCiNJ3+1k7V38Di0YmRFJHAkEJjWOQao1BIQ34Y2VFXW3/AE41b6Jml5ngw5ErIZUiBikT&#10;26iRagkmigvYE3ZrvtxsPAmm/PjGiVS0bRvkDUAdJ+s2P5Qa47ElKSlznlfSuWlKfmMyg4aLsJUj&#10;6bx4fVaWRizSG1T20LvYrQ2271tsOGWOqz9OMIQiLZ1sAsbizpAvaxtv4Aa+Krlw5UcjYsk4iWd2&#10;nxQp7pd6GYG9LG68ae32ecsxoZncTrLE7Io1JJaTlVA9ov2kdiaNj7njSlKSePIDo7vp4QpSQkOT&#10;Tl+45j5p+WypomJVoxoM0YPTegdNPXtNVf3AF0dyf9dS/M3/ANLxlIqvDJ+YRYYgCEaMKXsUELJR&#10;JDFPdVsbsd64UdPH/wAR/wDoZP8AtxtQgM+HEDalrUo+Xrwig+WAL1Y8nalXt0toHFW/hg/EU+pu&#10;X4s8kjktixSGMWQXZB7dt1Oo2CQTfxx3Mz4YcmKJJINE0zGQs7bMTuAxurA87bgDbjyd/gk9SLy3&#10;N5djZ7AY0EiQyieVVOhPadVkEMgrc9q3vj1jmmiznnmgkXJx3cDGaJhKoU9gzLYNbUQQb278chEx&#10;OIt/diaZcv7j0W9dnMmbM+lg4uGNw9BS55C1LQjxeVPBN0aWciR2ULTpvva9wGA7g+R27U2bl0MI&#10;DwzOTksUnTp0EN022wUA72PNb8Tqi4cayoQJVcB0Ugsu/uDBdlbterwa77cDZWdLGJlUMpcbFas6&#10;6J3NAE9gB/cHh2JOvffbx56AzzCLGL4mTHK/5Vg0GQ50h0vaMWew2IO4rtfE9/mo2nZCA2yIp1WD&#10;2LDsKqxQv534Uy4JzFVk6juo1SdVToIBFgk7AKOxP9O4pnGI8Ywxq0rRptKyL+mARtbbWi0Rq2AI&#10;N3xX5h077fsVImib8pAF6pd3cMyMosKbruO43BoVuO1ccGdZZYpjHNrogQlv8OwtTe3kXuRVbcYN&#10;LjVYmHUeQmGV6ZdJABUHtf3uieCcXDTqB0mOQyfqvIGGs96pTsFXwQCTVcHzNB32/rwghuM38rjA&#10;wwSSawHlhKe8OWX3fGkH2n4A/rwHjZ5bTFCchLleSRb0qFYe4bkEaW7jcBd14bDHjyMdJVlaFo4m&#10;BdWvUCSoEq9huRvtTCjvtwjycSbGlCaMhj9UxRCZHSrBUAFtBBQkjst3Qs8WKmAJuWp4P5dmCHkG&#10;cIY+hAOkl9WSWQ6lemHtBbVd/B28i+I8qfMyJoRFFjJGGKDJRtLbqshJjBNABXUEbC7HeyvxIy6T&#10;yNG/XaVRDikjUySGjEsffVq/UoDZO2/DjDwGhlMhjesatcbIwU2Vsu1EqEFozHwN67GEqJLNl7fu&#10;FYy3GjH1eFbyTRzRO/S06ZWcyAltWslardSVYkDYUK8bqoI86GaPoJG7VK7E07fqA9NfFrXu0kC6&#10;3+eHfPIkkztUc0MKao3EIuNTKR33JLoGABIJG7MQPJ0EiYYxocqTFXIJkmZ107IukKW9xZgCx93Y&#10;ICDtfEku4BDjU+munOJEzUeHfP04whhhzp8ti6JB1FR4pH7KV+sqpoW38w7C9u98cq8M/WR5mJx7&#10;jchNIalN6W2O48bnfbhvkcwhZpJy6SRsyJC6RkIS1/SdlZToB1Lt5O1Hhbk4eXkieZJ8RSkazCFG&#10;TqSBaagqnuUNG/q8eOIAU9SaHx77q8HzDoO+z2KxNy7UGyoZjJAUVxCBoINd0U148kX8/fjF5QmT&#10;mIERsaGQdSaQSXJKQPpJJrcb1W/YcHhZZIHlKKjKkZVYm1gA0SVINEgDdTud74kXT1OoxJjYKdz0&#10;9ZAGlrNKK2oDb78XgC9R32/d+ZuX48U5leN26KlY1UexkVfbt3sfzCv68JJ8Ya4sl2RGkJ0xqv6o&#10;HemA2IrxvttxYpQ8gUyP0QrM+oHXSad1bsNLf5g7VwoijlIeQrEQZdOMxSgKPtKhu43BuzsOCGRm&#10;2IoibXGsodACd1ZARZIUCgO3zR/fhdi4qTRMYkAZFlVBSkKw9oPYEknyKP8Az4smREeiNcmqZQBI&#10;EIoEXY3OwIA9pr7cVhst/wA8FEb47RsAEiU9IitnYhdDsw70e/8AYEELzjyIFhmKvotmUC2BBs9T&#10;Tuw7UD52rxxJ/qyTNlEc0KpjlQwaK0BF/USNg1bMDW3D0YUimTNYoEZTYciMMD9VMd9fnSar5AHE&#10;EeQsInMco0yRhEjLgllJ9wFndgd9vN8RWteVLQQpflUOPMuNFG7osTspMlqAQG1EklSVClSPJNVd&#10;8ZJgSTRRugiBV94mT22pIWQ7WSy739N14NCedtZTdo3ZKWN7UOGNl1INiyaoDvZ4kx83KTHdIxEj&#10;rLSSA6pDGxoAK25oWQdjQBrxxMEKVgOI74uTOyQSzayTt0y24BcD6Cb0j+VV7cEwYclkBCiJlN0p&#10;FctI1/zatxoAN3VkgkXfEHMspDE35KKWfJleGOSCRbRiT7qc7sAPd7B7R34bcuycWKPTkgmZpECL&#10;E1lWRaKMRYAFjYWd/cOCCAGWSNnCSyz5a5KtpdlVVTb3q13Vf07ijQJ4RjEJ3mEUp6jPJpNErdLb&#10;WQdz9QFACxwxlxsiV5dMLpJOvQjZl6bMiA6ViujpNAsQQ39BXFdyYWaQQlGhmx5Pe4Vl1AUNIDUC&#10;gN21EMx+e7EqsG4PBBmdlq8MwjWKOQpUKndnDkAhK8AH+bcnbbyvSZcWSGBZTFkCJ3eIVp1sTQNb&#10;hq3/AGH982kjyNcS46zSIVsKQACNiCwspf1gA0a+3EsvJpejkZaun555tGmShoXT+mUY0QQDRFWS&#10;RXFyCbFoImwZXkiWdcWnQFXmKhgQ5+oGgwNHbb+g78MYVgL6GkWQBSWaVQTdGlSya77GtuEcBljh&#10;gSUOztcbmByQhH16kAu6sA7kEDxxMqMhebrw9NAQ8E8gSUL41A176o0N9/24mCJshIoJYXTUY7Kp&#10;Q1oxJsal7AqTZJ2I88CylIFlUuJdTGZ41YqV8sQoJAUftfz9sMiWH2xGUxQNHZNtoVidyrbkG/N1&#10;4+/BEeK2X+XihaOTTd6CB1BRKhmNuQR8WCd9/EOC/C8ERKJEx4mdVlhcibHdQSylvLfzjT5HYkcT&#10;YiPj/pmRzkTq8istrQf6QfuAbJPcEjt3Nixo4VCFHWZZCjR6gyozHcagexAJqtrFAcH9OJG6qOrP&#10;Ha+1S+gHupcbH9uJiDY8jCWLFmJjjmcsqs0hnhVnJBBOhyPKnceO/bj44eUpgCSOIDK7EyWoI7e4&#10;sTSk1YHwN+H0ejHlSNXjMcy6lZnBKsfJAIUFjsLHjyaPE+UpkxkinZXUkhmVbMa70bU2qkebFn79&#10;yERGFTHT8vlsAxx+rDJGWerqmYDavFHcDtvfE6y9dYAsyqz7UQNQIX6Dq3IcDUVO9A7cJ8ZndFVZ&#10;ADG0sQdrGtNRK0CCzACvkEHTsePp5HUBZUjd8eQTaof0megGsg1oYURp3FHfvXBEF2penmb9IZuY&#10;sqNnyMZI2hKQIykLqQ7Fr7Ejua8EdgK4yMEKRFYBErs4VzvaaiBRJqwDVi6okHzSZppC6BpF6ciu&#10;TEXCoGks6Cp3Yhu7GgpoccB8wsXMcjRAR6khRpWVCCCSm5UG7PfsSe44AHIGpaAZ8D+AfzH0uLqy&#10;o0lyI2gjZ3lKAE3ReMpQ+Sb7jb7ngnGzVOFAccIQs8qtFIlvQei7HbY7Fb7AfbgN3QxPLgDXLGHY&#10;iRCFQod0fwpuxoO97Grok4U8bRzRyR9XKmjMwihjIVCwALalFKauwDtZ2vswIrd2NQ3XWJhlg5sE&#10;MsjiUI6aTIqLqZy1FiyXekWKII7bbcF85aLmGqJplVzjdWIKTGW/wm27Kapge24F+awuFPiZsUqn&#10;prkQmSVZFHTtL0Aue1Eb2fuLrgnmEE8hTIIQTSKI1mDkwKiWdPttSncEjb534uA3fAD8QQjx5Yca&#10;VxjkiR5NSKbLGgTYY7H9xsTvW/DeLJjySwnR2mnUlAQdIKigK8MTsR2+23AcbCQ4+lam9/RZV0Qn&#10;Se4ZhTRk9mG5224ZtGIYWkkpJtLSh1PsLD+RVXcknsfP7kcRhDual3F6NbOCBJcCaWJjG4gmiHvj&#10;YCypOwKmrX/io19uICRC8cbKJXoOEo25Hcr8nfsfI/fixcrMmfkQ9SKIPo/UlmqNtNbWSBd/sd9u&#10;C+ZchORGcvBhyGyEJjKQIWBPYOlDs21kfvXniFBkm18g2YgisFUlxmZsR45RMSqPXcjYmgTZ7aQd&#10;u/zwP+Uc6VWNoQ5CzENRo96JsgDcGu//ACs/KPSuaMdcrNlyS7Sv+i4akIII3IFkChRoD44D5jDJ&#10;GSKkiCzU0hNq1WSDXu1DvQof0vhUELJMZ4kjVTOY0/TQuuwYiwbrYDuTsD44+x8uDAmjhkOt5D+s&#10;0IU0x2BZzuPBH3rbg0yzrA8jTiXUS0SS7IdIqtt6PavJ4rrY+TkZQCtAA+mWVIk1P3tfaCWRR8kd&#10;ronggi05Mi5MIVCw0RjUC1NKpojWBR7e013JFfdf/s+HjiRi6tIzE6QV0tsQnyANgb7E7HvwavL8&#10;hOnJNFIsYD65tDBmVBuxIGpIzpJViNtiOOMx2EOOkqxTYs4f3vXWjQ9ht7tRIBBNlhXffiiw4fQH&#10;K8Sm45j1io84mx0kic4TStQVlRtRPUFnsaL0Te24vfbjGTKWGKKSJHhQCLqQoSSD2LFb92kaQ+rt&#10;uBxzFyt+ucmSaRlSVpjDIrKRGCyqoAF2RRsgECyNuMchBjP+bdGMM0pRSPeilgKVwSAC25v57bcK&#10;h8QmTJjk1xIGGRKZQFJNAAaSR2RTe3a6IocH5mZpXoY8LO8cCNkqaRiz2ZKPcigQQB3K9t+J4IsW&#10;KGJFZmyZIpOmbQImqyiSAkUDZAbz4PfhIrx/nJY5Qys6LDJK19PUy+XNAU1VR/68EESnK0BIkUoj&#10;yRuYmUuWWgSwPlF2DA7nfv5YrJAMWeOPSQZC6D6SF7yOBVhK7Jfj4J4BeGNUPVleGGGN5BlOpWIi&#10;yNCsRulFbIath88JTrmKHBneSCSYAyfUsikUTEO7DYggWSdhvXAxrQ07rpBDfDZpmleSkdCZccNZ&#10;G9hXAX57k9gPngtdbRhcgGOeMvKZL9p2JBUE9je6kiht34GigjAaV5JtCqYzGiskkZa9OpiAVQ1Y&#10;BIPfyeAWxpj+lK8hJagQ516CT7RdnVW334Ihg5OZv7Qzx8wSMIkKSySWCNLaVH+In6Q1XRuq/wAy&#10;xAqSPRjEWimGkOzEGyCRsP67j4riGTlskUCyYwdE0BWLUS1dydIoEH/qCL4lbIPQhhhEcOn68h1v&#10;XRAIthuTvv8A96Ehsw/lAQ7VZi+sYSMmRHM8CdF4iiD2aQu27Fa9woUKH9+KhNit1ZYosmfIkeTW&#10;0Tew+8i+mNgUr/qeH+Tm5MMkhJ1xuUDNEKFAgFthew7kiv8AOsMaRMqXJErUgeMxZEa6mKgbhXon&#10;Yn3BbAo9uAkFmADeffFzx1AGdy7/AIjCEGNZFfHkiCRqFBfUC42A1Nff7/sPBAuVlywskE8cjUAy&#10;dA7776SPJ+Qb2/c8NpJFZ44RIuQlWbaj7N6de5Y/HyeC4VxHjedYi2TqIHuXpx7UWBPYgdh/y4gB&#10;yBqWiYTY2RJkRdWDHnJlbpSRlrYOntjO/wBDWoIFWRv54zyQ8LOzwyGXphWsjqez2sEUfvqNbm7o&#10;juRDBiiSXqyTtKrKWhhfSJexs1WmSz33OofcVFPKjziSKDMxKEqNJMrSG6NMwqu1qCfAv78aIIS4&#10;2bKzBiJJo3JLq7HcKSoRS243bcjtR3rg3MLkOISkR9izEe6uqAQpH+IGt/NHv245OHM4UY8GY4co&#10;q5HROlTq963sqsfqI+o+duH0XKZsbqxMuPqfS7md1MoUEHuaojbf+X5vgHJ4LRVcETHIKllKrqMU&#10;joyjqqtOC1AgmrBPihw6y9csMSTJ1CsQ0SwqFRmB2tidRkUN3I3r78TZsJAHTyIvyYep5/YpV9Is&#10;M/azuoF3e/jgGLGLPpiaQ4kcilJ1dpQ9AGSyBWnbdrA1C97riSRoB4/kxKFJcHh1HPvk8HY0+J+X&#10;WFnyRM0bDoSA9NZVP84H16lAdex1Af0ZYWTJAGWbIKDLVkixtiEZVFM8e5Asja6APY3wreN4leV5&#10;HCZkqshddMkXSIGuqsXX1Dbt2JPBcijpwy4eiWSN2BlcBmYyXspA9zXR1DtprvxENxJ1hXEGTObI&#10;icopjZZWALsGuiUIu1sWp+/24sEWPCcdFZ2MhQm2IsE/4xVk3W9/+AJx5VdJA96mJl6K2EuqWQdl&#10;AJ3JH2HngYHmUbSxRvHNdlNS20St5BobgVtuBd7cWBAyB59P33ewL1EJ5Qi5KRMj5LpNqAUgqpBF&#10;AjcUb83f32HD3FyGgJ/MR9RjlIBDq0lFNG2vYACxttXxxgMaYWZoalRUbqR0kb0fqLDux7Eg1e29&#10;XxBlSMxKBCupwZC5BlI3oohpmW+5Xcj54XMZSSGA1bpllBG9OQ+ocSTC/wBXvpglEoaMCYqiR1Wp&#10;GFWSSAR9u3Fhy58dEWGOQo/SbrNKtws7b0TuSWG9juao3x1/xZpcODrtCCqVIZ1J1KB3Gk/2btpr&#10;+7BfWc87DGXLGhBdyL7tJHhyKcCqPkd/HHBn7qTOmhalOgFJwsHLNR3cVv8AiGIWEAsKkMPx3SGn&#10;rPImRTDG/wCiwTWMcFAUbZhe3cmwRQHC/k/pjl2LysSR5DLNOTPKshLuAd9t9u5vazvwq51zpcsB&#10;+oL0hSwjZte1aFAFAHchrsnvvY4DweZ5WPDIzQzBJF6aSMSRGoqwQa0Ajyf2rfjZLkCSlkgBIADA&#10;AWYa8NGhaiS5JL8Km+nrDfMWGESOxkjUBBjiO26rEAiRgpvU1EEV2J+OOcTIWOXQI3kUIIyWPuJs&#10;liQ22kH9twR34WNl6pUJkQxRQlyHag70aQKNztekoD7hVCuBirLG+QqZjY8mh0kJIXU5BCO2xCE2&#10;dW/mrPDIRd3fXXT8Q3y5Wx2WmjMWS7OdTgONS6VY3ZCiiAF+/bbhUrPjyNqyGaFob6iAAhQbVABY&#10;1Kb+5uifAW5HXjkQypTZOpYkIMigk0hQ71uVJrsSfG/E7yzuv5WKOGKTHgJaRwwog2wIbuzEDT9r&#10;HkDiq/tPT1EOCQG9de9IIkjgmin6B60pA1apCHUSAkg32JG4W9t+3nnExYhKkskBVJIhAokUFXdQ&#10;FHTPiluj3PYUTxJhxorKZkKSTw9Uqo0UQNOpie7e4lQaoH54GXLMctSK0mPG/VhbUAEZf8W5CMBu&#10;d681dDjGv7j09BF0pxB3aLFDiOqY8Rh9yrIZA1oCtkLq1UNyd17mvAril+p8CTLx8mSHKeKyFVIQ&#10;yyLpILAEG2DadiPp2A88WV+eGYLJI6yyyloY4wfooUrz7gfBB22/fhbzDMxUxRLK06vGzK+iItGz&#10;UxYIQKXcUGawx77dqLBwEte3SsMCCmocuKUbSvKKZyzOXl+Thwys0MeQdGqXdgTt1JN9Y3897PFi&#10;5/ndDl4nncFQSFlNuji7Dg/4aO58HjV3qHmMTyrkSP01EhWExn9d6HsEsfwCdwo93Eb+p8if0ocf&#10;N0t0utGhkOglCxoqDTBQBvsaPne+OPMny0KCVrAIVQcyGDXcVq0OQhRKcw4qA49+EJp+YCfJkmD3&#10;03IieI2fc3tY13rc9rHbjZ3KI+ssImyJJ2MSHUt+1SLogUoonz388dcsPnPQ5kMWNYpYJChYu4BF&#10;kEaaOpgDsKs33rjsbyfKAx4mx8edOqiiVtBI0bUVobqSe4P/AG41bJMROSSGd2IevCxDG9Ol7Omy&#10;lJLKcGjHUMDbkRGtfxWy4OW8hzREZxK5Z4yxqIgLR1HtRrajtv4B48m+Xfn+bfiJzfOyxjnFXmCQ&#10;xCwxbQbLHbsT4Br7eePV38ZsYZHJ9UL/AJmFY5TMkZOlCF32WwrLVEHv224808Hk2j1HIY4RBA+T&#10;JkF60lqbfWT3J/8APwd0qWgKJABJFTQ1o/b06xRTBDM7Pe1WA40bhk1o7mejpDNgQYuPiRxMWVeo&#10;JCodQANQTbSV2Pej2A78bOjwsvl8M84g/wBoJXRMpstGasE3RHjSb338UNf/AIexIYccyY5YlAIF&#10;1EEtWxVTpsb3texv78b0jihy4YsaSMh0sMqtTfb6RTAHYg7eOOpJ+1+nheOatRFGbjnk/LSK5E+T&#10;l5MPWTZYxbHcKxWgt2bbV2VTQvsOxsGDjyKmPbyrMJHKK9gUu5JBI0Ai7H3ve74Zrj4Kx6JIXZpZ&#10;keONG0BHQENGzCjrsFz2+arfiZATrnmS4oWIoseo42CoCNydJHuIpiBZ4cm45/mFkuBUng1qc+69&#10;eFhDvBL1ZRIZBasplj1FqZSvbQysWX9h9uLR+l/7SP8A+hX/ALcQpkR4ccixMlyQJMgnUGUHY7gC&#10;1B07D+nzxH/rWX/2Uf8A8n/4PG+USEmoAejn08C8KKK/dfh+9THlR/D1NLg8zXG6sxVs8M8rM1sG&#10;KlipYBm+w2JF39vaP0Mcg8ggcFpMckaldbMhZRRkAcP0+2wWwfFHfwG/AL8UeRSeqMbl/wDrKEmL&#10;LCZFmNjA6PTR6kJJsCrN7Hxx71fhXzXA5l6fWWGKZ47ip4pXKdMqCjg3QDE77/YceS2HakbTtK5Y&#10;BBSMTKBGdRVi5uNI+g/FaZcuYgJYlaXNMyQ/pQvqWi1iF48wQ8wRokySOkcZnBVCDo1RsC0iDawp&#10;seTx9h42L1WXLZ3SCWRImBslNyAy77URQoMCQbocWOXGmlV5YY1LRkgSyurrGTVEEm179ox5/fit&#10;5KT42aVWOF3dQsskcoADnuWI0hj/AIKB8XZ3HbIBGmlLdtHgoYPigmR/eYqMiJEKpf5V1DUS/wDi&#10;DrpsXv4xjxkmKJDBIV0tJL1Sx1GiA3UVQE86lVUAAvfgR8qE4z480UseTFGXOTGZLdhulsAquSAB&#10;sSFqyeJuU5Qj6UmU7zFtgsgIYE33INmtjV2w31EGggqAvn+veCIIVOFlQxx5ELx++kKtMVLndQ+l&#10;CjDcBVVvFk9+HuKnVWQ6Y4SpDjX7QwLU1nsGA7L4U1W3EeXNDkOky9EqGIZ0sspGwtYwgVh5taN7&#10;XwLGVj0lHJcFySzsqyRnemjIQqDvRpvsTfFgQ1gXrXp+/wA2aCD1klnyXxBHSAnR0wYwugghV076&#10;GsMkjbPexPcm5UBBx5MmR4zJH0xLPLrEikqKbTsh1bAst6QfHCKPPhlYjHAGQXZJVjYqy6VJYMH9&#10;8iEEaQA8bFT8bNY8mRNClUyZGjUJrjUBgSa1SMenGY9wjmmajpVKJ4uEAgGpoLnl5ZZxRZIZn7I7&#10;8s4YRwBFiIjeQLOsseWd1JUUoMijUFPYUKP+A8HwZQbqhciNUdJOsdenUxvTqDBC0CLuwXQWIO98&#10;ApMSkZMKdGOVowgnLP1yD7CWGkIoBOorQ73wsysjISEPOBBhyaopR01ZiEU+x3phpB7KFER20Kx4&#10;gMCWu7AHmP3XPyhUMZZZXEuHePKFjH5bIgpBG+uiLcE6Pl0LV82eEfMuWy5CwRGOR8mKORWnRHcE&#10;FS1M9O2kAsewCqAY720TYKmaHUVQLKBDGsBUztjMS3tF/pINPvLAEAAmgrcMDzQ4wRY4+iIojFbs&#10;wRnI0Iy6bBIG6mNWL+L4AnUGtqs9Cfw3U5iCA8TljxKJgplXHRGMTymRZKpb0uBdBWJ1oAA1k9uO&#10;ZZRFlujYokiMbO5QoISzRhljVrLkRgagFBDONQ9o4crMXgCoYwjBQ5AW1ChtaXe5Nm7XyNvBquY6&#10;5iTrG/TjQsQ6I0jKUO5DEBSt0/0kKBp2ULbAKCpNi/TPt4II/wBaY7aCvUieRFOgKzRqAK1MCAVa&#10;huNG3gcSyTxAo7us65BKhCGaRHNaVJIpSf5DsB2q64WYcegQpkHrNZInIP6gAvVqUKNNmvqffazw&#10;OkKyZTGBZEWFzIHphZLe4qxrSAAQVYMT3BHfiCoMSKs3fh3SCHhlkWMQPDoRWHVeUHaP6jQUWK86&#10;feT2B4hy8o4zQjGkohjKpaNwoFbaYyNRA2JZSSQfcAeDPyqrFH0s9HfLc6o53RnU9zYBsULohRR7&#10;sSOE2cskTiPHzY/YdL2DoUr9R6hAOla7HY/03kEG0MCy9bd1/UcZfMYpIXMk80xkAZnjWzCDs7B1&#10;BZdzsrHiDEaEKsWMZJkWyZCLZrBI6i0rGvmquzvXBS4cGfjtomVXLAs0aI0JkUVakELo7lttie+3&#10;CzG6/LleQZzFTI0br0w6xjcMdgaFD2kmq7FRfEwzvvzh4MmDJi/LTM4BV0j6llVm3IbQ9rpB7MFO&#10;kdzfFe05LSrFOgBSxbK6xSLdKVcAMCRR+ojYkADieQYYE+QqySkICpj0sVYkW5RDYU7FgdXwKHBC&#10;5Cx4obIxy6TBBAzOPaQPrYHUR9hsF7cESCxB0LwumxJjNJHJIHGNErwoodwyA2Ii5A2P06t7uzqO&#10;65fl8vEME0YWFMk6XhhdGMSMKd4lJGkAkWGHu3AFkDg98vLfohUjMLI6MVAMhjAvUtAnYj2HZSb9&#10;vAEWRjwELLjkTsnTxhkMrl3JPuZQ2ygH3C1F1a71wQX4V0oO9GiOTHiw5Zf1UkInGqYMCFVmIC73&#10;GtkCip3GlQbFcSQoYRKS8bAyPolGhenr72xKjUAwWq7jsariKaRXyGxJ41aEMjLEie1iVulKhJIU&#10;U0X1ag6k0CCBwzE0YglT8vUaSBxJE5ZFVbFaiGUySNtqYsoF7AcERHErLj48sUSmadUUrMwkcKzl&#10;aSlI1E2oDqCNhWzCks8szRgMFM/VTV1ZEHR9pU6W2vVepVO5PYdr+zcuRTHG88qMI9XTuiqlgwXQ&#10;bjdCAobQQd7YAHYLqNnA9bEsdYTRKJGkcsSPdIB7kYgKYwPawUg0yjiRccxBDTBg5dH1FUyZGYCr&#10;gqCDJI5BUyOxTQiH+aqrt4455lncxyo4YI8HAjaJ9Jnlk0yMQS1gAhXOk6VK0AVpCBdjZULzrKuR&#10;HPGDWmXDAEylgilZwAbi/mFfSirYu+FUC4mNL0pPzWWmEjF5HciPqH6XKPbSFQR7qYkCgEXfi6lE&#10;sA4yNMzlr4XgjDCE2fPPK8s+PLCGdY41PRYg7A1VgEbkEbb7jiJ5HbrqQ8xfUXyEXSqbHV7CpHew&#10;LQnbuO/FnTJQwwhUEpdAD+XR7KECgfbQNWQAXF+eJclIzj1iIx0xta5QC29EsAFKmx81txGFQq+g&#10;vy8hnygjXOU02Q4giyZokTGIWVkdQ8lgU0hIWz2FC/AquH2M7Y+LB14wJNMYWeN1LMRQK0hYj+pA&#10;N0SNhxBlTLiurMkOQDEEkSE/QzfIN7qaFagT3PH3K5soylZEhjjdmIEqK1L5LP0zpOn6aY0e98QC&#10;Uk06eB4wQ3kkmn6SZELxQuxLStIVdWH+HTXtYUx6rX30jgvFlyokCAxflxKdEQMkjkb6W3IBJ7hb&#10;+e47LsrPiTIiAyGZBtHjLGzpJ4rURosE7KQR5XfcM2DYuFqbDRYZgZPzAfpmJxZDDU3UsfC6U1bC&#10;hw0Fw+sBLAnQPBzSCMyTEqizKFMWgtUgFFlan0k9iBVeK4Ex8gdOUM56hJBEpVWUE7glWYhCDQC1&#10;e508J2zNECacpJtLs7CW43kLbgBmvXR8EjYcTYOWk8xMkLdYrX67LqA/wqgIBVhVEgUPPFhUgakR&#10;nh3iz5cMhWHGV44NYMqKJI2BKsgYfVYur8iyRV8EtiRNlYnNMrpySTiWN8VHBiGpRTOtkBi1FQQD&#10;5CWTwuizIcZ8e3kxy8pZYjLUcumQ6AVYBZAwPtBLaTqutJo2fMjm6wCSQzM5khiZAGagutISC1A0&#10;SGAAdqCkgniSACQ5pw4DjBE6lFVTM6QCJvapSx3I6QYECxu90SQ1Ue3GE2QixzNJOY58iwjmzqUi&#10;gFVQP0+ykrpWy3tujx9j5Hdum8haLQUzSjGNSQxkkVRpsCwK31HfY8C5WNNnZSxxSwsfpgQIsGMu&#10;oVo1tqKsdigACMR9Q7iwSKEGtxzDfm/bkZcvlOOoWMRy45hcZK6wT1mATe+6tuyHcVsbJolIIOX5&#10;kUiGMQSRjX7r6cpFrupBKL/NRCg94zXAX5DITGLymTHzYlESxSW2NSOQCwjIC21XIGYnbYDtkmJm&#10;40ZkzJMWWGcHSFdmDPXtUO5QquonVpLfA4uXBsGuT3w7pUh1hydZ5klOLkoykwkqHUgWVJc+8KaV&#10;SAunUaCFhYTc0ysmN8FEEIiRmEyRzRhLclAdDMGbTu16S/c6SL4N5dyjJiZWyDoSeLSIseVU0KDq&#10;oarLihdq1/2vjPmvIMjNmZMPHgdFx+qOqxWRpEKjRqOzSBrpQbZWDUQd5giqvmRRFkM9MupMdVrV&#10;MxNDUxX2qDVlgtkUAOG2PkaeljZEsLTKqsPy8jCTQTZRg2pbHkUt719gv9UZbxIzRwewn8zEyqJI&#10;ZgKEqP8AzsSKCjzdlasyJhMFB6ytOsm7OidRY/gKDaBviyfN8QAz1dy8EWaDGgkIkJK7kpqqkb+Y&#10;MxBJQ99Nd/Irazyc9x8WHFJkGKIkKkxyKC7E11Cmp1aMnYWVI70TtxRj0lEStk5Cys1aFYlgT9Wp&#10;6+geAqkjsTwk5lBmIQ5nx3wtbAto1T77qt7myxFmgwI3riF/aenqIIvUPqpopJGjmE0cbl30KQzI&#10;92V0gANvsdPk/twDzM9eNHxoTLHIxk1zyMJI2lOrUAdyyjaz7SO3fepY6TRqrxkYuTH7oxM4EMw7&#10;klWtHva0LalFVVcO8LnEGQo1ZiwzuQs8axgxgoSNcZBsxUKCgtZO+3ZMEBuHlkeJpjqxemytIWiB&#10;AItAaEYvsQyi6tmIPDGGKbH0cwSKCLqkoXVkkKnxrmGxA7spDADyD2mneOBqJaZJJVbWKVqbsQkZ&#10;UhQe4k8f145yGidGQyTxKrFo4nQgM59xC1aMCd9wT9wd+CJAcgaloiycx/y8cP5zruRM4SBQ5UH3&#10;bbUF3pVNOAdmIIHCGDlOXzBseVCyMruXE2pmRNQuQRt7F0uGolzsRvR4ZnqpGjvKiwo0josa0yLJ&#10;YZ0KxhgdgZValqzqLHabA9SJDHJ/sg6xxZFi1siwPqNL0ASXVjs7K9m6JU6hVVfaeUMCACC5p332&#10;9Z5nFl4Mks6mHKeEjdG6TvqtVVlBq2Bu1U2L2a+EbSy5sjRDTjw9FyiltTNIpDSllHtclmABBYMR&#10;ZF03FpzMZeYT40kuOIii+9hMDZUFyKBGr6jQpj7ioKkVwpTHkUMVxYVRJ5vezB/ZLqAJAYsEYKSx&#10;VrU2dJGwTF4kw5UXEi/M40v5paEbnVMLW1Ux6yfp2LK5PTbsFUMOIcj0rmZsQy5J9RUSSNjqB1AI&#10;21KdKsFJ2A0kjcN2XfhkVhjXEBlxTEFCrEAdMDCwwHTqWRStEuUNP/KpBPGS80WLF0wMWjik164N&#10;b6kcgMDEw1yISwAWZxQArTRXgghOZMmWGDGmEjoyNEMcJfvNga1cUoOmq6mk37gTYIUWFkJNU0cs&#10;IEgEaqNESuFotGyKp01RLhbLjSVUUTYo8mKYziWVRE7K7SLazKXF7ugUppNqsaqCLKlmF3lqjgEm&#10;NENfX98brK0jIq3exA0NWzKGQAGlok2OTBAOLkyApHknBeRpNLUQ8oINA/APkgHe999uDlGFC82Q&#10;6a52c67UaTGOzRA+1VB2b6CQNr4gw4kx2ln6KRLeo5LliC5sEqACSD5Cg7bEnfgks7TBlkhyDoNq&#10;I37dxasKjoXvR8XRPBBGMsmMnUmWc3IFPTiBCqrVsdRthWxKkFf27KJJZc53ggxpY8bGbqzSPG8i&#10;SrQpI2C7fADBxfcgcP5ikyJM0KRu4Eft6R2FAUuygjuWqwfPBmJjQhSEmDagTJGzAOwFglb70OwJ&#10;utqquCCKVGhAZzjN0p23RHCupXYDTIAP/iDBRY9tjgtMUGBpIJOm0J0tDoKyIx+Vqtwf5Tp+DxFz&#10;bGEkythyuI4plCRh2Khr70psEV2cEE+K7G4jSusgn6yIaZlUmzWx1rQ2Pf3XZPY8EEIIopkeYwFp&#10;ZFkDPcmgrYHZtV18gE7fyneo582OKZkAYhRqYQALG7kW46ppmdSK2JXcCgNuLVlHDkdI8doYpnia&#10;vzAMblVF1aBVIYdif38cKcmOIR47ZDQRakoyROekQOxYoN6A7+T2PEh3DXekECJzhJlSWQRdOVEj&#10;SLQeoSvsUu6FW1AWAQw1EbXdcO4hiQzCYwSClUzCYu4dqJDWuwBVtxd7EkkHhFNjIVhMUQlxwupZ&#10;EdSzyBhe1ElLFgEjSBQ9rAcERuztKjNkBYiTkrH9KpItq5BDLIvYlY9wO6kVT4Ifx83xZFWORp1L&#10;OZo0hZTGsjAKqhXdypYgAErXcdzxlkZeKkVKshy5OoVDRe96J1orMSF1D2kNrbudVChTnwktGmSa&#10;IUyLIZHiMjAgirtnZfaw0mxZF7UHY/LwwKoUlBDSyvK7hXNmQyq5Y9xdAgkUdhdkEQHJw8yWRS0G&#10;LAulnxm09MygAAN3DNqFEgLub34seBzCJsZIeYRQYcY1JjB36QnC3pbWB9PcGq7iw3ihyYCmefIx&#10;43mUtG3UIWMWhVrRgHjZQ224NjarB4EycjmUyy42VDHr6hlhWMgu9DspAXRa7n20zAV8ggbypFne&#10;CPJYRKJSqsxWXqE47AEknUXVzEO6gaQ/8oOk8EYkkWJCvShiykhyKmDSdNgw3LLsoJOyhiQqj+ay&#10;eK3i5XMcqMRNGI48cJcP0DJYEBwSvvTvQetFg3XYPEhmzGVJl6EwRyGF6WVwWUyBGSNniqg9ljRo&#10;bkMRYNY83z/pn11guLmKxTZMheDBlka3x3ZpSB30QIrXooizqbeyeD3H53HjGPGkepj18hpQUKHc&#10;jQNDjUO2klr8HvxX2wGDq08YQs6acpxTfpncoNZOnay7gMfkduHEaqqyGEl2BV1FL+oe1qF3dT29&#10;1kVsTXBDQQbZRBLHFHLGOkix6NKrHKQWcXRKGy6N3NJ9mPxl0GjRWaIBGLASaY0RCDVmidNHwwW/&#10;6cDywo+RFJlrIsSllVTpj1MRZEUqliWU3QKkfseGn5nHQJE0MkWLImp3KF2Oke3WjMvuPcyKp+QL&#10;7B9vL91iYrXPpQsDwRuxuFhI60iEkUoEYtGPmw3mz5ut8jgV7Z261MsMcbA9QBt2F3X3WifuCd+N&#10;gyQQy4g/9esnUQ6HGtIidhbxMW22oMCgqgvfhPDiLiTIWUQQodUSBivUYGwPcASexJB77FiK4WoA&#10;VHJtOx6vEvRmHPOGJ5aylEDxrH0w+mQqJIzv7ACQSTXlh+wquFycpcTlnx/zcZJpXymjELkUh0L7&#10;ZW8ldyoHbbiSfKeCJ850dUino6ZVmkKG79j+2vItmYb12vgvAyIMhYgUKpJJ1gyWGjB3qXTZtzsV&#10;sAduFEOG7vFFFg/h3yjiTl5x0hijeWSSNRJLHFR6UZFt+owLSKvt9hGprpvYKaTl+IEXMM87trRH&#10;x8OWNikUlhhKxegrSA6QFYbkadSkcAcwyMr8wIZOWSIRN1MfMWaWKOWNTbAqjX0z7f0kYSAgkgqS&#10;rNJeYFOt1oHnSeNEWNXEirNdNrtRK8ZrstyIoHcbmqwGfMedR3/UCS9WD29PzE2Vy/HEf5aWF5J5&#10;GWWDpzxiTHEm7p0t1WIN7qJVlq6JJsbmeMuHEyRs6tMqPLuoZ4zs5DSNYC9jElqTa9q4N5TOuHmt&#10;NPHPLGmqTS5ZkQoNICF6chKCxqSGOy1Y445pKeYSTMumWDKjUFNIMiaydLIqozKybll1HswGk78I&#10;X9p6eoi4LEHSEuRzFuqY2/TgxsWFIXSMXK52AOxtmFWFBAOwsCwg5g65CmCRpIyzLIenFJqSm+px&#10;tuNtSFtwL8XwRzFKkxseGdohjSWSyLIZ6UKHDk/pAEfqedh9dEcFSh5Y4VSUMsjok7SAERhDvWpG&#10;YO12zEBDQ0gChxmUl6i/rDgQQG8O9ITGCSBGyAqrLHIjrO1L1AgouqgkMzCi6+6rvauEE/NEnZoT&#10;zR43imEjQyIrRTyA2F16SE6ZBomtQ7HccPsoxTh/0zlQxySYyHqgWydijrSMSb/Y2DsTSqbBliRV&#10;jijV9azOrqjSxqFOkRyd1Yr2ViWJA24RMKiggHRvEfi2mUNQSaZAdbjO/S3CK3zWFJsiXKMqSyTN&#10;1AWiIYg1YUagqpY7oosUaF8IMlVnw50M+mTUwDSRgxWFoEMj6iVG9ldr388WeeGPLJIDo0UhWYMW&#10;Z78Uw0Bn7AhGUD7+aT6jwZsfDeVW6cEeuVxGpLMGu6XZrHkb/Jvvx5napClzMeI8aBrhxnnTXMUA&#10;jXs6whQBALkVNBkOmtPxGlpZ48HmhGVG0lFh+ax6MNh2IZtTdSyBVAn5289ifSvPXbl8Tp+bnYRI&#10;yKjKYI0XZXYVrU1d/SD5J46VZ3OsrJ9QSYSJ+jC3Wc5B0alElr01Falrdu9Xv8cdxPQM0H+rsbIE&#10;iqcrGRdMSlg0d6HZKsEL5UC9rAA7v3cn5WMB2oal78bscrimsbNrQgiWQXODxtWtXzcZUhD+LHOG&#10;flMyGcx47ws0ioDrYuPpXa9RP1a2IrcHjoXy/HycXnM5EitjSyM/+0gLIuonb3OAU7fQSPsOO9X4&#10;8RYvIsRcfAy4Mg5eNHkPHkTBTFJp1D3agu250kmu1E9ur/IuXzc0nhy51xsi6jV8ddXSa/qLGyb+&#10;kkir3G3fvyCcSgRcUatA3voPflTWanCvQ8OnrGxfS/OXw0gjijkQ4wR1aNbazX6gFE6CP5b2BG9c&#10;brxue9SAyy9dJZKIaMFGY6dhqOyWaJvvtSgca95H6cbDfro0ba9JlUgiqNAXpBLV4XYdztxsHF5Q&#10;OYPKWDuZSissUiCRQAFC6FZUZa9xDaSRspJvjqSQQBo3S7jqxjAtnJNnI8Tw5Rxy7n8pmXqpkLKu&#10;ZIunWCGVLppEIChSKpQRX8w1muLTPzeaQSXEXV4iwKOSisxpEkvU3bUL9pBofHAOB6LVXaFzIII0&#10;1sJZDE6VZBRQwYn6qBlOo/yGuLUOQsmCVcxtGyuDHXUCx1USnS+p1YkW4UBWIF2GvVLAKq+Onl3y&#10;dlKKW0r5Hy6ZRWouZzrIHk3ACwtEZC0iECxS2WkjJAC0Nu3cbNf9aL/7pP8A/JJ/24zk5XjYKQou&#10;ODM/SXVBE59xsN7nZlpbsEM5A3pboOP9W4v+Gb/6RP8A6njaEmwNgnNrt3+2hZAU1R2R/XWPxG/g&#10;F+LPqLk/ryHmAzMzmh5nkYuXFHhpmuNGROoCSMZ5kaRtVhQoA+rSpB4/a1/C5zzmXNfQXKY3iyMU&#10;jBwJ8uJwnWImiRgrJKV0rRBajZNsNq4/Bx+Asr8m/EX8PuRwT5MDL6w5NBM7aGx8jDkyl1ROApIS&#10;vo1SE0TbH6eP3yfw5dNEGI+PAsCcrwOi0TnpyN+UiK3Gg3FVYH+Q49L8U7m3Xu8JmbHsyJU9ayFr&#10;SwcDCC4szeD0zjR/nbRtksDaJqpmFsJWqyaU5+btrHaJ3x1X8siy1GFeV1XUqhxahipUaj4vfT3J&#10;BriscyeaaSUx4kRWMqbjdXJrYFkJj1Pq3IItfAPfiytHkLj5c0MsCtlNpICyRrG0bCtBrsAPcCQS&#10;ew4EihgAYhUR2BV5Fk9ryHZn0gl6vcE0R/y8QSwJ0hMV6Is8qwzSPEz6AYUCASxggkEyboQdgRv3&#10;0r54Ly3gjZn1i46SKN3edht9KhVXQa3tz9u/DWPlCz5OMs0wmdidJjosxBpRtbmuxLlQBsCdhxJl&#10;xdNJSxgEeO5jDrAC5Y/yE7lWHbYCzuW8nEq76gHk4t4QRU2yp2LxboZjriKMsZWgCuoCzai+9XZ8&#10;jgkzZUkbmWUzQKgjaSNf1u1aNahQwBG1Hsf7/BIupIuPGI36ZeR8hFMYKmzotjs69yAavvxHLlZT&#10;QIoMWpiRHBjWpHf3yLVmOu/1WDsK4ahiABwHWCC+VwxTyY4kLyOQwFAJJGEBEaGX3ElwEAFEg3q4&#10;bFpUlSFoXxpFcuI3lMjlU2D6gL1sPZ09QNaWA9pPCblryuZom0KVI0PI4CDWQ1oR09DruArqWsj9&#10;ThxkYT4UkU7XLkaC8LAxSVYvSiayWl+HN0Ny4FHjSKADSFYzw7b9+PWDcbEnSIZCaoI5ciRpJCxo&#10;e2inUc0jk7Wttekdwaih6Gc6QDLlkjAlS5VtATekBe8jKfqc3IPjbgOOaSYusc8oiOlpFmsxIAVV&#10;xIR7EKbrpiDKxBYsavhrDmBujEscSCGNmVwFUTKDblemNTu48hveB7bO3CS4Lmhd6WikfQwPhRvk&#10;nGDyxo0cWmYdU0QntIOg/STWi/cAdzXE4gV8eFy2ppJllleQsEWQ9o3BDVX8+sRB/wCU8HrLjZyx&#10;zLjPJkKCnTxgAgB9ut1NjqBqbqfSD388CSvGkb4zwyrHKLeYrqAmUlzCFEjEMEBB+oj44lJD1Jd7&#10;nk398hBCZYcqUOwMrY6yFVaJpgTuQjI5VypJ9uphqA2UHsSxghC0SOF94jkDMHVk9pkDgUVLWQbA&#10;v4ugpsGVKgnjDxQ44KNBGNLSQyItBnB1nTpsb7WNXjYDrU7BgGMjGR7b8vFLrao21WdyQbAJ28Hh&#10;sEfZsM3KoUKmKRW0rGCtnSaJBBJZSPksxrsex4l/Pfk8ZMwkypRLDQopnU0KABaia/7d+IJ8mVyI&#10;kYPLXTYKAWjS/wCaZr0qwFAKtjsT34AkjxRBJHpV5kkFvIH9pIsKigkOACDahR5+eCCD8IxZNTSx&#10;p1GZZAJIypG96137AbbB77XtwFzKSOEuDLDJHJMVpk0FmckARtVNQNBm7ed64Dw8jMhmJMglBZlQ&#10;2qakIqmW/bvttVAX3PHE4MT/AJWWLHfW5yIx7SY27je20knsQQxP83ehgLBoIYokUQi/KxzLKqEM&#10;UcOgJ/xMpJI+zAL9+IIMc3kJNkSTHUZAWDqikj6CdShV7ixqDHcX34Qtl5BLHGY4rNIRIyOGOhT7&#10;gF+qwRfdjQsXw3i5jJlQIeoZxEpWaSVGiFLtuAAAPGsmz3PkcTTjx8vy/lDAvUDtv32KiyI4lBDU&#10;JbQxh26XTA79ibHYA9/3345PL5MqBmxpSCAyGJXKKyb26o4BXbvYBJArbjPrUQOlEsNMxkV+pRIs&#10;BDZv+gBr57gnEzVSJJYj0khLFiyg6m7Akd9J2savniIZAUMeJGmFG6sCgCzBdcjOVICuXUqquD31&#10;0i7LZPGPN6jH+0xY8kDssaJDITI5J/TLAOdJuwzJfawD24YRzdR3YQxKH1NoZgoBfu0aoVZ1ZjZ3&#10;YLdnzwuMMbPKMp7Sd6dSioNCKKjjLVpKUAQCxJJBBAA4KZ9OcEK4sWRWnZsR5IpoWIlE4VoTShVF&#10;FJCwHttiSOxarUl4+QmM642Q6pcS/QwZlkFldW7BmYUCtE23YniWOA65nixYpcVoFWBzMesNzGVp&#10;lRlMd2KWj3JIB4VZGD0kijjInR5i7q4VpYGUjVRUnWBvu3uBOw8cQQ7VIbTPnw4RBLB4YZUcBSUa&#10;gTJFYJo6SSNKFrJSK7PdTqsVtwHGFjMKxETDUoeUUulkH00DQAJoEG3I93cjhpDFPlY2S8ccRhg6&#10;VRn2Fo0A1Kbs0b39lgEfHCuTGiwWrGX9XKEjIWYXHNXaL270DSoyoa3uPe5ibxhzDmBlZ4T1MWAE&#10;GTIVV1mS6Md19BBGlq2ojuL4xHMFix3p8WeGdlhQtB1ZXZDpYErHSqHNIWAWr1KTvwJj4bZDwLJP&#10;JLI7sWxwjyFlDG3aJGsOpNggkDY7jhnBggMX0FREZeisgjWNt2UsygqU6jUAyszMe57lhSzQFy58&#10;LD89vBHC5E4hWaPJCsJxGI0jFoqgXGopWNHwLWt9Pa42yywliiikluQtNKNccbg1+nTCyQfIHc+1&#10;RV8R5UTxrHFkCKOSQSSAQtrsk+1EIJJA2ujqv9tkZiyVmZ6XGi2GmR3dJQPq0xEatVd2bUpPnbic&#10;StTpBAuZBl5ZlRsKHHxpaAnWdUksGiLZhIl/4h7iaJAXs55RjQYSwR6jOoLR9PXrkViD7i7kEqN9&#10;JW1bta78AZePiao8mV8iVWjAiWAABWU2qhVOoEnbZWU3vvxPi8xZ9bRukCpGQIGUySalGwcGMaZA&#10;RdC2JJOocBBF++9ICWBOgeMsjGyEcXGkS9V2XyZATYR0kDGJl76lNHsDw0aHKn5VkyLFLLMT02EU&#10;hLKqHupWNtIG5Iq9v68C8smlJWWZtc8zgRwSnUxkvYGN6JNbgsAFHyOMj6mWHmGRgthyRzwHQ5AW&#10;RJWP/qyUNBd7IoC/NC+LhYzDMKN6d/2orJBDCobvz7FarByZ3WUTu5MspOPPbvIpY/TsU1gdrI7E&#10;3fbizcn9PyxvNJnHrxK0Y6iUHtQDoDWtVtdsbrcd+GDczWQtKY45ekUZQEWMhxXtEw2BXyu/bcnw&#10;5iLZSrGI9TzEOytIzmiLIuPQNIo3ZN8MSbHkYpA5wsCdZFjljaEE+5mCzwkeLAdDbrquxJuNgWNZ&#10;4uNHCFzGn1rFqVVlkYM5ANe6RFOok1pYgD6h4uXphjJH0ESCORml0MZAzKCNkV2YKp2UkHSQFbc8&#10;ZzRxTwRmFlmMsTLHFI6wAD/GYl0Bgv8AicHejYIHFyAokg6UN8h3xpxgieXNxmfGLMuLLMGMiRqv&#10;6UbWFAdWDvT2QHKhRbGtuOIMlW1y5H6cOK7CKd9ayPHajRIQ1W9Bgbsb79+FsGLkY8MKGFXypI3Y&#10;zoGkGIpsszFwQS62CosrXgm+MnXIQhESLIxtiYn0RmRqH6lyMXSU7aSukB7I23FkpY3BpYdKwQxy&#10;+ZSZZGpjNiglWeFQrBnXaKSWjqiVT7GDCyQQavhZKJZD0oUcwIeoPzAbSgbZQm2ghSGoqxLb0Qd+&#10;PgIMfGkOh8UyRsUgDGTbdzS2JSQKQKd1JLCQIqkjHLnnEaFhjxSRARMzMRKwWmEkZQgAqBasy0Qd&#10;y3u4vBFj5HLkY6I88EE8kdsQxcqsQYi0Jb3hEZi2gr7jZ1VfDXmWdkzRquDMkUSysrzo1gR1b+5l&#10;pKGwOqiRW+44r2BMDEIBCIljj6UriS45GZrIWhE8JABrQSin2sWJvhvk4E7IDLAxwiiOzdQ3IpX2&#10;kKNJCqoFlmGpQBZPBk1uWXKCEAy4dTyCOZmFOJZ6aBpATZjjugGvValtqI4DHqFi0isIhIFYsqxP&#10;GhW6RozRbSO7M/zdkUeJc3JcQzYishxg/wCiaRmiVwArlmFgf4aJsGhfCBuSu0nsyYMuVYtQYg9Q&#10;X3RUVB2O1PVDtt2hIwhu8oIkyebNGiXOsmT1NRQO2r3V7Y306WGkixfjvdk1aPMyJsuZ8t2jxxME&#10;jQKwUSAll1Rjsx2JZg2rwRxdF5HNCIny8dnBqmVQB9iTY0G9gSR+3A8+AqiY9CGFihmXrsEDGzpD&#10;SFWVu3cb/ftxMEIM3meWEAZ5JNDGW2hcxhSCESRlsFK/lAJHcg8Dcny5g6TtAzqzSMIyAqMaNvEs&#10;m+lTVKdQPcLdjh7BCMqOKOURNNkMI20NcKAEfWPcGAUUexHgEi+Gw5T+VcRzyR/kzGTH0ntYib+o&#10;kL0967qRXbeuKrAw0DM34HfTSJAcgaloVYeVPK0j5XXxCQXAitBpUnSbkoqm1HpBu9gAHiw4UqTr&#10;Hp6+mJgweQjQgO7FHbYse4Jskd6HC6PlRe8dl6kgIZJIZ+sSh3A0Fvp7AkAhT4UcH4PJstZllyp8&#10;iGAN7YZdQD1tpXSFG4G2+/7A2mGBABBe36/fYq9kKyK0kwRlJqMRKdUtAGOxvUmw6jhgpo229BVm&#10;Y5JKzRtK07qY41jAMIHuOphpAsqRepiKobnh5mSxY6xoepj45UqmkAqZEUNoYAVTgksW0gjuF1bg&#10;Nl48+MI4oEknRwOtHMemaBLAK5oo1tpC2LJLbmuKKUCCHv8A33+jF4qGZkokkccsOVHNECVl1AkE&#10;EgMsjP8ApxhTQFFyfnc8J45IJDN0WcUjFhIGBaRNySzWCdwfZ3sliNg1jy8AZOqRFSUqDA8I0zuX&#10;ZtWj9QhY+md7PtLLpLaqJXZXLHiGlveQUVXJ0aHFMY5C1nse4OijpUkgDhLgh8oIlw8kXGhyY8eW&#10;nuOXFeRS5BYqHUBaIAA2U2QbYe0wTSS5kxxwZGmVwOniqkUehxbawpCh1IBLGiSABrJJ4Kmhynja&#10;FMjHicwgynpqxNWArG2MaaSApB1FqGk3Y4ixlxKmQieISKmUzER9FdJJaOtTIyfUKALtQYCxxClN&#10;lV6ctfxBDTH5YceKTKx4VkjePRpZlmdZK0yI2sEGqLb2ASQdxsLhYzSuaLSO7yY6MXjKxBS2pTTA&#10;2l92Xa/YU2PGWJK+UVx8bXBjLLPKwe1LKFOiRkZl1OTv7CoIY6iCAD9DIuA0X6qyRa3leTpMSLBB&#10;UUFJdqA33VxQc9+KBZHHvvu5CCbCmxOYvGr5M+Eqlxo1U0t2NLK3uS7GzG/jueDnnyNCzuIQoAOz&#10;MksAU7KdJd2DXbMFJXg+TMSKRXFsZlJ0rqJjjYgkvCyMdVbMQGsige54MjhwVXr6hL1ELBFRkAcg&#10;7qGs3V2tb/J7ASolQc3enT9duYIUw5WhYis9PM0gRcd0kYattRdgCATsQ3uPwODFEZjjDynHnjn1&#10;x6m0B5dwS1m6a70nY/B4ifG19OTFijhWRq1CGSN0IO2oFyhBO4c3d/TXBqQhQFkLZMr2TSqQGSgQ&#10;TpCkb+d/JN8MLgUDmlOsEMMLAjkW54FZg/UYiVFtlJJlIJVQn/Cpod++3B7wQMyPE+OJHZgiMS/2&#10;trHuBokEuSD2BHFehJhnmR1eVn2pFJ0X9PUdyEjUX2F344IfKdZdQx0cxJojBlpA1fUapdJHYAEX&#10;sb7cUBU9rtfKz95HjcgDmRkxMhsjJWCR1AiRY2jk0xtahyBuqeLBU/Y7njJOXR5+P+YKp+WgX3wj&#10;REWJ/wAGoW62e69u4YcCY8XXeeZoAkzyVISS8SqDelQbAPnawCOy8R5E35eV+nMTGigvCFRhIp2O&#10;qJiLc76WUe0bjccXQVEhxnycuGFfWCPkiaNclelF0olBikjLOYkJNRyhXIdQASV81dIoIA/VjyGR&#10;JnHQlUoTGqhLUFQiMuhoxYJKkurtfar4kuYSucdQmNk46gxUhAY2wEgBLBwLPuskL7zVcRBY8SNX&#10;Z44URiTFKesIyBVotFTpINRq1DY3vxorSnPh76QRMcSDGwZEMz5IBDLLMqyPGzNpu0ohPaSFBYXW&#10;nc8L3IyshZRNIY44un0eikiqVQFHFtGAHJ1KrliWJDAaeJ8vPZoXQESIwjlV4wYnYbe+Vd1bSNzp&#10;OkAqDuCBCZceILJIY+lK4lR01dMBhqUsp7sDSkFWABJoAHiYILWJliELMVWTHaaI0AdaEWgAJ0tt&#10;eiykd0TfET4OOFXLEROWCjmOVVjsIKaRpK9+kgFtJVaNX3HAkmYitOJZWkaJtWMH+khgSVYqoCKO&#10;1aV7AmwQAHkcymyhjwRRzxQ+4PJL+qLJAIXQbERNAHYAAAsPJzhX1Egs1uVGr6H+oKmxbLGDaaaN&#10;WMhlcKqB7alNgIRWo6gpr3GiGGETdVVVMjq5GNNGsgiD7KSfazMSAgIDq7MSpGlLUCTiSJjLrnyE&#10;Qqsi48byaW6rRg6gEA1qlEKDGA13Yu2IaZMUUiwLjupjyNEjQaUaYs9hf03dtCg0RrNEEul2BP0t&#10;m9NGen7bpDhfy8aU46QVkzSSyiOIv7GePQZAsDSKB7vetgXsCVBY7izVhpJm47RjISSGZZVKPBRQ&#10;q17NNpUEd6FWd+23DiWOFrVVjljJIaGNQ07MDdkhbO10wYqatiTwM+H+VYzSKzLlOqQiVlKopHtR&#10;jHocAeAlb/O54iGIFDz0qeP9RC8+VA5WdWmZpepE4Fm5PGg3oFbgoCSdzW/BbxvkhUzMlYbf/dK9&#10;yMh3CkkaNZqvDMPA7ExMSKeRSkjyvGoWTqtIyo6kWkZHuSr2MgkFAAgE8SrywltGqOR31OTalYkA&#10;sEFlRUfYbNLe/wBNcQS3etIvEaSiAxpHDLKVIWMH/dxgV75CSypqHYqqkDfazTiXGinxYZJEiDiQ&#10;6AsvVWMt3C7kN/8ANYF7DfhW+JHKgC5OibSXmDzAqQD7P0r0qCfK+3Ybk92WD04YY1kRNIss0z0m&#10;ond1IvaqAAB/fhZU45mvBmZubesERfksXP6mDMBIwEdbsqIdQ2UoFYg7ne9xQXiLNgj5Yz42GZpM&#10;gRDQlp0tNULZwpC3sQQL8Dh9FnLAjkwwRCWULGY2jWWZdwpXX7noi6IUHhNndR2b81JojHujkKnq&#10;aVNEMdRLabFBBVdu/FICAbwvR1aKN8zHKTKwYgSgmRhfUEQ1UqjUCzNYbcUSRxl0cViqqVh1SB4z&#10;LqmVbbZo2jBKnXRclAqsQW1D28HJgjJx+tjzY8qmMgJLMVlDMDThWAZAwDak1Ast0NieKrl4uTjn&#10;Ix3ZCFWN0OM0hpVU6lEhcWoJG6v9K771xVf2np6iABqCHDTxRhY487I6iTvJJM4qKOzoZQw3CmiA&#10;oXqGwugA7LsiQKZGcONDAmVNYZi5HTkRyEDqxJBRgzBQdShjwNhwTydRyGx6IdSWtjNurn3lwToJ&#10;1W1ago+o8F8xVujBFqYqdIiZkIAkbbW24Gk/LKQosobYDjOv7T09REgsbPDDIjGTBGSHlkj6YjMg&#10;VdQO7haUbM1syszkbdhQAkyxwI7xr0cmN7KshYF2Fabpm+xVF1V3IFUvxkylpMjILhGKrGjsjrTW&#10;5DWSVZW06tSbAllberC/5EY7hjDHnakJ6s7/AKkZUFUa2bqjcKVFWxPYbcJi6CCTQCl68O/3WNcy&#10;yvIWZkaFjkhVEAESRydwIlOrUd6Z2stqokEkcCc6z+njxuZoI+Ys6RB54HYRlQQrgKwsMPrLDQSC&#10;zBhsLhmLjA6pSMfJTQ5xxGxjQA0TGEsOoU/ysGO2+9cU/mkePkNKq5UcrFxNGoSijLsRpcKI1JvZ&#10;qa7+qweM00Nibh5tD0XPL8iF3LTJkZKpkZmMZ4x7o1AiiSUixIoVQrlrsEbHagNqTevcmTA5DmQR&#10;6ZMh45ZBIwBZVCksilidKtQO1g/HDrHnOMJTNAbLqRMsZJdRuN0UkaduwK1v83B615dDzL03nZUE&#10;cjRdL9V21FwzKSV0qCVUf4nqr88ef20lMtZBti8q/iNMpGNaU1qRbV48rueercbmPqdMOa8bOR/y&#10;zNGCA5eW0qj1JFsUe53paUcd/wD0FyvOxuQ4nN36k4hwUiWCPIZI1BAFpFIzanPfSxYAntx5Wc7z&#10;sPA/HiDl0RjSXIBZmlZ3Rwrm1iIYtrXaiYrH7Dj1s9CY5yvSLY2QJ1uCKSJzOTG8agG1pFc/DLps&#10;De7BPGXdE2ZMM0KsM/CxYf1HQ2+QZCZTl8aCwflp562jR/4t82yeb5SPmYL5uNghYmwn1tJ0T3nd&#10;IiW9hNmi9d9IG3A/4ecpixWkeFpFhmCskAjT2hqYCSQK7Wlj2kIQBuOHHqvlseVzUi8nFj6nTIOl&#10;ceUg1qkMjKzIV7ENZHYd+L5yCOHlkK4qxxY0KxoEmjVJJJCRu1KGKgn6S+w+e3Hq5As1XF9a07oI&#10;4y1hiNM+Xr/Rh8uOsaBVSRGkAcMTaPuRaRyE2W7DTX7duLNy7lRxWjy5sCXRQeL8vUBurJe0YsD5&#10;o0D44VY0sKxBpsfIyoyrI85QHSGO2iwdY8lSEbuRXHDY2WmLkfleZSGKUlUxHmlEscR3PTi/3iXf&#10;tFkAnY+OOvKBZIYUY00pXvwjBMqQdXh7JnxDPSUxTkCYCZzkNLFCZKAWSMKFdlok6Tte9CuLI3NV&#10;Zvy+P0nSFC+hr6jitTHX7qGw0xhit0Cqk8UPBx8OIhVeaKRhCgjyDLIolAq+qyAF969xJF6ddgFb&#10;MIYlDQu1ZggIiWA6DRAOg6yDMtbFXcsQdtt+NASztmbfjv8AtZSCKnO2fP8AEOVy4pYxPG4Fheoh&#10;nIdQD3kS2C6VvaNy4HtOkW3BGrl//vKf/Kn/AG4HwOWQTQ4c/T/LKkU0U0cRMivJGGZzMu7KSBpo&#10;NsB3rjHqct/95H/0Lf8A1fDUlTUYi1crd9Nb0CEjXj5e0fhg/hW9F5nrX8XPQ3KsbNijfmPqrFmx&#10;osqMR5UEeG4fS6sBJ1VUVGyrSigt2OP3D/gHhvynlWLHPJLkZsEUOIzlS1jHjEXus6wKWtTAUKP3&#10;4/Dd/DDg+oeY/wAQ34WZfpyaXlXNcf1Vy7IdY5i0TYqSK2UXcagFKWzBQoI8AUOP3P8A4Lc2x25c&#10;RLNg5GapTKYwjSZ+yuYgTYkDWSpBs71fHs/jlZRMkgKAC1qCgeBS35N29Iru4fOlTVPiCUgu+bgk&#10;m2TDo8dqsZIc5FjxVaNgLyOwUsosgaiQt9gdQBrb7DR48sH64lEAWUxaVQzl2J9qHXrG/ewwHnaq&#10;4z5dzGHJt30kyqoWN5RDI3bYXSh/lls1t34sEeVixHQ+IjxOg0ylkkaMXtsTY0t3ZgGYUQd+Pnf0&#10;2xFvLLr5aaVbHHL0jxo0aeRFnbILOXfTLuKURE9lUGyqnYnwN+BOYYhyI5I5Jo5YzIzN01JZhftG&#10;xVAb7vTtV7i9gcvN6rZKwzgmM9VJWjI6YQ10w22gfBVXU7We54Xx8wackRzasrShkk0AOFBsr0Xj&#10;CuD2vbve3CVJBIqzDyfscz0ggBcGRZzBKzPGrMsTUGBV+6tIsocgdrKsa7t/Lw2/1UY8Z5CsWhCN&#10;Yh0SS6RsCrir+8YYNXcA94ppw0zY7SpFIya3jljWNFUgEMiBGUvQvsQLFfHBD58MmGJxEcdIQIRL&#10;ExKMQdOoqFUBz3373uOw4ZLRUAXoebEd9vBCvHxI4ZFjWCXIkaQSCX3RkBH1i0ajuoIEe6Eg+7vx&#10;Z8+aGV5Jli0tEIwpegzNIoDB2OhtAYADQwGnsTxScjmjJJkyNPkL0RDJFN0yupVGhh1TrtyQx6ZE&#10;fcEWN+IYeYNmSSwup6cBM0bdSTUyEa/dQ9xIABBvQSBtxoIIuG7B/MZyGvFnx7iM7TRuJCqhCSoh&#10;RWPtjS9jGgse6yfrTUwDotziyakjx3E5XVA0L+2yfet0bdWNBwFDjZX+eIuaIyucyaWMqsaVEryk&#10;Ky1ENgRbDzSn9+/CjmGTNjzs2OmSTI0aw6yiLRP6pkC0zf4hTXW+/FSzF7ZwRa8OVuiOq6jKCiNt&#10;cpjBLbs8TAhVZ70lCpVT3kHEZyneRnjm0Y0MbqymXVJKzmn0A2zEt7S6sisoUKho8VfMM6YcfVmk&#10;kleQalx9mUpbKCZKkCsR1F2v20xkArgjlkWVM6EJKhOuQh1CMzOASzl7VtLVGQKVlOpRe/EYUta+&#10;fsYIsS5awY8UjY7lirmOQ30lR7RBGx2JIPc6fd5JOvhbHM0M8ckwfLadSVY6l6TghQFLO7OChsq6&#10;gL3vzxIiZJmWVsdp5kVxFBGQI4yulaaI7ltQJexRrY12XE5X5npyiOKWdgXt1ZE0XqRl02CoUWBu&#10;SQDZ72ghzI8zxq7xwRkX1ZUVhkuxsgN7qGkHYVQGxUd+FkiwxMQBJobdpDI5ZnIsDcHQB/w6a7bc&#10;F5GC/S/Qc655AzIosSQk3rVnuiO4AH27cLZ8DUJREciVmIDJpVI/b4a0sC+5Wr3v54IIDj5lGHKR&#10;qst2txks3tNMsiPTFrqiSxP78NpJ/wA1GumBgqR6paQRUoANuBbWO9bCx57cKcrkkU8uNM2PJE+m&#10;5VSQk0oq/YLZC2+m9P71w5w+XLO9wtLGsSBXjnldOo67A6G9xVR22A8GyOCCBvywkTXDDqxz5kiD&#10;oxHewwABPk6uC8aN3onHx2w1RlUIialYjeirCgT3Is77778RNgLDOiockIplLJGZhHMTbWQilXo7&#10;AkL38UePky8efEImYwSxylI4ZS0TyfcgjQ5+5Iod+CCAZ1xpTTKIgDpRG9iq6NdmQm2A3sUe9cDv&#10;JkdRLCz6nVIUWSJQRZXUrKVG2+9CvJPmT/aalUCPJEwbpI66o/bYYamDVpB+kALv+3EkMRihMmS8&#10;KyEmhHGtKRshq3ChRQ+gAVZrwQz5mg77f14QzeUI64yhjKkJeYRjVIX2uNnXUekFO3sot5rhUyyr&#10;IHxMMzR07TLJMJY9L1bppL9NFuzGdLhqtd645iiy5WEmHkQmaFNavGP9okXdhTEoj7mgpDFVVgzA&#10;0R9PLivBM0Sz4eYbbIMi1HM6gFmC7VqsCgasWU1EnggCySA16en77vDjSlmORJBktNrbTALMWgFt&#10;KKADp7g03uKk01HTxhkZX5tpVjgjxnUqDMdMZ9pGoopKkRsfayinO7DbfgrFAmWFELFItDAvIzCR&#10;iW1uAqq4A0nTsyEkA2NuJHxSJkkijWTWdTRPKFliUkrsCQQv8xDMtLZI4gu1A5i7h28ube8CwZWU&#10;J/yxhVk0qhkTQIkY3qZpEPTQGNdWyh2FEuT2KzsSQ+wiE0A7spDLWxVCUIkexXtVtQJBb28QTY0E&#10;bqMcHWrF4Vhka5HG7dO9QZQCSWCoG+kMboRRTyyPrliESm1OliWUA2XYmwUXcBe52OwA4qVEM4Fe&#10;PL99iswK+RJiNWOVjMhBachAEJJQqojDGKYqBWkAsCNWqwDjFLJlxNHES5WRyzzIrA6auySFOxsy&#10;UpA2Huq5M3Gj1uJCrxozNfUFFZB7z7DTMUBCsFoC63HHC48UhURTZEcYiVcaNk0rIVA3FWJZVJtm&#10;NN2FajxUrOjdjvkesESzcvb8us4maZ21CNUiH6ajsNW5DL4Fknv52wEMWEqn882VI6EyJmY7LHBY&#10;9yhQCwI2GoKB2BNcMsrNyOX4oH5xIiGFRTR1rI/mL7FTfgAG/wCbitycxnkniljysZxKSuQUX9Uo&#10;D70Lyhg1nuqW1bcNQXwm1R6wWiXLgGOI5ppUMBCssq+C2/ZQxpb7Muo73xMkCFY1jyopo9BkaUIU&#10;I1bkHUXutqJ+9EDirHKRJsqOKCabGnlIV3LPGJW7Kn8qp8KoP3FkcF4+YI1EUcys8jtHPF02PSVP&#10;qCpaOTY71pr/ACYsEswt+W7o8LUt6AXHr34+ZS9MBm60kjLI3ROhG0DvqEaamZe4DA3XmtuOFhhV&#10;RGmK/XkLTnLj2j1+G0uC66jtpfexYGnfifFjCh52QpjElQ4SRFbaiAXHVJYnsrUvyK2KaKIqIIp3&#10;Iez0AQSpK2rtIRrUAbVrsjcfeUpADkV9P3C4TZ5mhrJyZxEhVQ6a1IlcEaQ1AsHPilK+O+4acpzs&#10;mUS/m6wpEUjCZW0tIhG1OCSxbyNiN/bxxByyJ5CnTZ5K1GRmWSIEHswkAUN4Js2O3Fkw4BARLlSp&#10;M2nSqyRFypKgBVWivSGw1KNQq2IHa8EJIpstZdUcTxypRdmZpEkF28jKjRqgrdrtjqoizwRMJ8ya&#10;CZ4xHPCkqho7ClbtZVRQvsRKcqWu9JJqrN/P4kIyMXNMiRSSqhnjUqivJsV9o2hQEAitNGyvY8Kp&#10;p2TMgXEx3mxYzIUyIWl6ekRVp0EprDDbUCF+BsCGFFaWPlXtu3g0BOgMPcYvEgSYM7T4DFS7pqXQ&#10;TZ1X9LfVu3mi1XwaMTDYxz5AXIfHVWRYCxOMdK+5wgezputS7CtWnRqCLMzJmeAxyqsa46FYJLl0&#10;bkhBG4Zlcm9QN7fzVxFBJIpkaSaDFxsomN460SDVRJjS9A1AWhFsooAahxIQzF6ivn33SKfMOg77&#10;PYq1KYaZEZy2M4lDmMrr0IzkGNDMCJF1ANeoNbbggkgYT5GK7nHxo5J1MkcMUuRKDF0vrm6cjv1i&#10;y3ICtMQfbQI2mxMTrukGLPH0C3TuYKjoyqT1RMxYE2oKqhBN6mrbiFeRSpM2Roikx+oyRqysVDx2&#10;HeN1Yhw1ksbUMTY2U8ThP/Y3frT2ppTSJC3IDUPr32IDOW+LO0WOIc3E9ilZGkVSgOvQGSmMcBsN&#10;7rZtiRRqz/8ApHgRiSMpEUdVjEXXEi0RcirDv2Ht2a2oDweAsnFeSALhosPWtXXUikMAf1AraVVW&#10;A3VidwDeoi9YpyQy8xnxlMsknW1qI7WOwKLuxYIQQP5WX3WQQQDxUJUCz011ZvDTk9xF4vmLzrlu&#10;VM2N0+hJEQEcQp0zTeyNDuQa2Kn76SeM8znUGJlGBh0EmUUqKod/kqo1LqY/TZVwO44pi+m8nGmG&#10;T+dkaUyLKqM16VX+VioNFRYKOQ2w9zd+B8+SR5o3EJlcF1F6VVKBuQyNvqarAFVsLHfhkEXibnsB&#10;xirZkgAYK0ghUlI6JEZOohSRsx2aydjwixeY4WZPkSTdZ1RP04pIyyOq7BVcAlbAsh2A+F+KGgzp&#10;xLK0jxIzsqI6Mqk9iQ6htQ7e4NfftXFkwMbJGOjz5aF4xoWm0Kl76ST75K8/SDdEEb8EEPeUZaQ5&#10;eVJDiwxwquvpzyBdQI7oA2nSvyavwD245zvU6xxl4UgmxJXEJijWpXe/cKeTdF8kCqG5G44QDCf8&#10;08zTDLZwUDQMNK3/ACldFgCv5W2u/txDNyr80PzIn6SqVhdIvcYjYBCIbYkgWSoJP96qv7T09REp&#10;uOY9Y2By3MxceJjJBU0yCRCs8epYzuo1AswofymQx/AHE2Xzd2x4pcRamBYgBw8xBoA6aIUDvrXV&#10;XzfGu05fkQzmIys8EjKTk++JwibAESVQ338X+/FgEQdGGgoUARHnmbRJGO7AqOmCfgb39+Ew+Ck5&#10;pkZMiQddZpOkTIjRmNEKMSI1YqfcBalhRk7mtuPpeXcxR8We2lhkLB4oPriTvbMjWyC6oLbEBdtw&#10;Q8ZFjnE0kkJic9IMijSseptStZMrOwWlIIZjWqqF2WIctlToKM2Fd1c+8OJNivvINqze4KLOkjdb&#10;B4RRqvV+WVK9X6QQqBx4BjRVlY8sszI602idKYkLVFH0BlIClmFkd9wsiYuG6GNkSKIpBMC7Fdnt&#10;F/UUuCpYgAaSd/cAQOOecRPAkWKjSSyM5yElVzJJERdEqP5apR7a93YH3EXGhWTHPUy2nnWVIJsW&#10;DUJY9RDhiq2WJFalIayKJbxFoImyM6CBFiVXEqKjFo9KySaltk1yBlVlBIBZWN0Ab2JUWRE2O0gj&#10;duo3tIVpFZ2Oka2JYkixrEfuYghd+AcjlfTnbFiJlWYIzSMm5DH/AHLp2TSAQW2PYaWsA5LjvBI0&#10;U6NUNkKWYQmMjSqqzBGVU2NuKUndtySM/rBDObNjxo3jlQkosTamBjj6htWJOnqQhyrEFeo1+6xt&#10;xngFJoJ0lkjhDt1YHKaX1MPbY6ZBW6VnFagBTLsQmnwfzSmOaunSMJnlYmFBZKxlT+srEC23F3YB&#10;J4a4mDI0MKiKJpshG0u0ipAioSIw1lW1lQCyjSQLYkqCrIJD0DfkQRXMgzQ5UYgeZJXDrJJGoaKl&#10;7tGSSVRhZXsKO3xwRHHkmCFp8qUwktqbQzgr3/TK0QbNaDfc18kufHyEyogKZBfVMS9Wl87req9/&#10;pbtuWPDZokw44I8e5YJw3UHhB3JA0kq1khSSKN2xG3Aksoc28aQQmj5yoQY2aNcHUK4smiTUQo0/&#10;SFQk/dyKJ3DduGnKuZHoSqYUaRJCoLLCJdNexWDFN1G9KjCjsb4XmXHlJaITCOIsZJBENLFLADOQ&#10;Qsn/ABjY/wCI+F2TCbhkgDzYj1I5RWZo2IOp3IuyPJUIt+eHkteCH2XmdHICPHJFPkoFDliI5f8A&#10;hGgUH8bCh2JA34mwRjyySwZEiQ6FsGZwo1G9gWB0keQD7hv34r0SvIGxzJLliZurB1VuOJL2+kvI&#10;Cte3Yi/7cOlw1mxHY49mIixPZ1BdjpZdwpI7NRBqxxUEE8nHMOKvBGWQpgUQlsZkmmsNEyMWjsWx&#10;IWzse6km9xvxOOTrkNIQrBAqhZdIBRSPqTRp1DevLEiyL4Vfl2nyo2jBjRITrhNvenyjr7UQV2o7&#10;8W7ldritJkNKkKpqok6krf2gvvaj/AAR5PYMS2IP2YIS8y5dBj40cWNGJnhUODOzJ9YKkCRnZVOv&#10;cFtOklaZdzxTcZ8kRP1MRTSvG3UkEyRaTq0u2wQiyF1MtggdMkcXzmgPMGCjfGWAANE3Tdw5JDM2&#10;h6daFg0Go/B4r2by9BJ140bHQxxxzMoMXWVRTVEQEkc0GMiBibDFSBaughDJ1ZCJshpJnVFEMGNo&#10;/SRjpQmyANNURpUm/avfgH/bIEToalDlxNA8WsitgYpNLVLZsMQrAjfTXD/F0S6xFEwEDsNSpdCq&#10;BZiAu42Cqq0bsE7kxcOMRiWPMxZnAZ2icSFytAhWCsEYFQQ1g2ASAb0kgiqYvLc/LyH142n/AGhA&#10;cg2WVQoBCFyAtUdRYhk3Opvp4cT8vmxopEXEaNeoDJOuno1vpaJjq1ayTqtjdEgKooOEzFKx4skJ&#10;nSdLUY8mqUTISOorQ6VjRSdk2N76RsOPo8Ro1yWlmmCs6AQzM1rtRLLrPvVbbRQIG4IHcihWxIyp&#10;+Hz0eE0M0IaRMiJHjgVZYSa0S5A9gV2U1YBJA/mAJ3AJCXmcAnnPUjkxmnkgkgeMuIzIvvKlV3ZS&#10;R3sEmqruHGfGEdvy0ZfH1RFq0iTrWQrXpLDvdOWsadyDxA7QLLLHkTzdeN1aAT6GiWRhZjdLAKn2&#10;nUFXRr8gaTBANDDAWIOkD/n82AM2Q8auzMWXpkMDfuctGNWobDTVgUSBXHz50rSQspEgKh4ArBbC&#10;b6rkIJ3vdQdrHfgVA02TJ1HQOWYXpLFiLoblRR8Kylao9uHwwIU05Mwjl/2V0jnAR0hLA7EqAoIs&#10;hiIyAex7cVw1FWAtrk/j4CmsX+ZqO+3ivtmzRynrS5GNkZTtKAFWVSPACgqWsbWSt38cTwepM4yr&#10;BFHG8cMLiWZqXWLIt0DWB4O5PccY/klEKRrPHM8eonU0gZI7NqpACsDvYAB7bHiXlXJsLLWSVTLD&#10;IGLgMTpJXu17Ar8huw778QXSBV6kk66P0yrahiwWCWZu/wC/DjDoczCRxZMoxgjoYyIIWBUsKWwy&#10;liFO96u/gd+JsCYylH1ZMtipKJUUTQZVBZloHcgEgXZ3riSHEgZXlyI4pBENIieo9TVSv39q+QWF&#10;NffiCKA4hdFycZGZutHisWMp172aLe0CiARWw/bgLFJLVDB9bViXDs4eLBGuHKTqyBDNjuNCOwPc&#10;gBi7ANd0aILH7XwPzCeUJpTRlylrkk0WiR33TR79V9w9Kav44rHMsjNihbLTpFwxJ6ai5CvdWC+7&#10;ftQVbrc8AYHqJ8lVdZGVmcRNpqAFv54yO4LdiK1HuSdhwuJi4fq9IEQrM2REjsQIg0CI24LFkcWS&#10;GIIPsJCrSk8BOMei7QuziTRrkIC9Oh7YWCFXWQ0uzClu1cWpWf6zeXJ0DqRtEXVVDEkXVmMe1mZj&#10;slstEHVqHHPNUV8QlsfNM7iKSM6yeqbOlGCFKDUSwGo3ZquKqsXtR/EQQ/LYrpphBVwoZIXpQxUt&#10;rWJyVDlVJJQMSe3T3UcBTBUkWOTWHmjaV1B1xI4G2qgNJH83gCtj34QQSjLvHyS8M0C3CsOsSAso&#10;9pjYtqCtYBeT3bEb0OJz1wkcOTII4zUZDqJGKvesu0gL66NqqtSHYjjOoEggd1gjOQHHSLJIASWR&#10;YFlUFqJIYMToYFCLAoD3WT2vghuYIiScvEcARw7QZSqr9Et3Bf2llXe9ibIINbcEjEEhXCx2MwWB&#10;jjJMyqrWdiqKzawSLe11f4aBHFalwY1gyC5OLKs468gdekpLqpMYvWE7gRqQ1E+0miUxdFzy/IgX&#10;MfXMzyZUuRUJhDg6CGA0hYRSOiqb91lSaJbfhdJg5cMYmyZcGGHSzAvIkmQaUsWYqbdtOrSpBJJG&#10;3biWWOZMybHePr4kCa4goKiRmrSTK9O0YPukDNZBoHbabmCxwxRiQBZxEs0vSCSEhkJWJIybKIDY&#10;QuCQCd64UtAIJJ0p4RoR93Mfv8QpwszEzUQpnaYktumYirOL9oKNuRY8eDv3A4h9Rc/k5dyPPxzj&#10;tJHmRtGWijXSBpIQ0ooIbss2og8S4mIrJkavypdQGjPSFsg93cElS3kEbHyb4XTHDrJjzhj20QMU&#10;M0qouk7FghIcVsRWw2Nb8cvaZKClQIDEPU3AIauuVTypGiWSlaSCxxCvB6+XhePIj8RPTUON+LPI&#10;udLDJEZs2aP8xo2J1WAWCkdzQUhf+Enz6c+k5XwfQGLPzEtHCkBZMiJxrQhAVtQrOQRZu7rYqOOn&#10;34lelsHN9bYUvUmRcfmRniiUdaFiG3on3hfIqxdVfHahIZI/QUT4ofIZ4itSIyxRhU/4wL8DdiNu&#10;Mm7ZcoGZhAoUgh7N+NcuUaNvmmbgJJOFDV6A+lexGp8z1njZ/MMrCAyOZRRyIYmix5VVQ5r9SRUL&#10;k+STW4sHehsrlkcsqrjOQimKORHymuJE2PSBoOGrwf67bcag9FcogyOcZWTk5cmMJWkVoMdQryOr&#10;E6GtinTJ7kgkeB2436cNBCGy2RSqqsBA9yhR7EkkEas67Cyu5Brj02yoS1MqdA1PO41jlqcggRNK&#10;wGOTEZ9MKMP0cgpA0o7aViUuOw7FgTW4JPCrF55zBJZUyZZJMlmRYH6TiZUoBUZCDqVdqbc/4j44&#10;ZvPlnAanxIHKiKNQ8cQcrsNWrTIxrfddR88fYWMWljLPMmQYSAfa8Rse72gGkJ/mYAnageN6ThPC&#10;3SMygCwdiTT895losuHzCHIx4hl5pnkgAE4RVDxTltkm0LbBhpGqzQBO1Ecc825gyH2solkYtHIq&#10;iRoYWWndiyxrsAdIBJCgEjzxVI1yMfIVFEwbrMBPGmkJGWOou4IU3uFoFr3O4PDXMUh42/MrjmYh&#10;JmrraUH0CRQxZ2csRIysb3Onxw1K3NKNUfnvMRRSQACK1v0i18kzg8a4sEiMeieq2QulVkO6uPa2&#10;liO5L0aAHeuLF0sH/wB8h/8AmTimcoWKKD8unvyZZTqkjjGqo7IYG10K430sSfttw30H/C3/AMqf&#10;9uGperKAep6tl1bnSKR+Nr/R5enc/nv8Rfp1ziYmRy3kfKMnmiSGQRTs0qCKIlWYsSt6wCSe+qth&#10;x+xL8JuQY/LeScvy5RIvUx69sivIrPWog6Cq2TY0bnsTx9x9x6H4+Uo7z2aWSShgWegdZB74CMu5&#10;Cf8ABmqepJHQIQQPEmOwjxvjwQRyZjzq8S5HTEQjIjUXGOoKGobBiFBNfV54s/L3JxMV4wRPlCQS&#10;uJXCpGCRQ2Gpz5GkrXknfj7j7jx4SMRFw3tGqJvyeSMYiFEkQzEl3dVJQkLcg0KzknsAwA8g8LJc&#10;cxP+ozRyDeEo1rsaIevcRvtuBv24+4+4QQCquj+ftSCJwYspQMotFM0ox4jEWaqGzSOfcynfYUVG&#10;y8PcbBkjxRjZEokiJaSktlk3IUDq/qITW5sC964+4+40S6CmR9GaCIYuRY84lVFcPM+l0dw2rYaQ&#10;NXUhGoUE9qsiaQ0gYHhx+QhaBkjMGNk4cyRG4C6gnRYZkFTAjYh0ruNzT8fcfcNUokhy7AN4CEEu&#10;XOcJcnlMgycrKkkHX1qUjRVESqPc0mnZSWrUF7rWmuJ15TK+ZAcwJOCoGh6+qRdSsCNdUe9MKf3C&#10;lvj7j7havtPecRGEuHCCuO7aDDIR1TDG8hKkOYS5LtpOspQGivqZ+3EMscMKQTCd0AV44kHUosDp&#10;YqdLhS5rwgXvfH3H3Cgoix7P9QQLNlQocWd8cQ5OMHd2SR2egQQ3VBGrqJRUFbRtJbcE8LM7mWFh&#10;flxiwz5H5gtK5kKL0C4LkxFzqJv5J3+1cfcfcNSSSrgaeY/EEMcbncHQxoYoG1SqQ0+Q8h7AFnKx&#10;SMVP+ER7DYdhXEeRmSSlDFkfpgMp0pLGxbcCyzP1NqClglUbG/H3H3FoIH/OZOPGdZ6sUkZ0yMQJ&#10;otJr9J92AU+6mAvsBwZy/mUaaWngaSVCOrM+hnKD3CSlai1fSK2/mHH3H3BBBuXzL83+YjbNmxgq&#10;h8dYYVKyLtQmtbBI7gUBvR4rGW0UjYs0oLsk2kRuqsD/AMTEk2tbBQwYE+Nzx9x9wQQdEsykr7Qm&#10;vVElglS/cAAaAosEaixrYccnKWLps1NpZoyFXbUPdRvQJCe41AKtAXfH3H3BBEc2ZjxuConxZCQr&#10;GMowk1nTG2miFOuyym7Um2r2mVsbKzIulNKrISZEZ0Q9URjUQ4BOhRqXtrsClVTx9x9wRKbjmPWG&#10;3LuXP+VaTWFKhhJJESpAOyM6kKHVQCiqikgLZBvhHzSfExsuGOYP0GqKXp7qHNMbtBIAWr2Rfp0S&#10;dQPH3H3BFm+s8wfEj3ghJ/ZBGXGJNJI0hlWFZFSDRpSMhSzgE7DRIXjBFORY4COUs6SYxyULJIJJ&#10;JXxjawxs40xrGoB1aBZdi1b0T3+4+4IbCmYnMnlY5jwxBUiPTxYw5JIaMuurS40sQDYYWSd+HCf7&#10;Lpw4milVE/MMGiPUJjUO7qWAjXVQJVCpPktZHH3H3ECoBOg/BggfLM0+iaUQSpk62MippkVSKBUO&#10;AA1bWQS3Y0KPC6Hlj4ymiJQGLiRkjWRAwIK/zAUL2Wxe+onbj7j7i6Q2Hm3g3vEKseR9Illx8bJi&#10;heKWWFMUs8iBVCSSk+00Bert7tO1/wBOPsblzQxHKxhE2RPOVd9K6hCK1OGdI9L0a9oBveid+PuP&#10;uHQiJMqOJQGTMdkQraOJqtjZsBQGo3qb27CgG4V40UjSy9G+prMpsqqtp8qQQ2kf4CFB+DfH3H3B&#10;BFlhJVOlJoV5VDuRGpYirLq4sKT8eO43HE0ZEuqKGYuE06nd5WaJQQu3UQa+9EVse2wvj7j7gghT&#10;zDlpzXyMU5Lo0hCuoUVMEK+0tsqIzFCNSu6tRLaQeIYBGRCsIkjXHd4nMjFkkKDQ0bIjKdeo6VkA&#10;0i7Jq+PuPuGqJxAPSnr+ohVjyPpD2LEgikXJUkFdJcsWYnXRUMCr6nK/UysBpWNbsHiKeNOs8a4y&#10;skcsUiOGRtMkukqWWTSWDb0CHCGthVj7j7i8IgYk42ZKjytk48jq0cSr0yhftpZr0sGBJIABNbFb&#10;4PORlyyxQLK0KY8Er4WOFVgrhtEhLh97CaWJaMEhWKS7kfcfcESm45j1hbmcwi6WO2ZJMGWUoywW&#10;YUc2tqpMdkk+/YgtuGrYq5eY5cLPJEYEZZ1SJwlMXLgsHCrRD0djYWiLF3x9x9wQ+Icjny5EpUYA&#10;jIk3kjkrqMx7gMw0RDuFChwT/XhI+Qs8kkUsxGjIMmkq+hQQbNIG7DYFTrvc3x9x9wQRMpjaSCH8&#10;03QkkB0PEZIybFsVZQUYAgBkBP2+GUCZEIJh/LvjEysAVYllU0RqIiksiiC2w++/H3H3BBGUcpjR&#10;MhURNTlZFUDWAbuiV0lmHbege54k5dHNlS3iGNQglJSddQMYJKkEiT3D/Cw0g7jbj7j7iq/tPT1E&#10;Sm45j1jDMXIlUCcjVF7QmmPpqoO5ATSAT3NA7/bhzhO7wIREpTaJ1k0aD/hIpXYA0Q1KTvfzx9x9&#10;xnUSASO6w+IsoSBp4z0wzG8XQCojKMQIG0qtLZtJlVj5kU/SVXMOa8zwAYompkCl2DinUgJIWYBW&#10;NGlBK9SySDpIA+4+4qr7R/7M/Nn/ABBGMb8xzYYNLpEig3MxEkulgzGJbA1La7tIA/weJ+RyfkMn&#10;JygkUWRCWGTLIDJI+s/UComBJWjW1MvcbcfcfcLgh42RH05pIjJ1cpKV2kY22ol2poyU3vsRagDT&#10;dcIWy8mRJC8COZLjafqMXJ+khl1xjTSjVQtjdd+PuPuCCIcwT4yzsGZIYscHo2HAdyuhiHd7BBVi&#10;A+zFjXYcfY/PMhXxdPtJqNV1yPFMAhDh1YAj3Kx7UCFChgbH3H3FFgMT3kIIOTNiVnz2eRo8daEZ&#10;VSNT7EVSjSd+6E/fgts6SVIUxIki6w1uXZjUTjZlqirXftB3vehx9x9wqCIvyskEmg5GlAVILAu1&#10;sLPsIaI2DupUbd5L2P0eRJBkKzSRiB1eNUjhW9X8xAKhUYjc1sOwJPb7j7iznC2pPkzCCMy0M+TF&#10;Bhzy48gW3dE0Er/NZBAv4pTXgniOWaRIpZ8aRGx8aUpkRyowmmc+29alUdT5Mig/8J4+4+4hNxzH&#10;rBFby+YdCGOd7jdpizRwkqxjWisTsPaVJ3sM3wVHBa+runJG8pdIRBRRV1MuxsH26W8GwB9jtx9x&#10;9xoTccx6wRMeaw5SLkRyyHBnx3aaN0KtqioqxsOa1Gxo9y2a7niCL1AJUi0O5wgWWVdDDWqDegzG&#10;QEEgatSkjYrx9x9w+CGSZCZ8AgxJHxojIsk3TUBtKEUASFLarWwe1WGuiFblEimigeYxDJVsghul&#10;MyOaH6q0ZQDar1ACvwF4+4+4IImQyYkk5wABFDGWSSZmJjDVWpVKtIBZoHVt472YubM7ZMf6DTmK&#10;MqwhAjikaiXAbUzE3qJ2Ir270D9x9wRDB3asJM5FxJh+cVnY6HdcfSgeW6SQgtpJbc1ahNxRBHAz&#10;PC35uG3MsidaRumjFErskj2wYAtpAOnUDbKNN/cfcETAUcOWqfowRvuBUkg2c1ZWiCoqxp1EKfLd&#10;+Dvzkjr+XkVIumhYq1yxsb7KFrSSaWyB8lq4+4+4hg7tX3ggvBjAfqzYUcGheonSlLFlXempgNV2&#10;RYIrYs3YsmyZp3Kr0/y6gto06EOofU6oFcsCN92Un+Q7cfcfcVScQL1r7QWha3MJYf1HnQBzUS6J&#10;HW49hqUAKVAF0SN69vxMiHpf64zchTNke1OnGSroh29jRv0wRtSsNh2Xtx9x9wKACSBw9RF0VVXK&#10;vWF83NGzXnAVEkiChUjGkaNlD3pAUgUSwBkv6QDuGXKuQ4IWOWeNp3YPNcZpRIptmYSlS7bjdu/+&#10;L4+4+4VDY+n/AC7GSMKRkRSoGBQaXhYkxraMuluxYqw/c1XGcsmNIokmhdElAjQIy2q02jSF0hdJ&#10;QncE7n3E0ePuPuKr+09PUQRLBgR/ryMVmBVZ4jWh6bYJI4VWCgq26Ek6aIF2cebLIIoWwxG5MavM&#10;XGhaPtVkjqmKgM4DsLbcneuPuPuEwRDg5WmOaSVoIRjMrdaLHYyMGA1ksCJAwJ9/TKAg0uqt1WdJ&#10;PFK7tNBLjysZ1PTcyGP+UEuqkrZDaWGoWRZq+PuPuFry6/iIQoiYRlT8d9mFU2YkeXEXYN+gSphi&#10;ClpzsDpkIVUrZgf3HAWYZVeRf0ZI441WQU/VXXTnpM4Cxg37tOrdTsQwC/cfcJX9p6eojXLqQf8A&#10;1f0gBZVaBtOOcdpQCZEdXUhdy0gY62oCyKJJ7DjWHqbKlmfPlyY4ooximPCkoyyOyijN0gTGlCyq&#10;yUR+4HH3H3HI2skhYemFZ82jVLH1IOZmJT0N/WOmXq7nUeLzrHTKzchGhk/ShSLUs7MwCs7guAe+&#10;7BSuwFgcbzk9W5GP6Ox8SLKnZsqONI45VDxXIoLIoNBQVJtn+Kok2PuPuMW60gCcQK428h346xfb&#10;QAUsP9QfNvSK36YypWzGnTHhRYF6UjgKtkm2Cqtnc3ZIv77DjZE3qGPBidpyJEmAQK0bSsjAWNDE&#10;WK+QQP24+4+49bs9untGCKrm8+my9EkkOqAuFx3D6W2IGlor2Nn6y/8ATi/cl9SSwY80JPVllEcS&#10;LKpYRgj+V7On+hrYcfcfcaYVMSC1Lu/lDleZQw5cOKQXCRpNLrUkNKbYqHHv0gEgLRVqGo8Q5vNJ&#10;I+ZxRjHjXEyQzwPeopK5Goqthx8FX9g/l27/AHH3F0XPL8iMpuQ5YH0p6Q1bmb4OKC08kYRzGzoP&#10;pMpuMqI/cWK6td2rEtq7isP9bD/37K/+hX/6vj7j7jUEBga1APp31iyEgu+Td+Uf/9lQSwMEFAAG&#10;AAgAAAAhADmtB9DZAAAABQEAAA8AAABkcnMvZG93bnJldi54bWxMj0FPwzAMhe9I/IfISFwQS+nQ&#10;hErTCYG4b2XinDUmLTROabyu49djuMDFetaz3vtcrufQqwnH1EUycLPIQCE10XXkDexenq/vQCW2&#10;5GwfCQ2cMMG6Oj8rbeHikbY41eyVhFAqrIGWeSi0Tk2LwaZFHJDEe4tjsCzr6LUb7VHCQ6/zLFvp&#10;YDuShtYO+Nhi81EfgoFQT5+4PfnN5pWdf8erLx6aJ2MuL+aHe1CMM/8dww++oEMlTPt4IJdUb0Ae&#10;4d8p3jLLc1B7EberJeiq1P/pq2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MYRVZReAwAASAcAAA4AAAAAAAAAAAAAAAAAPQIAAGRycy9lMm9Eb2MueG1sUEsBAi0A&#10;CgAAAAAAAAAhALuVsCraPwcA2j8HABQAAAAAAAAAAAAAAAAAxwUAAGRycy9tZWRpYS9pbWFnZTEu&#10;anBnUEsBAi0AFAAGAAgAAAAhADmtB9DZAAAABQEAAA8AAAAAAAAAAAAAAAAA00UHAGRycy9kb3du&#10;cmV2LnhtbFBLAQItABQABgAIAAAAIQA3ncEYugAAACEBAAAZAAAAAAAAAAAAAAAAANlGBwBkcnMv&#10;X3JlbHMvZTJvRG9jLnhtbC5yZWxzUEsFBgAAAAAGAAYAfAEAAMpHBwAAAA==&#10;" strokecolor="#7f7f7f [1612]" strokeweight="1pt">
                  <v:fill r:id="rId9" o:title="" recolor="t" rotate="t" type="frame"/>
                  <v:stroke joinstyle="miter"/>
                  <w10:wrap type="none" anchorx="page"/>
                  <w10:anchorlock/>
                </v:oval>
              </w:pic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4D2277" w:rsidRDefault="004D2277" w:rsidP="004D2277">
            <w:pPr>
              <w:pStyle w:val="Title"/>
              <w:rPr>
                <w:sz w:val="50"/>
                <w:szCs w:val="50"/>
              </w:rPr>
            </w:pPr>
            <w:r w:rsidRPr="004D2277">
              <w:rPr>
                <w:sz w:val="50"/>
                <w:szCs w:val="50"/>
              </w:rPr>
              <w:t>Musa Nouman Siddiqui</w:t>
            </w:r>
          </w:p>
        </w:tc>
      </w:tr>
      <w:tr w:rsidR="00DC0339" w:rsidTr="001B2ABD">
        <w:tc>
          <w:tcPr>
            <w:tcW w:w="3600" w:type="dxa"/>
          </w:tcPr>
          <w:p w:rsidR="00DC0339" w:rsidRDefault="00DC0339" w:rsidP="00036450">
            <w:pPr>
              <w:pStyle w:val="Heading3"/>
            </w:pPr>
          </w:p>
        </w:tc>
        <w:tc>
          <w:tcPr>
            <w:tcW w:w="720" w:type="dxa"/>
          </w:tcPr>
          <w:p w:rsidR="00DC0339" w:rsidRDefault="00DC0339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DC0339" w:rsidRDefault="00DC0339" w:rsidP="00036450">
            <w:pPr>
              <w:pStyle w:val="Heading2"/>
            </w:pPr>
            <w:r>
              <w:t>Personal DETAILS</w:t>
            </w:r>
          </w:p>
          <w:p w:rsidR="00DC0339" w:rsidRDefault="00DC0339" w:rsidP="00F46D12">
            <w:pPr>
              <w:jc w:val="both"/>
            </w:pPr>
            <w:r w:rsidRPr="00287281">
              <w:rPr>
                <w:b/>
                <w:bCs/>
              </w:rPr>
              <w:t>Date of Birth:</w:t>
            </w:r>
            <w:r>
              <w:t xml:space="preserve"> 29 July, 1996.</w:t>
            </w:r>
          </w:p>
          <w:p w:rsidR="00DC0339" w:rsidRDefault="00DC0339" w:rsidP="00DC0339">
            <w:r w:rsidRPr="00287281">
              <w:rPr>
                <w:b/>
                <w:bCs/>
              </w:rPr>
              <w:t>Gender:</w:t>
            </w:r>
            <w:r>
              <w:t xml:space="preserve"> Male.</w:t>
            </w:r>
          </w:p>
          <w:p w:rsidR="00DC0339" w:rsidRDefault="00DC0339" w:rsidP="00DC0339">
            <w:r w:rsidRPr="00287281">
              <w:rPr>
                <w:b/>
                <w:bCs/>
              </w:rPr>
              <w:t>Nationality:</w:t>
            </w:r>
            <w:r>
              <w:t xml:space="preserve"> Pakistani.</w:t>
            </w:r>
          </w:p>
          <w:p w:rsidR="00DC0339" w:rsidRPr="00DC0339" w:rsidRDefault="00DC0339" w:rsidP="00DC0339">
            <w:r w:rsidRPr="00287281">
              <w:rPr>
                <w:b/>
                <w:bCs/>
              </w:rPr>
              <w:t>Marital Status:</w:t>
            </w:r>
            <w:r>
              <w:t xml:space="preserve"> Single.</w:t>
            </w:r>
          </w:p>
        </w:tc>
      </w:tr>
      <w:tr w:rsidR="00287281" w:rsidTr="001B2ABD">
        <w:tc>
          <w:tcPr>
            <w:tcW w:w="3600" w:type="dxa"/>
          </w:tcPr>
          <w:p w:rsidR="00287281" w:rsidRDefault="00287281" w:rsidP="00036450">
            <w:pPr>
              <w:pStyle w:val="Heading3"/>
            </w:pPr>
          </w:p>
        </w:tc>
        <w:tc>
          <w:tcPr>
            <w:tcW w:w="720" w:type="dxa"/>
          </w:tcPr>
          <w:p w:rsidR="00287281" w:rsidRDefault="00287281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287281" w:rsidRDefault="00287281" w:rsidP="00036450">
            <w:pPr>
              <w:pStyle w:val="Heading2"/>
            </w:pPr>
            <w:r>
              <w:t>Objective</w:t>
            </w:r>
          </w:p>
        </w:tc>
      </w:tr>
      <w:tr w:rsidR="001B2ABD" w:rsidTr="001B2ABD">
        <w:tc>
          <w:tcPr>
            <w:tcW w:w="3600" w:type="dxa"/>
          </w:tcPr>
          <w:sdt>
            <w:sdtPr>
              <w:id w:val="-1711873194"/>
              <w:placeholder>
                <w:docPart w:val="7E65A9890F9A45C6BFD03A66A8F310F8"/>
              </w:placeholder>
              <w:temporary/>
              <w:showingPlcHdr/>
            </w:sdtPr>
            <w:sdtContent>
              <w:p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:rsidR="00036450" w:rsidRDefault="004D2277" w:rsidP="004D2277">
            <w:r>
              <w:t>I amenergetic</w:t>
            </w:r>
            <w:r w:rsidR="00A0422B">
              <w:t>,</w:t>
            </w:r>
            <w:bookmarkStart w:id="0" w:name="_GoBack"/>
            <w:bookmarkEnd w:id="0"/>
            <w:r>
              <w:t xml:space="preserve"> self-motivated </w:t>
            </w:r>
            <w:r w:rsidR="00F1509B">
              <w:t>creative, having an eye of detailand responsible to any task assigned to me.</w:t>
            </w:r>
          </w:p>
          <w:p w:rsidR="00F1509B" w:rsidRDefault="00F1509B" w:rsidP="004D2277">
            <w:r>
              <w:t>As an undergraduate with 5 months working experience at ARY News and 2 months at DGPR (Directorate General of Public Relations), I am excellent in working with others to achieve</w:t>
            </w:r>
            <w:r w:rsidR="00A32E2D">
              <w:t xml:space="preserve"> certain objectives on time with excellence.</w:t>
            </w:r>
          </w:p>
          <w:p w:rsidR="00036450" w:rsidRDefault="00036450" w:rsidP="00036450"/>
          <w:sdt>
            <w:sdtPr>
              <w:id w:val="-1954003311"/>
              <w:placeholder>
                <w:docPart w:val="17106447ECF24E6C9AFF1C80AE9B82AD"/>
              </w:placeholder>
              <w:temporary/>
              <w:showingPlcHdr/>
            </w:sdtPr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E31E9C50FE146CC9F4E1B6A2D90618E"/>
              </w:placeholder>
              <w:temporary/>
              <w:showingPlcHdr/>
            </w:sdtPr>
            <w:sdtContent>
              <w:p w:rsidR="004D3011" w:rsidRDefault="004D3011" w:rsidP="004D3011">
                <w:r w:rsidRPr="00A96F1C">
                  <w:rPr>
                    <w:b/>
                    <w:bCs/>
                  </w:rPr>
                  <w:t>PHONE:</w:t>
                </w:r>
              </w:p>
            </w:sdtContent>
          </w:sdt>
          <w:p w:rsidR="004D3011" w:rsidRDefault="00275C5D" w:rsidP="00A96F1C">
            <w:r>
              <w:t>+92-333-40</w:t>
            </w:r>
            <w:r w:rsidR="00A96F1C">
              <w:t>90</w:t>
            </w:r>
            <w:r>
              <w:t>429</w:t>
            </w:r>
          </w:p>
          <w:sdt>
            <w:sdtPr>
              <w:rPr>
                <w:b/>
                <w:bCs/>
              </w:rPr>
              <w:id w:val="-240260293"/>
              <w:placeholder>
                <w:docPart w:val="12611CCB526F49EFA22BFE9EFD107C5A"/>
              </w:placeholder>
              <w:temporary/>
              <w:showingPlcHdr/>
            </w:sdtPr>
            <w:sdtContent>
              <w:p w:rsidR="004D3011" w:rsidRPr="00A96F1C" w:rsidRDefault="004D3011" w:rsidP="004D3011">
                <w:pPr>
                  <w:rPr>
                    <w:b/>
                    <w:bCs/>
                  </w:rPr>
                </w:pPr>
                <w:r w:rsidRPr="00A96F1C">
                  <w:rPr>
                    <w:b/>
                    <w:bCs/>
                  </w:rPr>
                  <w:t>EMAIL:</w:t>
                </w:r>
              </w:p>
            </w:sdtContent>
          </w:sdt>
          <w:p w:rsidR="00036450" w:rsidRDefault="005F7519" w:rsidP="004D3011">
            <w:hyperlink r:id="rId10" w:history="1">
              <w:r w:rsidR="00A96F1C" w:rsidRPr="00942FED">
                <w:rPr>
                  <w:rStyle w:val="Hyperlink"/>
                </w:rPr>
                <w:t>musanoumansiddiqui@gmail.com</w:t>
              </w:r>
            </w:hyperlink>
          </w:p>
          <w:p w:rsidR="00A96F1C" w:rsidRPr="00A96F1C" w:rsidRDefault="00AF1B92" w:rsidP="004D3011">
            <w:pPr>
              <w:rPr>
                <w:b/>
                <w:bCs/>
              </w:rPr>
            </w:pPr>
            <w:r w:rsidRPr="00A96F1C">
              <w:rPr>
                <w:b/>
                <w:bCs/>
              </w:rPr>
              <w:t>ADDRESS:</w:t>
            </w:r>
          </w:p>
          <w:p w:rsidR="00A96F1C" w:rsidRPr="00E4381A" w:rsidRDefault="00A96F1C" w:rsidP="004D3011">
            <w:pPr>
              <w:rPr>
                <w:rStyle w:val="Hyperlink"/>
              </w:rPr>
            </w:pPr>
            <w:r>
              <w:t>514 – Nargis Block Allama Iqbal Town, Lahore.</w:t>
            </w:r>
          </w:p>
          <w:sdt>
            <w:sdtPr>
              <w:id w:val="-1444214663"/>
              <w:placeholder>
                <w:docPart w:val="51A33090D760461C803EDB6D1C565C77"/>
              </w:placeholder>
              <w:temporary/>
              <w:showingPlcHdr/>
            </w:sdtPr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DC0339" w:rsidP="00DC0339">
            <w:r>
              <w:t>Listen music.</w:t>
            </w:r>
          </w:p>
          <w:p w:rsidR="00DC0339" w:rsidRDefault="00DC0339" w:rsidP="00DC0339">
            <w:r>
              <w:t>Watch movies.</w:t>
            </w:r>
          </w:p>
          <w:p w:rsidR="00DC0339" w:rsidRDefault="00DC0339" w:rsidP="00DC0339">
            <w:r>
              <w:t>Playing cricket.</w:t>
            </w:r>
          </w:p>
          <w:p w:rsidR="00DC0339" w:rsidRDefault="00DC0339" w:rsidP="00DC0339">
            <w:r>
              <w:t>Visit new places.</w:t>
            </w:r>
          </w:p>
          <w:p w:rsidR="00DC0339" w:rsidRPr="004D3011" w:rsidRDefault="00DC0339" w:rsidP="00DC0339">
            <w:r>
              <w:t>Do something new every time.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287281" w:rsidRPr="00287281" w:rsidRDefault="00287281" w:rsidP="00287281">
            <w:r>
              <w:t>To work with a reputed organization in a position where I can develop and utilize my skills more and prove my worth.</w:t>
            </w:r>
          </w:p>
          <w:sdt>
            <w:sdtPr>
              <w:id w:val="1049110328"/>
              <w:placeholder>
                <w:docPart w:val="321307273D6C49C8966A9B674AB39A01"/>
              </w:placeholder>
              <w:temporary/>
              <w:showingPlcHdr/>
            </w:sdtPr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RDefault="00A32E2D" w:rsidP="00B359E4">
            <w:pPr>
              <w:pStyle w:val="Heading4"/>
            </w:pPr>
            <w:r>
              <w:t>Government High School Allama Iqbal Town, Lahore.</w:t>
            </w:r>
          </w:p>
          <w:p w:rsidR="00036450" w:rsidRPr="00B359E4" w:rsidRDefault="00A32E2D" w:rsidP="00B359E4">
            <w:pPr>
              <w:pStyle w:val="Date"/>
            </w:pPr>
            <w:r>
              <w:t>2009</w:t>
            </w:r>
            <w:r w:rsidR="00036450" w:rsidRPr="00B359E4">
              <w:t xml:space="preserve"> - </w:t>
            </w:r>
            <w:r>
              <w:t>2011</w:t>
            </w:r>
          </w:p>
          <w:p w:rsidR="00036450" w:rsidRDefault="00A32E2D" w:rsidP="00A32E2D">
            <w:r>
              <w:t>Matriculation with Computer Science.</w:t>
            </w:r>
          </w:p>
          <w:p w:rsidR="00A32E2D" w:rsidRPr="00B359E4" w:rsidRDefault="00A32E2D" w:rsidP="00A32E2D">
            <w:pPr>
              <w:pStyle w:val="Heading4"/>
            </w:pPr>
            <w:r>
              <w:t xml:space="preserve">Government College of Science Wahdat Road, Lahore. </w:t>
            </w:r>
          </w:p>
          <w:p w:rsidR="00A32E2D" w:rsidRPr="00B359E4" w:rsidRDefault="00A32E2D" w:rsidP="00A32E2D">
            <w:pPr>
              <w:pStyle w:val="Date"/>
            </w:pPr>
            <w:r>
              <w:t>2013</w:t>
            </w:r>
            <w:r w:rsidRPr="00B359E4">
              <w:t xml:space="preserve"> - </w:t>
            </w:r>
            <w:r>
              <w:t>2015</w:t>
            </w:r>
          </w:p>
          <w:p w:rsidR="00A32E2D" w:rsidRDefault="00AF1B92" w:rsidP="00A32E2D">
            <w:r>
              <w:t xml:space="preserve">Intermediate - </w:t>
            </w:r>
            <w:r w:rsidR="00A32E2D">
              <w:t>ICS (STATISTICS)</w:t>
            </w:r>
          </w:p>
          <w:p w:rsidR="00A32E2D" w:rsidRPr="00080E3F" w:rsidRDefault="00A32E2D" w:rsidP="00A32E2D">
            <w:pPr>
              <w:rPr>
                <w:b/>
              </w:rPr>
            </w:pPr>
            <w:r>
              <w:rPr>
                <w:b/>
              </w:rPr>
              <w:t>Government College of Science, Wahdat Road, Lahore.</w:t>
            </w:r>
          </w:p>
          <w:p w:rsidR="00A32E2D" w:rsidRPr="00080E3F" w:rsidRDefault="00A32E2D" w:rsidP="00A32E2D">
            <w:r w:rsidRPr="00080E3F">
              <w:t>201</w:t>
            </w:r>
            <w:r>
              <w:t>5–</w:t>
            </w:r>
            <w:r w:rsidR="005F3870">
              <w:t>2019</w:t>
            </w:r>
          </w:p>
          <w:p w:rsidR="00A32E2D" w:rsidRDefault="00A32E2D" w:rsidP="00A32E2D">
            <w:r>
              <w:t>BS (Communication Studies)</w:t>
            </w:r>
          </w:p>
          <w:sdt>
            <w:sdtPr>
              <w:id w:val="1001553383"/>
              <w:placeholder>
                <w:docPart w:val="22BF095C98CE4AACA69E077EA9ED8E16"/>
              </w:placeholder>
              <w:temporary/>
              <w:showingPlcHdr/>
            </w:sdtPr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A32E2D" w:rsidP="00B359E4">
            <w:pPr>
              <w:pStyle w:val="Heading4"/>
              <w:rPr>
                <w:bCs/>
              </w:rPr>
            </w:pPr>
            <w:r>
              <w:t>ARY News(REPORTING)</w:t>
            </w:r>
          </w:p>
          <w:p w:rsidR="00036450" w:rsidRPr="00036450" w:rsidRDefault="00A32E2D" w:rsidP="00B359E4">
            <w:pPr>
              <w:pStyle w:val="Date"/>
            </w:pPr>
            <w:r>
              <w:t>02 December 2018</w:t>
            </w:r>
            <w:r w:rsidR="00036450" w:rsidRPr="00036450">
              <w:t>–</w:t>
            </w:r>
            <w:r w:rsidR="00476B9E">
              <w:t xml:space="preserve"> 30 April 2019</w:t>
            </w:r>
          </w:p>
          <w:p w:rsidR="00036450" w:rsidRDefault="00476B9E" w:rsidP="00036450">
            <w:r>
              <w:t>I have the responsibility of news making and editing. I achieved excellent result according to my responsibility.</w:t>
            </w:r>
          </w:p>
          <w:p w:rsidR="004D3011" w:rsidRDefault="004D3011" w:rsidP="00036450"/>
          <w:p w:rsidR="00476B9E" w:rsidRDefault="00476B9E" w:rsidP="00476B9E">
            <w:pPr>
              <w:pStyle w:val="Heading4"/>
            </w:pPr>
            <w:r>
              <w:t>DGPR (Directorate General Public Relations)(Monitoring)</w:t>
            </w:r>
          </w:p>
          <w:p w:rsidR="004D3011" w:rsidRPr="00476B9E" w:rsidRDefault="00BA604C" w:rsidP="00476B9E">
            <w:pPr>
              <w:pStyle w:val="Heading4"/>
              <w:rPr>
                <w:b w:val="0"/>
                <w:bCs/>
              </w:rPr>
            </w:pPr>
            <w:r>
              <w:rPr>
                <w:b w:val="0"/>
                <w:bCs/>
              </w:rPr>
              <w:t>0</w:t>
            </w:r>
            <w:r w:rsidR="00476B9E" w:rsidRPr="00476B9E">
              <w:rPr>
                <w:b w:val="0"/>
                <w:bCs/>
              </w:rPr>
              <w:t xml:space="preserve">1 February 2019 </w:t>
            </w:r>
            <w:r w:rsidR="004D3011" w:rsidRPr="00476B9E">
              <w:rPr>
                <w:b w:val="0"/>
                <w:bCs/>
              </w:rPr>
              <w:t>–</w:t>
            </w:r>
            <w:r w:rsidR="00476B9E" w:rsidRPr="00476B9E">
              <w:rPr>
                <w:b w:val="0"/>
                <w:bCs/>
              </w:rPr>
              <w:t xml:space="preserve"> 01 April 2019</w:t>
            </w:r>
          </w:p>
          <w:p w:rsidR="004D3011" w:rsidRPr="004D3011" w:rsidRDefault="00476B9E" w:rsidP="004D3011">
            <w:r>
              <w:t>I perform the responsibility of monitoring all news channels.</w:t>
            </w:r>
          </w:p>
          <w:sdt>
            <w:sdtPr>
              <w:id w:val="1669594239"/>
              <w:placeholder>
                <w:docPart w:val="A6F9015F95E84B4A88BFBBFC9D6B7A36"/>
              </w:placeholder>
              <w:temporary/>
              <w:showingPlcHdr/>
            </w:sdtPr>
            <w:sdtContent>
              <w:p w:rsidR="00036450" w:rsidRDefault="00180329" w:rsidP="00037341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7341" w:rsidRDefault="00037341" w:rsidP="000373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have good communication skills such as spoken English, Urdu and Punjabi.</w:t>
            </w:r>
          </w:p>
          <w:p w:rsidR="00037341" w:rsidRDefault="00037341" w:rsidP="000373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also good in writing English and Urdu.</w:t>
            </w:r>
          </w:p>
          <w:p w:rsidR="00037341" w:rsidRPr="00037341" w:rsidRDefault="00037341" w:rsidP="00DC03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Computer literate.</w:t>
            </w:r>
          </w:p>
        </w:tc>
      </w:tr>
      <w:tr w:rsidR="00DC0339" w:rsidTr="001B2ABD">
        <w:tc>
          <w:tcPr>
            <w:tcW w:w="3600" w:type="dxa"/>
          </w:tcPr>
          <w:p w:rsidR="00DC0339" w:rsidRDefault="00DC0339" w:rsidP="00036450">
            <w:pPr>
              <w:pStyle w:val="Heading3"/>
            </w:pPr>
          </w:p>
        </w:tc>
        <w:tc>
          <w:tcPr>
            <w:tcW w:w="720" w:type="dxa"/>
          </w:tcPr>
          <w:p w:rsidR="00DC0339" w:rsidRDefault="00DC0339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DC0339" w:rsidRDefault="00DC0339" w:rsidP="00DC0339">
            <w:pPr>
              <w:pStyle w:val="Heading2"/>
            </w:pPr>
            <w:r w:rsidRPr="00DC0339">
              <w:t>REFERENCE</w:t>
            </w:r>
          </w:p>
          <w:p w:rsidR="00DC0339" w:rsidRPr="00DC0339" w:rsidRDefault="00DC0339" w:rsidP="00DC0339">
            <w:r>
              <w:t>Will be furnished upon request.</w:t>
            </w:r>
          </w:p>
        </w:tc>
      </w:tr>
    </w:tbl>
    <w:p w:rsidR="0043117B" w:rsidRDefault="005F3870" w:rsidP="000C45FF">
      <w:pPr>
        <w:tabs>
          <w:tab w:val="left" w:pos="990"/>
        </w:tabs>
      </w:pPr>
    </w:p>
    <w:sectPr w:rsidR="0043117B" w:rsidSect="00DC0339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66D6" w:rsidRDefault="00F266D6" w:rsidP="000C45FF">
      <w:r>
        <w:separator/>
      </w:r>
    </w:p>
  </w:endnote>
  <w:endnote w:type="continuationSeparator" w:id="1">
    <w:p w:rsidR="00F266D6" w:rsidRDefault="00F266D6" w:rsidP="000C45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66D6" w:rsidRDefault="00F266D6" w:rsidP="000C45FF">
      <w:r>
        <w:separator/>
      </w:r>
    </w:p>
  </w:footnote>
  <w:footnote w:type="continuationSeparator" w:id="1">
    <w:p w:rsidR="00F266D6" w:rsidRDefault="00F266D6" w:rsidP="000C45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45FF" w:rsidRDefault="000C45FF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  <a:ext uri="{96DAC541-7B7A-43D3-8B79-37D633B846F1}">
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attachedTemplate r:id="rId1"/>
  <w:stylePaneFormatFilter w:val="5004"/>
  <w:stylePaneSortMethod w:val="0000"/>
  <w:defaultTabStop w:val="720"/>
  <w:characterSpacingControl w:val="doNotCompress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D2277"/>
    <w:rsid w:val="00036450"/>
    <w:rsid w:val="00037341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75C5D"/>
    <w:rsid w:val="00281FD5"/>
    <w:rsid w:val="00287281"/>
    <w:rsid w:val="0030481B"/>
    <w:rsid w:val="00305ECC"/>
    <w:rsid w:val="003156FC"/>
    <w:rsid w:val="003254B5"/>
    <w:rsid w:val="0037121F"/>
    <w:rsid w:val="003A6B7D"/>
    <w:rsid w:val="003B06CA"/>
    <w:rsid w:val="004071FC"/>
    <w:rsid w:val="00445947"/>
    <w:rsid w:val="00476B9E"/>
    <w:rsid w:val="004813B3"/>
    <w:rsid w:val="00481D3D"/>
    <w:rsid w:val="00496591"/>
    <w:rsid w:val="004C63E4"/>
    <w:rsid w:val="004D2277"/>
    <w:rsid w:val="004D3011"/>
    <w:rsid w:val="00523769"/>
    <w:rsid w:val="005262AC"/>
    <w:rsid w:val="005E39D5"/>
    <w:rsid w:val="005F3870"/>
    <w:rsid w:val="005F7519"/>
    <w:rsid w:val="005F7D8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24E90"/>
    <w:rsid w:val="00854FDE"/>
    <w:rsid w:val="009260CD"/>
    <w:rsid w:val="00952C25"/>
    <w:rsid w:val="009B5CA2"/>
    <w:rsid w:val="00A0422B"/>
    <w:rsid w:val="00A2118D"/>
    <w:rsid w:val="00A32E2D"/>
    <w:rsid w:val="00A96F1C"/>
    <w:rsid w:val="00AD76E2"/>
    <w:rsid w:val="00AF1B92"/>
    <w:rsid w:val="00B20152"/>
    <w:rsid w:val="00B359E4"/>
    <w:rsid w:val="00B57D98"/>
    <w:rsid w:val="00B70850"/>
    <w:rsid w:val="00B827F5"/>
    <w:rsid w:val="00BA604C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C0339"/>
    <w:rsid w:val="00DD172A"/>
    <w:rsid w:val="00E25A26"/>
    <w:rsid w:val="00E4381A"/>
    <w:rsid w:val="00E55D74"/>
    <w:rsid w:val="00F1509B"/>
    <w:rsid w:val="00F266D6"/>
    <w:rsid w:val="00F46D12"/>
    <w:rsid w:val="00F60274"/>
    <w:rsid w:val="00F77FB9"/>
    <w:rsid w:val="00FB0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caption" w:uiPriority="35" w:qFormat="1"/>
    <w:lsdException w:name="toa heading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semiHidden="0" w:uiPriority="1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E2D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C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mailto:musanoumansiddiqui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sa%20Nouman%20Siddiqui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E65A9890F9A45C6BFD03A66A8F31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ED135-B31D-4DE0-A4B0-A5753A089224}"/>
      </w:docPartPr>
      <w:docPartBody>
        <w:p w:rsidR="00D02E37" w:rsidRDefault="00B81AD3">
          <w:pPr>
            <w:pStyle w:val="7E65A9890F9A45C6BFD03A66A8F310F8"/>
          </w:pPr>
          <w:r w:rsidRPr="00D5459D">
            <w:t>Profile</w:t>
          </w:r>
        </w:p>
      </w:docPartBody>
    </w:docPart>
    <w:docPart>
      <w:docPartPr>
        <w:name w:val="17106447ECF24E6C9AFF1C80AE9B8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64E66-C0F5-4078-81E9-0CF9ECD2090C}"/>
      </w:docPartPr>
      <w:docPartBody>
        <w:p w:rsidR="00D02E37" w:rsidRDefault="00B81AD3">
          <w:pPr>
            <w:pStyle w:val="17106447ECF24E6C9AFF1C80AE9B82AD"/>
          </w:pPr>
          <w:r w:rsidRPr="00CB0055">
            <w:t>Contact</w:t>
          </w:r>
        </w:p>
      </w:docPartBody>
    </w:docPart>
    <w:docPart>
      <w:docPartPr>
        <w:name w:val="2E31E9C50FE146CC9F4E1B6A2D9061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A422-A801-43AE-9589-E39ABBEBD85D}"/>
      </w:docPartPr>
      <w:docPartBody>
        <w:p w:rsidR="00D02E37" w:rsidRDefault="00B81AD3">
          <w:pPr>
            <w:pStyle w:val="2E31E9C50FE146CC9F4E1B6A2D90618E"/>
          </w:pPr>
          <w:r w:rsidRPr="004D3011">
            <w:t>PHONE:</w:t>
          </w:r>
        </w:p>
      </w:docPartBody>
    </w:docPart>
    <w:docPart>
      <w:docPartPr>
        <w:name w:val="12611CCB526F49EFA22BFE9EFD107C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89073F-84B2-4320-B705-6311F1EF5C84}"/>
      </w:docPartPr>
      <w:docPartBody>
        <w:p w:rsidR="00D02E37" w:rsidRDefault="00B81AD3">
          <w:pPr>
            <w:pStyle w:val="12611CCB526F49EFA22BFE9EFD107C5A"/>
          </w:pPr>
          <w:r w:rsidRPr="004D3011">
            <w:t>EMAIL:</w:t>
          </w:r>
        </w:p>
      </w:docPartBody>
    </w:docPart>
    <w:docPart>
      <w:docPartPr>
        <w:name w:val="51A33090D760461C803EDB6D1C565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738295-1519-42DB-A243-5408F89E086F}"/>
      </w:docPartPr>
      <w:docPartBody>
        <w:p w:rsidR="00D02E37" w:rsidRDefault="00B81AD3">
          <w:pPr>
            <w:pStyle w:val="51A33090D760461C803EDB6D1C565C77"/>
          </w:pPr>
          <w:r w:rsidRPr="00CB0055">
            <w:t>Hobbies</w:t>
          </w:r>
        </w:p>
      </w:docPartBody>
    </w:docPart>
    <w:docPart>
      <w:docPartPr>
        <w:name w:val="321307273D6C49C8966A9B674AB39A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458D4A-D712-4C74-A906-DC4835C13F3A}"/>
      </w:docPartPr>
      <w:docPartBody>
        <w:p w:rsidR="00D02E37" w:rsidRDefault="00B81AD3">
          <w:pPr>
            <w:pStyle w:val="321307273D6C49C8966A9B674AB39A01"/>
          </w:pPr>
          <w:r w:rsidRPr="00036450">
            <w:t>EDUCATION</w:t>
          </w:r>
        </w:p>
      </w:docPartBody>
    </w:docPart>
    <w:docPart>
      <w:docPartPr>
        <w:name w:val="22BF095C98CE4AACA69E077EA9ED8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20CA7-0D47-4FBE-A02A-8BBE3DF290F4}"/>
      </w:docPartPr>
      <w:docPartBody>
        <w:p w:rsidR="00D02E37" w:rsidRDefault="00B81AD3">
          <w:pPr>
            <w:pStyle w:val="22BF095C98CE4AACA69E077EA9ED8E16"/>
          </w:pPr>
          <w:r w:rsidRPr="00036450">
            <w:t>WORK EXPERIENCE</w:t>
          </w:r>
        </w:p>
      </w:docPartBody>
    </w:docPart>
    <w:docPart>
      <w:docPartPr>
        <w:name w:val="A6F9015F95E84B4A88BFBBFC9D6B7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996B5-2857-483B-BB09-018BD1131F85}"/>
      </w:docPartPr>
      <w:docPartBody>
        <w:p w:rsidR="00D02E37" w:rsidRDefault="00B81AD3">
          <w:pPr>
            <w:pStyle w:val="A6F9015F95E84B4A88BFBBFC9D6B7A3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F7CB8"/>
    <w:rsid w:val="001E4BBB"/>
    <w:rsid w:val="004D6E64"/>
    <w:rsid w:val="006A4FFA"/>
    <w:rsid w:val="006D29B6"/>
    <w:rsid w:val="007D7A22"/>
    <w:rsid w:val="00B14E23"/>
    <w:rsid w:val="00B81AD3"/>
    <w:rsid w:val="00D02E37"/>
    <w:rsid w:val="00DA2BB3"/>
    <w:rsid w:val="00DF7C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ur-PK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FFA"/>
    <w:pPr>
      <w:bidi/>
    </w:pPr>
  </w:style>
  <w:style w:type="paragraph" w:styleId="Heading2">
    <w:name w:val="heading 2"/>
    <w:basedOn w:val="Normal"/>
    <w:next w:val="Normal"/>
    <w:link w:val="Heading2Char"/>
    <w:uiPriority w:val="9"/>
    <w:qFormat/>
    <w:rsid w:val="006A4FFA"/>
    <w:pPr>
      <w:keepNext/>
      <w:keepLines/>
      <w:pBdr>
        <w:bottom w:val="single" w:sz="8" w:space="1" w:color="4F81BD" w:themeColor="accent1"/>
      </w:pBdr>
      <w:bidi w:val="0"/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5B70D164D146BF80C587D78C6D63BE">
    <w:name w:val="FF5B70D164D146BF80C587D78C6D63BE"/>
    <w:rsid w:val="006A4FFA"/>
    <w:pPr>
      <w:bidi/>
    </w:pPr>
  </w:style>
  <w:style w:type="paragraph" w:customStyle="1" w:styleId="89C8EA59196B4FDA9BF94FF8C2D452E2">
    <w:name w:val="89C8EA59196B4FDA9BF94FF8C2D452E2"/>
    <w:rsid w:val="006A4FFA"/>
    <w:pPr>
      <w:bidi/>
    </w:pPr>
  </w:style>
  <w:style w:type="paragraph" w:customStyle="1" w:styleId="7E65A9890F9A45C6BFD03A66A8F310F8">
    <w:name w:val="7E65A9890F9A45C6BFD03A66A8F310F8"/>
    <w:rsid w:val="006A4FFA"/>
    <w:pPr>
      <w:bidi/>
    </w:pPr>
  </w:style>
  <w:style w:type="paragraph" w:customStyle="1" w:styleId="24C18D68994B4A75BB472E700FEFCC42">
    <w:name w:val="24C18D68994B4A75BB472E700FEFCC42"/>
    <w:rsid w:val="006A4FFA"/>
    <w:pPr>
      <w:bidi/>
    </w:pPr>
  </w:style>
  <w:style w:type="paragraph" w:customStyle="1" w:styleId="17106447ECF24E6C9AFF1C80AE9B82AD">
    <w:name w:val="17106447ECF24E6C9AFF1C80AE9B82AD"/>
    <w:rsid w:val="006A4FFA"/>
    <w:pPr>
      <w:bidi/>
    </w:pPr>
  </w:style>
  <w:style w:type="paragraph" w:customStyle="1" w:styleId="2E31E9C50FE146CC9F4E1B6A2D90618E">
    <w:name w:val="2E31E9C50FE146CC9F4E1B6A2D90618E"/>
    <w:rsid w:val="006A4FFA"/>
    <w:pPr>
      <w:bidi/>
    </w:pPr>
  </w:style>
  <w:style w:type="paragraph" w:customStyle="1" w:styleId="9E91C645F0F14984AF8BF3521C0E5617">
    <w:name w:val="9E91C645F0F14984AF8BF3521C0E5617"/>
    <w:rsid w:val="006A4FFA"/>
    <w:pPr>
      <w:bidi/>
    </w:pPr>
  </w:style>
  <w:style w:type="paragraph" w:customStyle="1" w:styleId="B2C270689AA342A6A4435C40EDB233AB">
    <w:name w:val="B2C270689AA342A6A4435C40EDB233AB"/>
    <w:rsid w:val="006A4FFA"/>
    <w:pPr>
      <w:bidi/>
    </w:pPr>
  </w:style>
  <w:style w:type="paragraph" w:customStyle="1" w:styleId="A9605749D39449A285F0A9113A71EF1D">
    <w:name w:val="A9605749D39449A285F0A9113A71EF1D"/>
    <w:rsid w:val="006A4FFA"/>
    <w:pPr>
      <w:bidi/>
    </w:pPr>
  </w:style>
  <w:style w:type="paragraph" w:customStyle="1" w:styleId="12611CCB526F49EFA22BFE9EFD107C5A">
    <w:name w:val="12611CCB526F49EFA22BFE9EFD107C5A"/>
    <w:rsid w:val="006A4FFA"/>
    <w:pPr>
      <w:bidi/>
    </w:pPr>
  </w:style>
  <w:style w:type="character" w:styleId="Hyperlink">
    <w:name w:val="Hyperlink"/>
    <w:basedOn w:val="DefaultParagraphFont"/>
    <w:uiPriority w:val="99"/>
    <w:unhideWhenUsed/>
    <w:rsid w:val="006A4FFA"/>
    <w:rPr>
      <w:color w:val="943634" w:themeColor="accent2" w:themeShade="BF"/>
      <w:u w:val="single"/>
    </w:rPr>
  </w:style>
  <w:style w:type="paragraph" w:customStyle="1" w:styleId="CDE08975F3524EEE88CA30FC44E3FFA2">
    <w:name w:val="CDE08975F3524EEE88CA30FC44E3FFA2"/>
    <w:rsid w:val="006A4FFA"/>
    <w:pPr>
      <w:bidi/>
    </w:pPr>
  </w:style>
  <w:style w:type="paragraph" w:customStyle="1" w:styleId="51A33090D760461C803EDB6D1C565C77">
    <w:name w:val="51A33090D760461C803EDB6D1C565C77"/>
    <w:rsid w:val="006A4FFA"/>
    <w:pPr>
      <w:bidi/>
    </w:pPr>
  </w:style>
  <w:style w:type="paragraph" w:customStyle="1" w:styleId="57F634D0F7D64F54BBE08B178FD7E844">
    <w:name w:val="57F634D0F7D64F54BBE08B178FD7E844"/>
    <w:rsid w:val="006A4FFA"/>
    <w:pPr>
      <w:bidi/>
    </w:pPr>
  </w:style>
  <w:style w:type="paragraph" w:customStyle="1" w:styleId="C3312B534B0F43798B6CCBDAC641CB36">
    <w:name w:val="C3312B534B0F43798B6CCBDAC641CB36"/>
    <w:rsid w:val="006A4FFA"/>
    <w:pPr>
      <w:bidi/>
    </w:pPr>
  </w:style>
  <w:style w:type="paragraph" w:customStyle="1" w:styleId="5744D8C64BBC4FB2A28639493A69D258">
    <w:name w:val="5744D8C64BBC4FB2A28639493A69D258"/>
    <w:rsid w:val="006A4FFA"/>
    <w:pPr>
      <w:bidi/>
    </w:pPr>
  </w:style>
  <w:style w:type="paragraph" w:customStyle="1" w:styleId="8BFFE5B6F85E42D88E26283649DF4485">
    <w:name w:val="8BFFE5B6F85E42D88E26283649DF4485"/>
    <w:rsid w:val="006A4FFA"/>
    <w:pPr>
      <w:bidi/>
    </w:pPr>
  </w:style>
  <w:style w:type="paragraph" w:customStyle="1" w:styleId="321307273D6C49C8966A9B674AB39A01">
    <w:name w:val="321307273D6C49C8966A9B674AB39A01"/>
    <w:rsid w:val="006A4FFA"/>
    <w:pPr>
      <w:bidi/>
    </w:pPr>
  </w:style>
  <w:style w:type="paragraph" w:customStyle="1" w:styleId="39BBEEB61DCD444BBAD453392FD66653">
    <w:name w:val="39BBEEB61DCD444BBAD453392FD66653"/>
    <w:rsid w:val="006A4FFA"/>
    <w:pPr>
      <w:bidi/>
    </w:pPr>
  </w:style>
  <w:style w:type="paragraph" w:customStyle="1" w:styleId="03853FBDD5A84C54AF1035451960B153">
    <w:name w:val="03853FBDD5A84C54AF1035451960B153"/>
    <w:rsid w:val="006A4FFA"/>
    <w:pPr>
      <w:bidi/>
    </w:pPr>
  </w:style>
  <w:style w:type="paragraph" w:customStyle="1" w:styleId="FAF5A9D8C19C4DAE8D701472602A84D1">
    <w:name w:val="FAF5A9D8C19C4DAE8D701472602A84D1"/>
    <w:rsid w:val="006A4FFA"/>
    <w:pPr>
      <w:bidi/>
    </w:pPr>
  </w:style>
  <w:style w:type="paragraph" w:customStyle="1" w:styleId="FE3A4858AD1F4B81BB18D65B978BC6CC">
    <w:name w:val="FE3A4858AD1F4B81BB18D65B978BC6CC"/>
    <w:rsid w:val="006A4FFA"/>
    <w:pPr>
      <w:bidi/>
    </w:pPr>
  </w:style>
  <w:style w:type="paragraph" w:customStyle="1" w:styleId="ACA54A450B904549AF27759329446AB8">
    <w:name w:val="ACA54A450B904549AF27759329446AB8"/>
    <w:rsid w:val="006A4FFA"/>
    <w:pPr>
      <w:bidi/>
    </w:pPr>
  </w:style>
  <w:style w:type="paragraph" w:customStyle="1" w:styleId="71B07816290749E6BFA01BF483708B02">
    <w:name w:val="71B07816290749E6BFA01BF483708B02"/>
    <w:rsid w:val="006A4FFA"/>
    <w:pPr>
      <w:bidi/>
    </w:pPr>
  </w:style>
  <w:style w:type="paragraph" w:customStyle="1" w:styleId="98862E7884614D8C8FBA4885EA739CDA">
    <w:name w:val="98862E7884614D8C8FBA4885EA739CDA"/>
    <w:rsid w:val="006A4FFA"/>
    <w:pPr>
      <w:bidi/>
    </w:pPr>
  </w:style>
  <w:style w:type="paragraph" w:customStyle="1" w:styleId="22BF095C98CE4AACA69E077EA9ED8E16">
    <w:name w:val="22BF095C98CE4AACA69E077EA9ED8E16"/>
    <w:rsid w:val="006A4FFA"/>
    <w:pPr>
      <w:bidi/>
    </w:pPr>
  </w:style>
  <w:style w:type="paragraph" w:customStyle="1" w:styleId="E6A4AD8F3EAA4945B0CD8A545215443F">
    <w:name w:val="E6A4AD8F3EAA4945B0CD8A545215443F"/>
    <w:rsid w:val="006A4FFA"/>
    <w:pPr>
      <w:bidi/>
    </w:pPr>
  </w:style>
  <w:style w:type="paragraph" w:customStyle="1" w:styleId="DF86D7B3DC2246FD8C611C92C996C2AD">
    <w:name w:val="DF86D7B3DC2246FD8C611C92C996C2AD"/>
    <w:rsid w:val="006A4FFA"/>
    <w:pPr>
      <w:bidi/>
    </w:pPr>
  </w:style>
  <w:style w:type="paragraph" w:customStyle="1" w:styleId="A3178BF9C42C47D6A1DCFF5BA38BDA16">
    <w:name w:val="A3178BF9C42C47D6A1DCFF5BA38BDA16"/>
    <w:rsid w:val="006A4FFA"/>
    <w:pPr>
      <w:bidi/>
    </w:pPr>
  </w:style>
  <w:style w:type="paragraph" w:customStyle="1" w:styleId="B7F446CE725642B4BC1CC1F4F3FF6320">
    <w:name w:val="B7F446CE725642B4BC1CC1F4F3FF6320"/>
    <w:rsid w:val="006A4FFA"/>
    <w:pPr>
      <w:bidi/>
    </w:pPr>
  </w:style>
  <w:style w:type="paragraph" w:customStyle="1" w:styleId="F1B90832C02F494AA08FA7BB15AB5953">
    <w:name w:val="F1B90832C02F494AA08FA7BB15AB5953"/>
    <w:rsid w:val="006A4FFA"/>
    <w:pPr>
      <w:bidi/>
    </w:pPr>
  </w:style>
  <w:style w:type="paragraph" w:customStyle="1" w:styleId="DB8A8C86543146A9B4FE5801F8F3E404">
    <w:name w:val="DB8A8C86543146A9B4FE5801F8F3E404"/>
    <w:rsid w:val="006A4FFA"/>
    <w:pPr>
      <w:bidi/>
    </w:pPr>
  </w:style>
  <w:style w:type="paragraph" w:customStyle="1" w:styleId="F943D3EDA5014737A9C32CD9E063EF0F">
    <w:name w:val="F943D3EDA5014737A9C32CD9E063EF0F"/>
    <w:rsid w:val="006A4FFA"/>
    <w:pPr>
      <w:bidi/>
    </w:pPr>
  </w:style>
  <w:style w:type="paragraph" w:customStyle="1" w:styleId="60F9F3FB4DD14F939EB3919B8DF3158A">
    <w:name w:val="60F9F3FB4DD14F939EB3919B8DF3158A"/>
    <w:rsid w:val="006A4FFA"/>
    <w:pPr>
      <w:bidi/>
    </w:pPr>
  </w:style>
  <w:style w:type="paragraph" w:customStyle="1" w:styleId="DDB03A5CF2924414B8F6C1D371E1D226">
    <w:name w:val="DDB03A5CF2924414B8F6C1D371E1D226"/>
    <w:rsid w:val="006A4FFA"/>
    <w:pPr>
      <w:bidi/>
    </w:pPr>
  </w:style>
  <w:style w:type="paragraph" w:customStyle="1" w:styleId="A79E16A444D349B9B69AE63F77D80F61">
    <w:name w:val="A79E16A444D349B9B69AE63F77D80F61"/>
    <w:rsid w:val="006A4FFA"/>
    <w:pPr>
      <w:bidi/>
    </w:pPr>
  </w:style>
  <w:style w:type="paragraph" w:customStyle="1" w:styleId="BE4C332E3F034B218FB2134AED28074D">
    <w:name w:val="BE4C332E3F034B218FB2134AED28074D"/>
    <w:rsid w:val="006A4FFA"/>
    <w:pPr>
      <w:bidi/>
    </w:pPr>
  </w:style>
  <w:style w:type="paragraph" w:customStyle="1" w:styleId="5E23495533E34D2FB91D96871F9BE9A2">
    <w:name w:val="5E23495533E34D2FB91D96871F9BE9A2"/>
    <w:rsid w:val="006A4FFA"/>
    <w:pPr>
      <w:bidi/>
    </w:pPr>
  </w:style>
  <w:style w:type="paragraph" w:customStyle="1" w:styleId="F8CCEA5D111A4140B0FAE853244E172E">
    <w:name w:val="F8CCEA5D111A4140B0FAE853244E172E"/>
    <w:rsid w:val="006A4FFA"/>
    <w:pPr>
      <w:bidi/>
    </w:pPr>
  </w:style>
  <w:style w:type="paragraph" w:customStyle="1" w:styleId="460D2B1E3B2442F39EBC8052A24F3AA5">
    <w:name w:val="460D2B1E3B2442F39EBC8052A24F3AA5"/>
    <w:rsid w:val="006A4FFA"/>
    <w:pPr>
      <w:bidi/>
    </w:pPr>
  </w:style>
  <w:style w:type="paragraph" w:customStyle="1" w:styleId="EE7A942B39254F1FA6A79B2E1BACA215">
    <w:name w:val="EE7A942B39254F1FA6A79B2E1BACA215"/>
    <w:rsid w:val="006A4FFA"/>
    <w:pPr>
      <w:bidi/>
    </w:pPr>
  </w:style>
  <w:style w:type="character" w:customStyle="1" w:styleId="Heading2Char">
    <w:name w:val="Heading 2 Char"/>
    <w:basedOn w:val="DefaultParagraphFont"/>
    <w:link w:val="Heading2"/>
    <w:uiPriority w:val="9"/>
    <w:rsid w:val="006A4FFA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A6F9015F95E84B4A88BFBBFC9D6B7A36">
    <w:name w:val="A6F9015F95E84B4A88BFBBFC9D6B7A36"/>
    <w:rsid w:val="006A4FFA"/>
    <w:pPr>
      <w:bidi/>
    </w:pPr>
  </w:style>
  <w:style w:type="paragraph" w:customStyle="1" w:styleId="AABE5701269A464B9E28CA05593157C1">
    <w:name w:val="AABE5701269A464B9E28CA05593157C1"/>
    <w:rsid w:val="00DF7CB8"/>
    <w:pPr>
      <w:bidi/>
    </w:pPr>
  </w:style>
  <w:style w:type="paragraph" w:customStyle="1" w:styleId="EA30AB56996047289CBEDEA15CC854E0">
    <w:name w:val="EA30AB56996047289CBEDEA15CC854E0"/>
    <w:rsid w:val="00DF7CB8"/>
    <w:pPr>
      <w:bidi/>
    </w:pPr>
  </w:style>
  <w:style w:type="paragraph" w:customStyle="1" w:styleId="284A7B080E504092A792DD9C0347E7DD">
    <w:name w:val="284A7B080E504092A792DD9C0347E7DD"/>
    <w:rsid w:val="00DF7CB8"/>
    <w:pPr>
      <w:bidi/>
    </w:pPr>
  </w:style>
  <w:style w:type="paragraph" w:customStyle="1" w:styleId="5EAE5D1EE2C04683AB764736289B5280">
    <w:name w:val="5EAE5D1EE2C04683AB764736289B5280"/>
    <w:rsid w:val="00DF7CB8"/>
    <w:pPr>
      <w:bidi/>
    </w:pPr>
  </w:style>
  <w:style w:type="paragraph" w:customStyle="1" w:styleId="413650ED5E65462BA63E048F2E9AD5CB">
    <w:name w:val="413650ED5E65462BA63E048F2E9AD5CB"/>
    <w:rsid w:val="00DF7CB8"/>
    <w:pPr>
      <w:bidi/>
    </w:pPr>
  </w:style>
  <w:style w:type="paragraph" w:customStyle="1" w:styleId="0F8AD3C4AC0F4747AA77C08FC943EF22">
    <w:name w:val="0F8AD3C4AC0F4747AA77C08FC943EF22"/>
    <w:rsid w:val="00DF7CB8"/>
    <w:pPr>
      <w:bidi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2019-07-06T15:14:00Z</dcterms:created>
  <dcterms:modified xsi:type="dcterms:W3CDTF">2020-01-21T03:56:00Z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